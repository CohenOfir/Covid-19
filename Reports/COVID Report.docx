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drawings/drawing9.xml" ContentType="application/vnd.openxmlformats-officedocument.drawingml.chartshapes+xml"/>
  <Override PartName="/word/charts/chart10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drawings/drawing10.xml" ContentType="application/vnd.openxmlformats-officedocument.drawingml.chartshapes+xml"/>
  <Override PartName="/word/charts/chart11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drawings/drawing11.xml" ContentType="application/vnd.openxmlformats-officedocument.drawingml.chartshapes+xml"/>
  <Override PartName="/word/charts/chart12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drawings/drawing12.xml" ContentType="application/vnd.openxmlformats-officedocument.drawingml.chartshapes+xml"/>
  <Override PartName="/word/charts/chart13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drawings/drawing13.xml" ContentType="application/vnd.openxmlformats-officedocument.drawingml.chartshapes+xml"/>
  <Override PartName="/word/charts/chart14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drawings/drawing14.xml" ContentType="application/vnd.openxmlformats-officedocument.drawingml.chartshap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DADCF" w14:textId="69CB293C" w:rsidR="00B46725" w:rsidRDefault="00BB0F70" w:rsidP="00BB0F70">
      <w:pPr>
        <w:pStyle w:val="Title"/>
        <w:bidi/>
        <w:ind w:left="4598"/>
        <w:jc w:val="center"/>
        <w:rPr>
          <w:rFonts w:ascii="Tahoma" w:hAnsi="Tahoma" w:cs="Tahoma"/>
          <w:lang w:bidi="he-IL"/>
        </w:rPr>
      </w:pPr>
      <w:r>
        <w:rPr>
          <w:rFonts w:ascii="Tahoma" w:hAnsi="Tahoma" w:cs="Tahoma"/>
          <w:lang w:bidi="he-IL"/>
        </w:rPr>
        <w:t>COVID-19</w:t>
      </w:r>
    </w:p>
    <w:p w14:paraId="31F9DD9B" w14:textId="65B149ED" w:rsidR="00BB0F70" w:rsidRPr="002E30C7" w:rsidRDefault="00BB0F70" w:rsidP="00BB0F70">
      <w:pPr>
        <w:pStyle w:val="Title"/>
        <w:bidi/>
        <w:ind w:left="4598"/>
        <w:jc w:val="center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דו"ח מחקר</w:t>
      </w:r>
    </w:p>
    <w:p w14:paraId="78A1C107" w14:textId="3B4F34BD" w:rsidR="00B46725" w:rsidRPr="00BB0F70" w:rsidRDefault="004F6EC3" w:rsidP="00645E4A">
      <w:pPr>
        <w:pStyle w:val="a0"/>
        <w:bidi/>
        <w:ind w:left="4570" w:right="1985" w:firstLine="28"/>
        <w:rPr>
          <w:rFonts w:ascii="Tahoma" w:hAnsi="Tahoma" w:cs="Tahoma"/>
          <w:sz w:val="26"/>
          <w:szCs w:val="26"/>
          <w:rtl/>
          <w:lang w:bidi="he-IL"/>
        </w:rPr>
      </w:pPr>
      <w:r>
        <w:rPr>
          <w:rFonts w:ascii="Tahoma" w:hAnsi="Tahoma" w:cs="Tahoma" w:hint="cs"/>
          <w:sz w:val="26"/>
          <w:szCs w:val="26"/>
          <w:rtl/>
          <w:lang w:eastAsia="he" w:bidi="he-IL"/>
        </w:rPr>
        <w:t>מאת</w:t>
      </w:r>
    </w:p>
    <w:p w14:paraId="242511C2" w14:textId="5FB8949A" w:rsidR="003C1E78" w:rsidRDefault="00151DB9" w:rsidP="00BB0F70">
      <w:pPr>
        <w:pStyle w:val="a"/>
        <w:bidi/>
        <w:ind w:left="2777" w:firstLine="1814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ה</w:t>
      </w:r>
      <w:r w:rsidR="00BB0F70">
        <w:rPr>
          <w:rFonts w:ascii="Tahoma" w:hAnsi="Tahoma" w:cs="Tahoma" w:hint="cs"/>
          <w:rtl/>
          <w:lang w:bidi="he-IL"/>
        </w:rPr>
        <w:t>ילה ברטוב</w:t>
      </w:r>
    </w:p>
    <w:p w14:paraId="2578238C" w14:textId="2261F298" w:rsidR="004F6EC3" w:rsidRPr="002E30C7" w:rsidRDefault="004F6EC3" w:rsidP="004F6EC3">
      <w:pPr>
        <w:pStyle w:val="a"/>
        <w:bidi/>
        <w:ind w:left="2777" w:firstLine="1814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אופיר כהן</w:t>
      </w:r>
    </w:p>
    <w:p w14:paraId="033F0E76" w14:textId="77777777" w:rsidR="004F6EC3" w:rsidRDefault="004F6EC3" w:rsidP="001A4A35">
      <w:pPr>
        <w:pStyle w:val="a"/>
        <w:bidi/>
        <w:spacing w:after="600"/>
        <w:ind w:left="4167" w:right="-1945" w:firstLine="425"/>
        <w:rPr>
          <w:rFonts w:ascii="Tahoma" w:hAnsi="Tahoma" w:cs="Tahoma"/>
          <w:rtl/>
          <w:lang w:bidi="he-IL"/>
        </w:rPr>
      </w:pPr>
    </w:p>
    <w:p w14:paraId="1B9C3CCC" w14:textId="3533A510" w:rsidR="002D6D73" w:rsidRPr="002E30C7" w:rsidRDefault="004F6EC3" w:rsidP="004F6EC3">
      <w:pPr>
        <w:pStyle w:val="Heading1"/>
        <w:tabs>
          <w:tab w:val="right" w:pos="7199"/>
        </w:tabs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lastRenderedPageBreak/>
        <w:t>הקדמה</w:t>
      </w:r>
    </w:p>
    <w:p w14:paraId="7D179BD6" w14:textId="1416BCF9" w:rsidR="00151DB9" w:rsidRDefault="004F6EC3" w:rsidP="00151DB9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על מנת לחקור את </w:t>
      </w:r>
      <w:r w:rsidR="00151DB9">
        <w:rPr>
          <w:rFonts w:ascii="Tahoma" w:hAnsi="Tahoma" w:cs="Tahoma" w:hint="cs"/>
          <w:rtl/>
          <w:lang w:bidi="he-IL"/>
        </w:rPr>
        <w:t xml:space="preserve">קצב ההדבקה של הנגיף, פיתחנו סביבה וירטואלית השואפת לדמות תמונת מצב </w:t>
      </w:r>
      <w:r w:rsidR="00087356">
        <w:rPr>
          <w:rFonts w:ascii="Tahoma" w:hAnsi="Tahoma" w:cs="Tahoma" w:hint="cs"/>
          <w:rtl/>
          <w:lang w:bidi="he-IL"/>
        </w:rPr>
        <w:t>איכותית</w:t>
      </w:r>
      <w:r w:rsidR="00151DB9">
        <w:rPr>
          <w:rFonts w:ascii="Tahoma" w:hAnsi="Tahoma" w:cs="Tahoma" w:hint="cs"/>
          <w:rtl/>
          <w:lang w:bidi="he-IL"/>
        </w:rPr>
        <w:t xml:space="preserve">, תחת הפרמטרים הבאים- </w:t>
      </w:r>
    </w:p>
    <w:p w14:paraId="74E99469" w14:textId="44E5ED70" w:rsidR="00151DB9" w:rsidRDefault="00151DB9" w:rsidP="00151DB9">
      <w:pPr>
        <w:pStyle w:val="ListParagraph"/>
        <w:numPr>
          <w:ilvl w:val="0"/>
          <w:numId w:val="16"/>
        </w:numPr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כמות אוכלוסין</w:t>
      </w:r>
      <w:r w:rsidR="009D21EB">
        <w:rPr>
          <w:rFonts w:ascii="Tahoma" w:hAnsi="Tahoma" w:cs="Tahoma" w:hint="cs"/>
          <w:rtl/>
          <w:lang w:bidi="he-IL"/>
        </w:rPr>
        <w:t xml:space="preserve">- </w:t>
      </w:r>
      <w:r w:rsidR="009D21EB">
        <w:rPr>
          <w:rFonts w:ascii="Tahoma" w:hAnsi="Tahoma" w:cs="Tahoma"/>
          <w:lang w:bidi="he-IL"/>
        </w:rPr>
        <w:t>N</w:t>
      </w:r>
    </w:p>
    <w:p w14:paraId="4C8F51D6" w14:textId="43D2B023" w:rsidR="00151DB9" w:rsidRDefault="00151DB9" w:rsidP="00151DB9">
      <w:pPr>
        <w:pStyle w:val="ListParagraph"/>
        <w:numPr>
          <w:ilvl w:val="0"/>
          <w:numId w:val="16"/>
        </w:numPr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סיכוי הדבקה</w:t>
      </w:r>
      <w:r w:rsidR="009D21EB">
        <w:rPr>
          <w:rFonts w:ascii="Tahoma" w:hAnsi="Tahoma" w:cs="Tahoma" w:hint="cs"/>
          <w:rtl/>
          <w:lang w:bidi="he-IL"/>
        </w:rPr>
        <w:t xml:space="preserve"> </w:t>
      </w:r>
      <w:r w:rsidR="009D21EB">
        <w:rPr>
          <w:rFonts w:ascii="Tahoma" w:hAnsi="Tahoma" w:cs="Tahoma"/>
          <w:rtl/>
          <w:lang w:bidi="he-IL"/>
        </w:rPr>
        <w:t>–</w:t>
      </w:r>
      <w:r w:rsidR="009D21EB">
        <w:rPr>
          <w:rFonts w:ascii="Tahoma" w:hAnsi="Tahoma" w:cs="Tahoma"/>
          <w:lang w:bidi="he-IL"/>
        </w:rPr>
        <w:t>P</w:t>
      </w:r>
    </w:p>
    <w:p w14:paraId="01257197" w14:textId="04BC0F60" w:rsidR="00151DB9" w:rsidRDefault="00151DB9" w:rsidP="00151DB9">
      <w:pPr>
        <w:pStyle w:val="ListParagraph"/>
        <w:numPr>
          <w:ilvl w:val="0"/>
          <w:numId w:val="16"/>
        </w:numPr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רמת בידו</w:t>
      </w:r>
      <w:r w:rsidR="009D21EB">
        <w:rPr>
          <w:rFonts w:ascii="Tahoma" w:hAnsi="Tahoma" w:cs="Tahoma" w:hint="cs"/>
          <w:rtl/>
          <w:lang w:bidi="he-IL"/>
        </w:rPr>
        <w:t xml:space="preserve">ד- </w:t>
      </w:r>
      <w:r w:rsidR="009D21EB">
        <w:rPr>
          <w:rFonts w:ascii="Tahoma" w:hAnsi="Tahoma" w:cs="Tahoma"/>
          <w:lang w:bidi="he-IL"/>
        </w:rPr>
        <w:t>K</w:t>
      </w:r>
      <w:r w:rsidR="009D21EB">
        <w:rPr>
          <w:rFonts w:ascii="Tahoma" w:hAnsi="Tahoma" w:cs="Tahoma" w:hint="cs"/>
          <w:rtl/>
          <w:lang w:bidi="he-IL"/>
        </w:rPr>
        <w:t xml:space="preserve"> </w:t>
      </w:r>
    </w:p>
    <w:p w14:paraId="7439EC3B" w14:textId="2F5D4B92" w:rsidR="00151DB9" w:rsidRPr="00151DB9" w:rsidRDefault="00151DB9" w:rsidP="00151DB9">
      <w:pPr>
        <w:pStyle w:val="ListParagraph"/>
        <w:numPr>
          <w:ilvl w:val="0"/>
          <w:numId w:val="16"/>
        </w:num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בידוד החל מדור </w:t>
      </w:r>
      <w:r w:rsidR="009D21EB">
        <w:rPr>
          <w:rFonts w:ascii="Tahoma" w:hAnsi="Tahoma" w:cs="Tahoma"/>
          <w:lang w:bidi="he-IL"/>
        </w:rPr>
        <w:t>x</w:t>
      </w:r>
      <w:r w:rsidR="009D21EB">
        <w:rPr>
          <w:rFonts w:ascii="Tahoma" w:hAnsi="Tahoma" w:cs="Tahoma" w:hint="cs"/>
          <w:rtl/>
          <w:lang w:bidi="he-IL"/>
        </w:rPr>
        <w:t xml:space="preserve"> </w:t>
      </w:r>
      <w:r w:rsidR="009D21EB">
        <w:rPr>
          <w:rFonts w:ascii="Tahoma" w:hAnsi="Tahoma" w:cs="Tahoma"/>
          <w:rtl/>
          <w:lang w:bidi="he-IL"/>
        </w:rPr>
        <w:t>–</w:t>
      </w:r>
      <w:r w:rsidR="009D21EB">
        <w:rPr>
          <w:rFonts w:ascii="Tahoma" w:hAnsi="Tahoma" w:cs="Tahoma"/>
          <w:lang w:bidi="he-IL"/>
        </w:rPr>
        <w:t>L</w:t>
      </w:r>
      <w:r w:rsidR="00B92233">
        <w:rPr>
          <w:rFonts w:ascii="Tahoma" w:hAnsi="Tahoma" w:cs="Tahoma" w:hint="cs"/>
          <w:rtl/>
          <w:lang w:bidi="he-IL"/>
        </w:rPr>
        <w:t xml:space="preserve"> </w:t>
      </w:r>
    </w:p>
    <w:p w14:paraId="7CAD29AF" w14:textId="216169C2" w:rsidR="004F6EC3" w:rsidRPr="002E30C7" w:rsidRDefault="004F6EC3" w:rsidP="004F6EC3">
      <w:pPr>
        <w:pStyle w:val="Heading1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שאלת המחקר</w:t>
      </w:r>
    </w:p>
    <w:p w14:paraId="7095F0F3" w14:textId="1A0E8496" w:rsidR="00055F17" w:rsidRDefault="00055F17" w:rsidP="004F6EC3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תחת הפרמטרים השונים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</w:t>
      </w:r>
      <w:r>
        <w:rPr>
          <w:rFonts w:ascii="Tahoma" w:hAnsi="Tahoma" w:cs="Tahoma"/>
          <w:lang w:bidi="he-IL"/>
        </w:rPr>
        <w:t>N,P,L</w:t>
      </w:r>
    </w:p>
    <w:p w14:paraId="1A25078D" w14:textId="78AD03CE" w:rsidR="004F6EC3" w:rsidRPr="002E30C7" w:rsidRDefault="004F6EC3" w:rsidP="00055F17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נחפש את רמת הבידוד המינימלית</w:t>
      </w:r>
      <w:r w:rsidR="009D21EB">
        <w:rPr>
          <w:rFonts w:ascii="Tahoma" w:hAnsi="Tahoma" w:cs="Tahoma" w:hint="cs"/>
          <w:rtl/>
          <w:lang w:bidi="he-IL"/>
        </w:rPr>
        <w:t xml:space="preserve"> </w:t>
      </w:r>
      <w:r w:rsidR="00055F17">
        <w:rPr>
          <w:rFonts w:ascii="Tahoma" w:hAnsi="Tahoma" w:cs="Tahoma"/>
          <w:lang w:bidi="he-IL"/>
        </w:rPr>
        <w:t>K</w:t>
      </w:r>
      <w:r w:rsidR="009D21EB">
        <w:rPr>
          <w:rFonts w:ascii="Tahoma" w:hAnsi="Tahoma" w:cs="Tahoma" w:hint="cs"/>
          <w:rtl/>
          <w:lang w:bidi="he-IL"/>
        </w:rPr>
        <w:t xml:space="preserve">, </w:t>
      </w:r>
      <w:r w:rsidR="00055F17">
        <w:rPr>
          <w:rFonts w:ascii="Tahoma" w:hAnsi="Tahoma" w:cs="Tahoma" w:hint="cs"/>
          <w:rtl/>
          <w:lang w:bidi="he-IL"/>
        </w:rPr>
        <w:t xml:space="preserve">אשר מציגה גדילה לינארית ולא </w:t>
      </w:r>
      <w:r w:rsidR="00793E09">
        <w:rPr>
          <w:rFonts w:ascii="Tahoma" w:hAnsi="Tahoma" w:cs="Tahoma" w:hint="cs"/>
          <w:rtl/>
          <w:lang w:bidi="he-IL"/>
        </w:rPr>
        <w:t>מערכית</w:t>
      </w:r>
      <w:r w:rsidR="00055F17">
        <w:rPr>
          <w:rFonts w:ascii="Tahoma" w:hAnsi="Tahoma" w:cs="Tahoma" w:hint="cs"/>
          <w:rtl/>
          <w:lang w:bidi="he-IL"/>
        </w:rPr>
        <w:t>, עבור קצב התפשטות המחלה במרוצת הדורות.</w:t>
      </w:r>
    </w:p>
    <w:p w14:paraId="31230C72" w14:textId="3AAF2949" w:rsidR="004F6EC3" w:rsidRPr="002E30C7" w:rsidRDefault="008B2671" w:rsidP="004F6EC3">
      <w:pPr>
        <w:pStyle w:val="Heading1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תוצאות המחקר</w:t>
      </w:r>
    </w:p>
    <w:p w14:paraId="2A4F9EEB" w14:textId="1F854BF3" w:rsidR="007C7348" w:rsidRPr="00566B69" w:rsidRDefault="008B2671" w:rsidP="007C7348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566B69">
        <w:rPr>
          <w:rFonts w:ascii="Tahoma" w:hAnsi="Tahoma" w:cs="Tahoma"/>
          <w:highlight w:val="yellow"/>
          <w:lang w:bidi="he-IL"/>
        </w:rPr>
        <w:t>N=3000, P=</w:t>
      </w:r>
      <w:r w:rsidR="00C41F3E">
        <w:rPr>
          <w:rFonts w:ascii="Tahoma" w:hAnsi="Tahoma" w:cs="Tahoma"/>
          <w:highlight w:val="yellow"/>
          <w:lang w:bidi="he-IL"/>
        </w:rPr>
        <w:t>50%</w:t>
      </w:r>
    </w:p>
    <w:p w14:paraId="767B05B6" w14:textId="77777777" w:rsidR="007C7348" w:rsidRPr="007C7348" w:rsidRDefault="007C7348" w:rsidP="007C7348">
      <w:pPr>
        <w:pStyle w:val="ListParagraph"/>
        <w:bidi/>
        <w:rPr>
          <w:rFonts w:ascii="Tahoma" w:hAnsi="Tahoma" w:cs="Tahoma"/>
          <w:lang w:bidi="he-IL"/>
        </w:rPr>
      </w:pPr>
    </w:p>
    <w:p w14:paraId="47143EAF" w14:textId="6081138F" w:rsidR="007C7348" w:rsidRDefault="007C7348" w:rsidP="008B2671">
      <w:pPr>
        <w:pStyle w:val="ListParagraph"/>
        <w:bidi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52D84770" wp14:editId="709A9002">
            <wp:extent cx="4571365" cy="3305175"/>
            <wp:effectExtent l="0" t="0" r="635" b="952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87D8129" w14:textId="77777777" w:rsidR="007C7348" w:rsidRDefault="007C7348" w:rsidP="007C7348">
      <w:pPr>
        <w:pStyle w:val="ListParagraph"/>
        <w:bidi/>
        <w:rPr>
          <w:rFonts w:ascii="Tahoma" w:hAnsi="Tahoma" w:cs="Tahoma"/>
          <w:lang w:bidi="he-IL"/>
        </w:rPr>
      </w:pPr>
    </w:p>
    <w:p w14:paraId="166D773F" w14:textId="0406C39B" w:rsidR="007C7348" w:rsidRDefault="007C7348" w:rsidP="007C7348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ניתן לראות ירידה משמעותית בתחלואה</w:t>
      </w:r>
      <w:r>
        <w:rPr>
          <w:rFonts w:ascii="Tahoma" w:hAnsi="Tahoma" w:cs="Tahoma"/>
          <w:lang w:bidi="he-IL"/>
        </w:rPr>
        <w:t xml:space="preserve"> </w:t>
      </w:r>
      <w:r>
        <w:rPr>
          <w:rFonts w:ascii="Tahoma" w:hAnsi="Tahoma" w:cs="Tahoma" w:hint="cs"/>
          <w:rtl/>
          <w:lang w:bidi="he-IL"/>
        </w:rPr>
        <w:t xml:space="preserve">ברמת בידוד </w:t>
      </w:r>
      <w:r>
        <w:rPr>
          <w:rFonts w:ascii="Tahoma" w:hAnsi="Tahoma" w:cs="Tahoma"/>
          <w:lang w:bidi="he-IL"/>
        </w:rPr>
        <w:t>K=6</w:t>
      </w:r>
    </w:p>
    <w:p w14:paraId="128AC3AA" w14:textId="2010B75E" w:rsidR="007C7348" w:rsidRDefault="007C7348" w:rsidP="007C7348">
      <w:pPr>
        <w:pStyle w:val="ListParagraph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  <w:r w:rsidR="0053547D" w:rsidRPr="0053547D">
        <w:rPr>
          <w:rFonts w:ascii="Tahoma" w:hAnsi="Tahoma" w:cs="Tahoma"/>
          <w:rtl/>
          <w:lang w:bidi="he-IL"/>
        </w:rPr>
        <w:t xml:space="preserve"> </w:t>
      </w:r>
    </w:p>
    <w:p w14:paraId="3C574F1D" w14:textId="77777777" w:rsidR="0053547D" w:rsidRDefault="0053547D" w:rsidP="0053547D">
      <w:pPr>
        <w:pStyle w:val="ListParagraph"/>
        <w:bidi/>
        <w:rPr>
          <w:rFonts w:ascii="Tahoma" w:hAnsi="Tahoma" w:cs="Tahoma"/>
          <w:rtl/>
          <w:lang w:bidi="he-IL"/>
        </w:rPr>
      </w:pPr>
    </w:p>
    <w:p w14:paraId="22AB45E5" w14:textId="408A706C" w:rsidR="007C7348" w:rsidRDefault="00C763D3" w:rsidP="007C7348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lang w:bidi="he-IL"/>
        </w:rPr>
        <w:object w:dxaOrig="1508" w:dyaOrig="983" w14:anchorId="5D0EEF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8" o:title=""/>
          </v:shape>
          <o:OLEObject Type="Embed" ProgID="AcroExch.Document.DC" ShapeID="_x0000_i1025" DrawAspect="Icon" ObjectID="_1648333457" r:id="rId9"/>
        </w:object>
      </w:r>
    </w:p>
    <w:p w14:paraId="4D5BF428" w14:textId="5BB27CF8" w:rsidR="007C7348" w:rsidRDefault="007C7348" w:rsidP="007C7348">
      <w:pPr>
        <w:pStyle w:val="ListParagraph"/>
        <w:bidi/>
        <w:rPr>
          <w:rFonts w:ascii="Tahoma" w:hAnsi="Tahoma" w:cs="Tahoma"/>
          <w:rtl/>
          <w:lang w:bidi="he-IL"/>
        </w:rPr>
      </w:pPr>
    </w:p>
    <w:p w14:paraId="28A14A81" w14:textId="7DE4B4B6" w:rsidR="004F6EC3" w:rsidRDefault="00FA4ED2" w:rsidP="00451B2E">
      <w:pPr>
        <w:bidi/>
        <w:ind w:left="720"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lastRenderedPageBreak/>
        <w:t xml:space="preserve">ניתן לראות </w:t>
      </w:r>
      <w:r w:rsidR="001462A2">
        <w:rPr>
          <w:rFonts w:ascii="Tahoma" w:hAnsi="Tahoma" w:cs="Tahoma" w:hint="cs"/>
          <w:rtl/>
          <w:lang w:bidi="he-IL"/>
        </w:rPr>
        <w:t xml:space="preserve">את מעבר העקומה ממגמה מערכית למגמה לינארית </w:t>
      </w:r>
      <w:r>
        <w:rPr>
          <w:rFonts w:ascii="Tahoma" w:hAnsi="Tahoma" w:cs="Tahoma" w:hint="cs"/>
          <w:rtl/>
          <w:lang w:bidi="he-IL"/>
        </w:rPr>
        <w:t xml:space="preserve">כאשר מחילים מדיניות בידוד </w:t>
      </w:r>
      <w:r>
        <w:rPr>
          <w:rFonts w:ascii="Tahoma" w:hAnsi="Tahoma" w:cs="Tahoma"/>
          <w:lang w:bidi="he-IL"/>
        </w:rPr>
        <w:t>k=6</w:t>
      </w:r>
      <w:r>
        <w:rPr>
          <w:rFonts w:ascii="Tahoma" w:hAnsi="Tahoma" w:cs="Tahoma" w:hint="cs"/>
          <w:rtl/>
          <w:lang w:bidi="he-IL"/>
        </w:rPr>
        <w:t xml:space="preserve"> מדור </w:t>
      </w:r>
      <w:r>
        <w:rPr>
          <w:rFonts w:ascii="Tahoma" w:hAnsi="Tahoma" w:cs="Tahoma"/>
          <w:lang w:bidi="he-IL"/>
        </w:rPr>
        <w:t>L=200</w:t>
      </w:r>
    </w:p>
    <w:p w14:paraId="2D8F6042" w14:textId="0910CDCA" w:rsidR="00FA4ED2" w:rsidRDefault="00FA4ED2" w:rsidP="00451B2E">
      <w:pPr>
        <w:bidi/>
        <w:ind w:left="720"/>
        <w:rPr>
          <w:rFonts w:ascii="Tahoma" w:hAnsi="Tahoma" w:cs="Tahoma"/>
          <w:rtl/>
          <w:lang w:bidi="he-IL"/>
        </w:rPr>
      </w:pPr>
      <w:r>
        <w:rPr>
          <w:noProof/>
        </w:rPr>
        <w:drawing>
          <wp:inline distT="0" distB="0" distL="0" distR="0" wp14:anchorId="64B373CE" wp14:editId="041D3F0D">
            <wp:extent cx="4565031" cy="2508250"/>
            <wp:effectExtent l="0" t="0" r="6985" b="635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CC3865F" w14:textId="1FA665D6" w:rsidR="007C7348" w:rsidRDefault="007C7348" w:rsidP="007C7348">
      <w:pPr>
        <w:bidi/>
        <w:rPr>
          <w:rFonts w:ascii="Tahoma" w:hAnsi="Tahoma" w:cs="Tahoma"/>
          <w:lang w:bidi="he-IL"/>
        </w:rPr>
      </w:pPr>
    </w:p>
    <w:p w14:paraId="4D9D862D" w14:textId="0D13870D" w:rsidR="00451B2E" w:rsidRPr="00566B69" w:rsidRDefault="00451B2E" w:rsidP="00451B2E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566B69">
        <w:rPr>
          <w:rFonts w:ascii="Tahoma" w:hAnsi="Tahoma" w:cs="Tahoma"/>
          <w:highlight w:val="yellow"/>
          <w:lang w:bidi="he-IL"/>
        </w:rPr>
        <w:t>N=3000, K=</w:t>
      </w:r>
      <w:r w:rsidR="00C41F3E">
        <w:rPr>
          <w:rFonts w:ascii="Tahoma" w:hAnsi="Tahoma" w:cs="Tahoma"/>
          <w:highlight w:val="yellow"/>
          <w:lang w:bidi="he-IL"/>
        </w:rPr>
        <w:t>30%</w:t>
      </w:r>
    </w:p>
    <w:p w14:paraId="61137BBC" w14:textId="77777777" w:rsidR="00CB4448" w:rsidRDefault="00CB4448" w:rsidP="00CB4448">
      <w:pPr>
        <w:pStyle w:val="ListParagraph"/>
        <w:bidi/>
        <w:rPr>
          <w:rFonts w:ascii="Tahoma" w:hAnsi="Tahoma" w:cs="Tahoma"/>
          <w:lang w:bidi="he-IL"/>
        </w:rPr>
      </w:pPr>
    </w:p>
    <w:p w14:paraId="06284830" w14:textId="4AC51166" w:rsidR="00451B2E" w:rsidRDefault="00451B2E" w:rsidP="00451B2E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noProof/>
        </w:rPr>
        <w:drawing>
          <wp:inline distT="0" distB="0" distL="0" distR="0" wp14:anchorId="05395D9C" wp14:editId="0FF98F35">
            <wp:extent cx="4571365" cy="3209925"/>
            <wp:effectExtent l="0" t="0" r="635" b="952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1BAFFA3" w14:textId="77777777" w:rsidR="00451B2E" w:rsidRDefault="00451B2E" w:rsidP="00451B2E">
      <w:pPr>
        <w:pStyle w:val="ListParagraph"/>
        <w:bidi/>
        <w:rPr>
          <w:rFonts w:ascii="Tahoma" w:hAnsi="Tahoma" w:cs="Tahoma"/>
          <w:rtl/>
          <w:lang w:bidi="he-IL"/>
        </w:rPr>
      </w:pPr>
    </w:p>
    <w:p w14:paraId="3C771970" w14:textId="5AF35DA4" w:rsidR="00451B2E" w:rsidRDefault="00451B2E" w:rsidP="00451B2E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ניתן לראות ירידה משמעותית בתחלואה</w:t>
      </w:r>
      <w:r>
        <w:rPr>
          <w:rFonts w:ascii="Tahoma" w:hAnsi="Tahoma" w:cs="Tahoma"/>
          <w:lang w:bidi="he-IL"/>
        </w:rPr>
        <w:t xml:space="preserve"> </w:t>
      </w:r>
      <w:r>
        <w:rPr>
          <w:rFonts w:ascii="Tahoma" w:hAnsi="Tahoma" w:cs="Tahoma" w:hint="cs"/>
          <w:rtl/>
          <w:lang w:bidi="he-IL"/>
        </w:rPr>
        <w:t xml:space="preserve">ברמת בידוד </w:t>
      </w:r>
      <w:r>
        <w:rPr>
          <w:rFonts w:ascii="Tahoma" w:hAnsi="Tahoma" w:cs="Tahoma"/>
          <w:lang w:bidi="he-IL"/>
        </w:rPr>
        <w:t>K=6</w:t>
      </w:r>
      <w:r>
        <w:rPr>
          <w:rFonts w:ascii="Tahoma" w:hAnsi="Tahoma" w:cs="Tahoma" w:hint="cs"/>
          <w:rtl/>
          <w:lang w:bidi="he-IL"/>
        </w:rPr>
        <w:t>.</w:t>
      </w:r>
    </w:p>
    <w:p w14:paraId="455C31C6" w14:textId="1BE9085C" w:rsidR="00451B2E" w:rsidRDefault="00451B2E" w:rsidP="00451B2E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כמו כן, מעניין להבחין כי רמת בידוד 7 עבור </w:t>
      </w:r>
      <w:r w:rsidR="008D69AD">
        <w:rPr>
          <w:rFonts w:ascii="Tahoma" w:hAnsi="Tahoma" w:cs="Tahoma"/>
          <w:lang w:bidi="he-IL"/>
        </w:rPr>
        <w:t xml:space="preserve"> </w:t>
      </w:r>
      <w:r>
        <w:rPr>
          <w:rFonts w:ascii="Tahoma" w:hAnsi="Tahoma" w:cs="Tahoma"/>
          <w:lang w:bidi="he-IL"/>
        </w:rPr>
        <w:t>P=</w:t>
      </w:r>
      <w:r w:rsidR="008A48C0">
        <w:rPr>
          <w:rFonts w:ascii="Tahoma" w:hAnsi="Tahoma" w:cs="Tahoma"/>
          <w:lang w:bidi="he-IL"/>
        </w:rPr>
        <w:t>30%</w:t>
      </w:r>
      <w:r>
        <w:rPr>
          <w:rFonts w:ascii="Tahoma" w:hAnsi="Tahoma" w:cs="Tahoma" w:hint="cs"/>
          <w:rtl/>
          <w:lang w:bidi="he-IL"/>
        </w:rPr>
        <w:t xml:space="preserve">כמעט </w:t>
      </w:r>
      <w:r w:rsidR="002F37EC">
        <w:rPr>
          <w:rFonts w:ascii="Tahoma" w:hAnsi="Tahoma" w:cs="Tahoma" w:hint="cs"/>
          <w:rtl/>
          <w:lang w:bidi="he-IL"/>
        </w:rPr>
        <w:t>ו</w:t>
      </w:r>
      <w:r>
        <w:rPr>
          <w:rFonts w:ascii="Tahoma" w:hAnsi="Tahoma" w:cs="Tahoma" w:hint="cs"/>
          <w:rtl/>
          <w:lang w:bidi="he-IL"/>
        </w:rPr>
        <w:t>זהה לרמת בידוד 6.</w:t>
      </w:r>
    </w:p>
    <w:p w14:paraId="4017C098" w14:textId="61A7137B" w:rsidR="00451B2E" w:rsidRDefault="00451B2E" w:rsidP="00451B2E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  <w:r w:rsidRPr="0053547D">
        <w:rPr>
          <w:rFonts w:ascii="Tahoma" w:hAnsi="Tahoma" w:cs="Tahoma"/>
          <w:rtl/>
          <w:lang w:bidi="he-IL"/>
        </w:rPr>
        <w:t xml:space="preserve"> </w:t>
      </w:r>
    </w:p>
    <w:p w14:paraId="31BB7E36" w14:textId="280C4179" w:rsidR="002F37EC" w:rsidRDefault="00A2247A" w:rsidP="002F37EC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lang w:bidi="he-IL"/>
        </w:rPr>
        <w:object w:dxaOrig="1508" w:dyaOrig="983" w14:anchorId="0E6642E9">
          <v:shape id="_x0000_i1032" type="#_x0000_t75" style="width:75.15pt;height:49.45pt" o:ole="">
            <v:imagedata r:id="rId12" o:title=""/>
          </v:shape>
          <o:OLEObject Type="Embed" ProgID="AcroExch.Document.DC" ShapeID="_x0000_i1032" DrawAspect="Icon" ObjectID="_1648333458" r:id="rId13"/>
        </w:object>
      </w:r>
    </w:p>
    <w:p w14:paraId="04EA55A4" w14:textId="6B203EF8" w:rsidR="002F37EC" w:rsidRDefault="00A45141" w:rsidP="00A45141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A45141">
        <w:rPr>
          <w:rFonts w:ascii="Tahoma" w:hAnsi="Tahoma" w:cs="Tahoma"/>
          <w:highlight w:val="yellow"/>
          <w:lang w:bidi="he-IL"/>
        </w:rPr>
        <w:lastRenderedPageBreak/>
        <w:t>N=3000, K=70%</w:t>
      </w:r>
    </w:p>
    <w:p w14:paraId="4F1CA235" w14:textId="1887BDAC" w:rsidR="00A45141" w:rsidRDefault="00A45141" w:rsidP="00A45141">
      <w:pPr>
        <w:pStyle w:val="ListParagraph"/>
        <w:bidi/>
        <w:rPr>
          <w:rFonts w:ascii="Tahoma" w:hAnsi="Tahoma" w:cs="Tahoma"/>
          <w:highlight w:val="yellow"/>
          <w:rtl/>
          <w:lang w:bidi="he-IL"/>
        </w:rPr>
      </w:pPr>
    </w:p>
    <w:p w14:paraId="2A8430F9" w14:textId="54D0FBBF" w:rsidR="00A45141" w:rsidRPr="00A45141" w:rsidRDefault="00A45141" w:rsidP="00A45141">
      <w:pPr>
        <w:pStyle w:val="ListParagraph"/>
        <w:bidi/>
        <w:rPr>
          <w:rFonts w:ascii="Tahoma" w:hAnsi="Tahoma" w:cs="Tahoma"/>
          <w:highlight w:val="yellow"/>
          <w:rtl/>
          <w:lang w:bidi="he-IL"/>
        </w:rPr>
      </w:pPr>
      <w:r>
        <w:rPr>
          <w:noProof/>
        </w:rPr>
        <w:drawing>
          <wp:inline distT="0" distB="0" distL="0" distR="0" wp14:anchorId="7056ADD8" wp14:editId="40CFB8DD">
            <wp:extent cx="4571365" cy="3305175"/>
            <wp:effectExtent l="0" t="0" r="635" b="952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799A17D" w14:textId="11F668C0" w:rsidR="002F37EC" w:rsidRDefault="002F37EC" w:rsidP="002F37EC">
      <w:pPr>
        <w:pStyle w:val="ListParagraph"/>
        <w:bidi/>
        <w:rPr>
          <w:rFonts w:ascii="Tahoma" w:hAnsi="Tahoma" w:cs="Tahoma"/>
          <w:lang w:bidi="he-IL"/>
        </w:rPr>
      </w:pPr>
    </w:p>
    <w:p w14:paraId="40338A88" w14:textId="77777777" w:rsidR="000F5521" w:rsidRDefault="000F5521" w:rsidP="000F5521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  <w:r w:rsidRPr="0053547D">
        <w:rPr>
          <w:rFonts w:ascii="Tahoma" w:hAnsi="Tahoma" w:cs="Tahoma"/>
          <w:rtl/>
          <w:lang w:bidi="he-IL"/>
        </w:rPr>
        <w:t xml:space="preserve"> </w:t>
      </w:r>
    </w:p>
    <w:p w14:paraId="08E0B932" w14:textId="4B69BDC4" w:rsidR="00451B2E" w:rsidRDefault="000F5521" w:rsidP="001D5E2D">
      <w:pPr>
        <w:pStyle w:val="ListParagraph"/>
        <w:bidi/>
        <w:rPr>
          <w:rFonts w:ascii="Tahoma" w:hAnsi="Tahoma" w:cs="Tahoma"/>
          <w:lang w:bidi="he-IL"/>
        </w:rPr>
      </w:pPr>
      <w:r>
        <w:rPr>
          <w:rFonts w:ascii="Tahoma" w:hAnsi="Tahoma" w:cs="Tahoma"/>
          <w:lang w:bidi="he-IL"/>
        </w:rPr>
        <w:object w:dxaOrig="1508" w:dyaOrig="983" w14:anchorId="3465C6BC">
          <v:shape id="_x0000_i1027" type="#_x0000_t75" style="width:75.15pt;height:49.45pt" o:ole="">
            <v:imagedata r:id="rId15" o:title=""/>
          </v:shape>
          <o:OLEObject Type="Embed" ProgID="AcroExch.Document.DC" ShapeID="_x0000_i1027" DrawAspect="Icon" ObjectID="_1648333459" r:id="rId16"/>
        </w:object>
      </w:r>
    </w:p>
    <w:p w14:paraId="4583882F" w14:textId="0448B28C" w:rsidR="00320B10" w:rsidRDefault="00320B10" w:rsidP="00320B10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כאשר הסיכוי להדבקה גבוה </w:t>
      </w:r>
      <w:r>
        <w:rPr>
          <w:rFonts w:ascii="Tahoma" w:hAnsi="Tahoma" w:cs="Tahoma"/>
          <w:rtl/>
          <w:lang w:bidi="he-IL"/>
        </w:rPr>
        <w:t>–</w:t>
      </w:r>
      <w:r>
        <w:rPr>
          <w:rFonts w:ascii="Tahoma" w:hAnsi="Tahoma" w:cs="Tahoma" w:hint="cs"/>
          <w:rtl/>
          <w:lang w:bidi="he-IL"/>
        </w:rPr>
        <w:t xml:space="preserve"> 70%, גם החלת מדיניות בידוד מקסימלית (</w:t>
      </w:r>
      <w:r>
        <w:rPr>
          <w:rFonts w:ascii="Tahoma" w:hAnsi="Tahoma" w:cs="Tahoma"/>
          <w:lang w:bidi="he-IL"/>
        </w:rPr>
        <w:t>K=7</w:t>
      </w:r>
      <w:r>
        <w:rPr>
          <w:rFonts w:ascii="Tahoma" w:hAnsi="Tahoma" w:cs="Tahoma" w:hint="cs"/>
          <w:rtl/>
          <w:lang w:bidi="he-IL"/>
        </w:rPr>
        <w:t>) בשלב מוקדם של התפרצות המחלה</w:t>
      </w:r>
      <w:r w:rsidR="009D2E36">
        <w:rPr>
          <w:rFonts w:ascii="Tahoma" w:hAnsi="Tahoma" w:cs="Tahoma" w:hint="cs"/>
          <w:rtl/>
          <w:lang w:bidi="he-IL"/>
        </w:rPr>
        <w:t xml:space="preserve"> (</w:t>
      </w:r>
      <w:r w:rsidR="009D2E36">
        <w:rPr>
          <w:rFonts w:ascii="Tahoma" w:hAnsi="Tahoma" w:cs="Tahoma"/>
          <w:lang w:bidi="he-IL"/>
        </w:rPr>
        <w:t>L=100</w:t>
      </w:r>
      <w:r w:rsidR="009D2E36">
        <w:rPr>
          <w:rFonts w:ascii="Tahoma" w:hAnsi="Tahoma" w:cs="Tahoma" w:hint="cs"/>
          <w:rtl/>
          <w:lang w:bidi="he-IL"/>
        </w:rPr>
        <w:t>)</w:t>
      </w:r>
      <w:r>
        <w:rPr>
          <w:rFonts w:ascii="Tahoma" w:hAnsi="Tahoma" w:cs="Tahoma" w:hint="cs"/>
          <w:rtl/>
          <w:lang w:bidi="he-IL"/>
        </w:rPr>
        <w:t>, אינו מוביל לדעיכה</w:t>
      </w:r>
      <w:r w:rsidR="00500B90">
        <w:rPr>
          <w:rFonts w:ascii="Tahoma" w:hAnsi="Tahoma" w:cs="Tahoma" w:hint="cs"/>
          <w:rtl/>
          <w:lang w:bidi="he-IL"/>
        </w:rPr>
        <w:t xml:space="preserve"> משמעותית</w:t>
      </w:r>
      <w:r>
        <w:rPr>
          <w:rFonts w:ascii="Tahoma" w:hAnsi="Tahoma" w:cs="Tahoma" w:hint="cs"/>
          <w:rtl/>
          <w:lang w:bidi="he-IL"/>
        </w:rPr>
        <w:t xml:space="preserve"> וקצב השינוי נותר מערכי.</w:t>
      </w:r>
    </w:p>
    <w:p w14:paraId="784460B9" w14:textId="76B484A1" w:rsidR="001D5E2D" w:rsidRDefault="00320B10" w:rsidP="001D5E2D">
      <w:pPr>
        <w:pStyle w:val="ListParagraph"/>
        <w:bidi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06511E83" wp14:editId="69C7935F">
            <wp:extent cx="4571365" cy="3209925"/>
            <wp:effectExtent l="0" t="0" r="635" b="952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9A2E8DD" w14:textId="6CD35094" w:rsidR="001D5E2D" w:rsidRDefault="00F63346" w:rsidP="00F63346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BF1C94">
        <w:rPr>
          <w:rFonts w:ascii="Tahoma" w:hAnsi="Tahoma" w:cs="Tahoma"/>
          <w:highlight w:val="yellow"/>
          <w:lang w:bidi="he-IL"/>
        </w:rPr>
        <w:lastRenderedPageBreak/>
        <w:t>N=1000, K=50%</w:t>
      </w:r>
    </w:p>
    <w:p w14:paraId="01C727A5" w14:textId="50488B61" w:rsidR="00F67449" w:rsidRDefault="00F67449" w:rsidP="00F67449">
      <w:pPr>
        <w:pStyle w:val="ListParagraph"/>
        <w:bidi/>
        <w:rPr>
          <w:rFonts w:ascii="Tahoma" w:hAnsi="Tahoma" w:cs="Tahoma"/>
          <w:highlight w:val="yellow"/>
          <w:lang w:bidi="he-IL"/>
        </w:rPr>
      </w:pPr>
    </w:p>
    <w:p w14:paraId="0A17E90D" w14:textId="33BBDEAC" w:rsidR="00F67449" w:rsidRDefault="00F67449" w:rsidP="00F67449">
      <w:pPr>
        <w:pStyle w:val="ListParagraph"/>
        <w:bidi/>
        <w:rPr>
          <w:rFonts w:ascii="Tahoma" w:hAnsi="Tahoma" w:cs="Tahoma"/>
          <w:highlight w:val="yellow"/>
          <w:lang w:bidi="he-IL"/>
        </w:rPr>
      </w:pPr>
      <w:r>
        <w:rPr>
          <w:noProof/>
        </w:rPr>
        <w:drawing>
          <wp:inline distT="0" distB="0" distL="0" distR="0" wp14:anchorId="495A425A" wp14:editId="60A04DE8">
            <wp:extent cx="4571365" cy="3142615"/>
            <wp:effectExtent l="0" t="0" r="635" b="635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AD3C2BE" w14:textId="7FF81781" w:rsidR="00F67449" w:rsidRDefault="00F67449" w:rsidP="00F67449">
      <w:pPr>
        <w:pStyle w:val="ListParagraph"/>
        <w:bidi/>
        <w:rPr>
          <w:rFonts w:ascii="Tahoma" w:hAnsi="Tahoma" w:cs="Tahoma"/>
          <w:highlight w:val="yellow"/>
          <w:lang w:bidi="he-IL"/>
        </w:rPr>
      </w:pPr>
    </w:p>
    <w:p w14:paraId="69192E31" w14:textId="77777777" w:rsidR="007669F4" w:rsidRDefault="007669F4" w:rsidP="007669F4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  <w:r w:rsidRPr="0053547D">
        <w:rPr>
          <w:rFonts w:ascii="Tahoma" w:hAnsi="Tahoma" w:cs="Tahoma"/>
          <w:rtl/>
          <w:lang w:bidi="he-IL"/>
        </w:rPr>
        <w:t xml:space="preserve"> </w:t>
      </w:r>
    </w:p>
    <w:p w14:paraId="6BAAADAA" w14:textId="13082754" w:rsidR="00F67449" w:rsidRDefault="00A57A0F" w:rsidP="007669F4">
      <w:pPr>
        <w:tabs>
          <w:tab w:val="left" w:pos="1040"/>
        </w:tabs>
        <w:bidi/>
        <w:ind w:firstLine="720"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lang w:bidi="he-IL"/>
        </w:rPr>
        <w:object w:dxaOrig="1508" w:dyaOrig="983" w14:anchorId="3AD98F97">
          <v:shape id="_x0000_i1028" type="#_x0000_t75" style="width:75.15pt;height:49.45pt" o:ole="">
            <v:imagedata r:id="rId19" o:title=""/>
          </v:shape>
          <o:OLEObject Type="Embed" ProgID="AcroExch.Document.DC" ShapeID="_x0000_i1028" DrawAspect="Icon" ObjectID="_1648333460" r:id="rId20"/>
        </w:object>
      </w:r>
    </w:p>
    <w:p w14:paraId="730DD91B" w14:textId="49B9AC0F" w:rsidR="00F67449" w:rsidRPr="00F67449" w:rsidRDefault="00A57A0F" w:rsidP="00F67449">
      <w:pPr>
        <w:bidi/>
        <w:ind w:left="720"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נ</w:t>
      </w:r>
      <w:r w:rsidR="00F67449">
        <w:rPr>
          <w:rFonts w:ascii="Tahoma" w:hAnsi="Tahoma" w:cs="Tahoma" w:hint="cs"/>
          <w:rtl/>
          <w:lang w:bidi="he-IL"/>
        </w:rPr>
        <w:t xml:space="preserve">יתן לראות את מעבר העקומה ממגמה מערכית למגמה לינארית כאשר מחילים מדיניות בידוד </w:t>
      </w:r>
      <w:r w:rsidR="00F67449">
        <w:rPr>
          <w:rFonts w:ascii="Tahoma" w:hAnsi="Tahoma" w:cs="Tahoma"/>
          <w:lang w:bidi="he-IL"/>
        </w:rPr>
        <w:t>k=5</w:t>
      </w:r>
      <w:r w:rsidR="00F67449">
        <w:rPr>
          <w:rFonts w:ascii="Tahoma" w:hAnsi="Tahoma" w:cs="Tahoma" w:hint="cs"/>
          <w:rtl/>
          <w:lang w:bidi="he-IL"/>
        </w:rPr>
        <w:t xml:space="preserve"> מדור </w:t>
      </w:r>
      <w:r w:rsidR="00F67449">
        <w:rPr>
          <w:rFonts w:ascii="Tahoma" w:hAnsi="Tahoma" w:cs="Tahoma"/>
          <w:lang w:bidi="he-IL"/>
        </w:rPr>
        <w:t>L=350</w:t>
      </w:r>
    </w:p>
    <w:p w14:paraId="4BB9FAAA" w14:textId="38D23735" w:rsidR="00F67449" w:rsidRPr="00BF1C94" w:rsidRDefault="00F67449" w:rsidP="00F67449">
      <w:pPr>
        <w:pStyle w:val="ListParagraph"/>
        <w:bidi/>
        <w:rPr>
          <w:rFonts w:ascii="Tahoma" w:hAnsi="Tahoma" w:cs="Tahoma"/>
          <w:highlight w:val="yellow"/>
          <w:lang w:bidi="he-IL"/>
        </w:rPr>
      </w:pPr>
      <w:r>
        <w:rPr>
          <w:noProof/>
        </w:rPr>
        <w:drawing>
          <wp:inline distT="0" distB="0" distL="0" distR="0" wp14:anchorId="739CB1DC" wp14:editId="11AE16C2">
            <wp:extent cx="4571365" cy="3209925"/>
            <wp:effectExtent l="0" t="0" r="635" b="952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8ADD925" w14:textId="77777777" w:rsidR="00FA23BE" w:rsidRDefault="00FA23BE" w:rsidP="003C6334">
      <w:pPr>
        <w:bidi/>
        <w:ind w:firstLine="720"/>
        <w:rPr>
          <w:rFonts w:ascii="Tahoma" w:hAnsi="Tahoma" w:cs="Tahoma"/>
          <w:rtl/>
          <w:lang w:bidi="he-IL"/>
        </w:rPr>
      </w:pPr>
    </w:p>
    <w:p w14:paraId="4678D346" w14:textId="6AF208E4" w:rsidR="003C6334" w:rsidRDefault="003C6334" w:rsidP="00C27AF2">
      <w:pPr>
        <w:bidi/>
        <w:ind w:left="720"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lastRenderedPageBreak/>
        <w:t xml:space="preserve">כמו כן, מעניין להבחין כי עבור הפרמטרים </w:t>
      </w:r>
      <w:r>
        <w:rPr>
          <w:rFonts w:ascii="Tahoma" w:hAnsi="Tahoma" w:cs="Tahoma"/>
          <w:lang w:bidi="he-IL"/>
        </w:rPr>
        <w:t>N,P</w:t>
      </w:r>
      <w:r>
        <w:rPr>
          <w:rFonts w:ascii="Tahoma" w:hAnsi="Tahoma" w:cs="Tahoma" w:hint="cs"/>
          <w:rtl/>
          <w:lang w:bidi="he-IL"/>
        </w:rPr>
        <w:t xml:space="preserve"> הנ"ל, החלת</w:t>
      </w:r>
      <w:r w:rsidR="00C27AF2">
        <w:rPr>
          <w:rFonts w:ascii="Tahoma" w:hAnsi="Tahoma" w:cs="Tahoma" w:hint="cs"/>
          <w:rtl/>
          <w:lang w:bidi="he-IL"/>
        </w:rPr>
        <w:t xml:space="preserve"> ב</w:t>
      </w:r>
      <w:r>
        <w:rPr>
          <w:rFonts w:ascii="Tahoma" w:hAnsi="Tahoma" w:cs="Tahoma" w:hint="cs"/>
          <w:rtl/>
          <w:lang w:bidi="he-IL"/>
        </w:rPr>
        <w:t>ידוד</w:t>
      </w:r>
      <w:r w:rsidR="00C27AF2">
        <w:rPr>
          <w:rFonts w:ascii="Tahoma" w:hAnsi="Tahoma" w:cs="Tahoma" w:hint="cs"/>
          <w:rtl/>
          <w:lang w:bidi="he-IL"/>
        </w:rPr>
        <w:t xml:space="preserve"> </w:t>
      </w:r>
      <w:r>
        <w:rPr>
          <w:rFonts w:ascii="Tahoma" w:hAnsi="Tahoma" w:cs="Tahoma" w:hint="cs"/>
          <w:rtl/>
          <w:lang w:bidi="he-IL"/>
        </w:rPr>
        <w:t>מקסימלי (</w:t>
      </w:r>
      <w:r>
        <w:rPr>
          <w:rFonts w:ascii="Tahoma" w:hAnsi="Tahoma" w:cs="Tahoma"/>
          <w:lang w:bidi="he-IL"/>
        </w:rPr>
        <w:t>k=7</w:t>
      </w:r>
      <w:r>
        <w:rPr>
          <w:rFonts w:ascii="Tahoma" w:hAnsi="Tahoma" w:cs="Tahoma" w:hint="cs"/>
          <w:rtl/>
          <w:lang w:bidi="he-IL"/>
        </w:rPr>
        <w:t>) בסמוך להתפרצות המחלה (</w:t>
      </w:r>
      <w:r>
        <w:rPr>
          <w:rFonts w:ascii="Tahoma" w:hAnsi="Tahoma" w:cs="Tahoma"/>
          <w:lang w:bidi="he-IL"/>
        </w:rPr>
        <w:t>L=100</w:t>
      </w:r>
      <w:r>
        <w:rPr>
          <w:rFonts w:ascii="Tahoma" w:hAnsi="Tahoma" w:cs="Tahoma" w:hint="cs"/>
          <w:rtl/>
          <w:lang w:bidi="he-IL"/>
        </w:rPr>
        <w:t>) מובילה לירידה חדה ביותר בתחלואה לאורך הדורות</w:t>
      </w:r>
      <w:r w:rsidR="007669F4">
        <w:rPr>
          <w:rFonts w:ascii="Tahoma" w:hAnsi="Tahoma" w:cs="Tahoma" w:hint="cs"/>
          <w:rtl/>
          <w:lang w:bidi="he-IL"/>
        </w:rPr>
        <w:t>.</w:t>
      </w:r>
    </w:p>
    <w:p w14:paraId="2D93B75D" w14:textId="028EBE33" w:rsidR="003C6334" w:rsidRDefault="00E46CEB" w:rsidP="00C27AF2">
      <w:pPr>
        <w:bidi/>
        <w:ind w:left="720"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1DFEB999" wp14:editId="7BAB31ED">
            <wp:extent cx="4571365" cy="3209925"/>
            <wp:effectExtent l="0" t="0" r="635" b="9525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9235A7B" w14:textId="3711ABD9" w:rsidR="00C27AF2" w:rsidRDefault="00376B06" w:rsidP="00C27AF2">
      <w:pPr>
        <w:bidi/>
        <w:ind w:left="720"/>
        <w:rPr>
          <w:rFonts w:ascii="Tahoma" w:hAnsi="Tahoma" w:cs="Tahoma"/>
          <w:lang w:bidi="he-IL"/>
        </w:rPr>
      </w:pPr>
      <w:r>
        <w:rPr>
          <w:rFonts w:ascii="Tahoma" w:hAnsi="Tahoma" w:cs="Tahoma"/>
          <w:lang w:bidi="he-IL"/>
        </w:rPr>
        <w:br/>
      </w:r>
      <w:r>
        <w:rPr>
          <w:rFonts w:ascii="Tahoma" w:hAnsi="Tahoma" w:cs="Tahoma"/>
          <w:lang w:bidi="he-IL"/>
        </w:rPr>
        <w:br/>
      </w:r>
      <w:r>
        <w:rPr>
          <w:rFonts w:ascii="Tahoma" w:hAnsi="Tahoma" w:cs="Tahoma"/>
          <w:lang w:bidi="he-IL"/>
        </w:rPr>
        <w:br/>
      </w:r>
    </w:p>
    <w:p w14:paraId="3BFA64CC" w14:textId="0FF9AC18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84BE138" w14:textId="120C0CA5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34DCD9C" w14:textId="0AD5D84E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48D7DAEA" w14:textId="1BF60DCA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497BBC80" w14:textId="2AFB443B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04755B16" w14:textId="253411B1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59977DB4" w14:textId="23BE4A65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5638BCA9" w14:textId="59AA9388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FEAB712" w14:textId="6A7E389B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074E70F2" w14:textId="674FB733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833FDB6" w14:textId="7D991551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4D3BB56" w14:textId="79C6B645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574B61C9" w14:textId="01F34B71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70198308" w14:textId="7CB5BD12" w:rsidR="00376B06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6323663B" w14:textId="77777777" w:rsidR="00376B06" w:rsidRPr="003C6334" w:rsidRDefault="00376B06" w:rsidP="00376B06">
      <w:pPr>
        <w:bidi/>
        <w:ind w:left="720"/>
        <w:rPr>
          <w:rFonts w:ascii="Tahoma" w:hAnsi="Tahoma" w:cs="Tahoma"/>
          <w:lang w:bidi="he-IL"/>
        </w:rPr>
      </w:pPr>
    </w:p>
    <w:p w14:paraId="38C8A1EB" w14:textId="62C29761" w:rsidR="001D5E2D" w:rsidRDefault="00853679" w:rsidP="003D04F8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4B1ACB">
        <w:rPr>
          <w:rFonts w:ascii="Tahoma" w:hAnsi="Tahoma" w:cs="Tahoma"/>
          <w:highlight w:val="yellow"/>
          <w:lang w:bidi="he-IL"/>
        </w:rPr>
        <w:lastRenderedPageBreak/>
        <w:t>N=1000, K=30%</w:t>
      </w:r>
    </w:p>
    <w:p w14:paraId="5E364665" w14:textId="77777777" w:rsidR="002257CC" w:rsidRPr="003D04F8" w:rsidRDefault="002257CC" w:rsidP="002257CC">
      <w:pPr>
        <w:pStyle w:val="ListParagraph"/>
        <w:bidi/>
        <w:rPr>
          <w:rFonts w:ascii="Tahoma" w:hAnsi="Tahoma" w:cs="Tahoma"/>
          <w:highlight w:val="yellow"/>
          <w:lang w:bidi="he-IL"/>
        </w:rPr>
      </w:pPr>
    </w:p>
    <w:p w14:paraId="07B13D39" w14:textId="07D11266" w:rsidR="001D5E2D" w:rsidRPr="003D04F8" w:rsidRDefault="00C27AF2" w:rsidP="003D04F8">
      <w:pPr>
        <w:pStyle w:val="ListParagraph"/>
        <w:bidi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72E2C51B" wp14:editId="5D172BFB">
            <wp:extent cx="4571365" cy="3142615"/>
            <wp:effectExtent l="0" t="0" r="635" b="63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801AC6" w14:textId="77777777" w:rsidR="007F0E06" w:rsidRDefault="007F0E06" w:rsidP="002257CC">
      <w:pPr>
        <w:pStyle w:val="ListParagraph"/>
        <w:bidi/>
        <w:rPr>
          <w:rFonts w:ascii="Tahoma" w:hAnsi="Tahoma" w:cs="Tahoma"/>
          <w:lang w:bidi="he-IL"/>
        </w:rPr>
      </w:pPr>
    </w:p>
    <w:p w14:paraId="2B833638" w14:textId="7798C7D2" w:rsidR="003D04F8" w:rsidRDefault="003D04F8" w:rsidP="007F0E06">
      <w:pPr>
        <w:pStyle w:val="ListParagraph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  <w:r w:rsidRPr="0053547D">
        <w:rPr>
          <w:rFonts w:ascii="Tahoma" w:hAnsi="Tahoma" w:cs="Tahoma"/>
          <w:rtl/>
          <w:lang w:bidi="he-IL"/>
        </w:rPr>
        <w:t xml:space="preserve"> </w:t>
      </w:r>
    </w:p>
    <w:p w14:paraId="3B36A871" w14:textId="77777777" w:rsidR="007F0E06" w:rsidRDefault="007F0E06" w:rsidP="007F0E06">
      <w:pPr>
        <w:pStyle w:val="ListParagraph"/>
        <w:bidi/>
        <w:rPr>
          <w:rFonts w:ascii="Tahoma" w:hAnsi="Tahoma" w:cs="Tahoma"/>
          <w:lang w:bidi="he-IL"/>
        </w:rPr>
      </w:pPr>
    </w:p>
    <w:p w14:paraId="57377752" w14:textId="1D36A24B" w:rsidR="001D5E2D" w:rsidRDefault="000D4A7F" w:rsidP="00771A2B">
      <w:pPr>
        <w:pStyle w:val="ListParagraph"/>
        <w:bidi/>
        <w:rPr>
          <w:rFonts w:ascii="Tahoma" w:hAnsi="Tahoma" w:cs="Tahoma"/>
          <w:lang w:bidi="he-IL"/>
        </w:rPr>
      </w:pPr>
      <w:r>
        <w:object w:dxaOrig="1508" w:dyaOrig="983" w14:anchorId="1CDEA07A">
          <v:shape id="_x0000_i1029" type="#_x0000_t75" style="width:75.15pt;height:49.45pt" o:ole="">
            <v:imagedata r:id="rId24" o:title=""/>
          </v:shape>
          <o:OLEObject Type="Embed" ProgID="AcroExch.Document.DC" ShapeID="_x0000_i1029" DrawAspect="Icon" ObjectID="_1648333461" r:id="rId25"/>
        </w:object>
      </w:r>
    </w:p>
    <w:p w14:paraId="16C1BDA4" w14:textId="5BF63448" w:rsidR="002257CC" w:rsidRDefault="002257CC" w:rsidP="002257CC">
      <w:pPr>
        <w:bidi/>
        <w:ind w:left="720"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ניתן לראות את מעבר העקומה ממגמה מערכית למגמה לינארית כאשר מחילים מדיניות בידוד </w:t>
      </w:r>
      <w:r>
        <w:rPr>
          <w:rFonts w:ascii="Tahoma" w:hAnsi="Tahoma" w:cs="Tahoma"/>
          <w:lang w:bidi="he-IL"/>
        </w:rPr>
        <w:t>k=5</w:t>
      </w:r>
      <w:r>
        <w:rPr>
          <w:rFonts w:ascii="Tahoma" w:hAnsi="Tahoma" w:cs="Tahoma" w:hint="cs"/>
          <w:rtl/>
          <w:lang w:bidi="he-IL"/>
        </w:rPr>
        <w:t xml:space="preserve"> מדור </w:t>
      </w:r>
      <w:r>
        <w:rPr>
          <w:rFonts w:ascii="Tahoma" w:hAnsi="Tahoma" w:cs="Tahoma"/>
          <w:lang w:bidi="he-IL"/>
        </w:rPr>
        <w:t>L=400</w:t>
      </w:r>
    </w:p>
    <w:p w14:paraId="0F409A5B" w14:textId="0FB7CD0E" w:rsidR="002257CC" w:rsidRPr="002257CC" w:rsidRDefault="002257CC" w:rsidP="002257CC">
      <w:pPr>
        <w:bidi/>
        <w:ind w:left="720"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19423CB9" wp14:editId="009D14DE">
            <wp:extent cx="4571365" cy="3209925"/>
            <wp:effectExtent l="0" t="0" r="635" b="952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FB41311" w14:textId="0A8D614B" w:rsidR="001D5E2D" w:rsidRPr="00B94D76" w:rsidRDefault="004E265D" w:rsidP="004E265D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rtl/>
          <w:lang w:bidi="he-IL"/>
        </w:rPr>
      </w:pPr>
      <w:r w:rsidRPr="00B94D76">
        <w:rPr>
          <w:rFonts w:ascii="Tahoma" w:hAnsi="Tahoma" w:cs="Tahoma"/>
          <w:highlight w:val="yellow"/>
          <w:lang w:bidi="he-IL"/>
        </w:rPr>
        <w:lastRenderedPageBreak/>
        <w:t>N=1000, P=70%</w:t>
      </w:r>
    </w:p>
    <w:p w14:paraId="5DD7113E" w14:textId="2BFB5AA1" w:rsidR="001D5E2D" w:rsidRDefault="001D5E2D" w:rsidP="001D5E2D">
      <w:pPr>
        <w:pStyle w:val="ListParagraph"/>
        <w:bidi/>
        <w:rPr>
          <w:rFonts w:ascii="Tahoma" w:hAnsi="Tahoma" w:cs="Tahoma"/>
          <w:rtl/>
          <w:lang w:bidi="he-IL"/>
        </w:rPr>
      </w:pPr>
    </w:p>
    <w:p w14:paraId="64D09B51" w14:textId="5414C073" w:rsidR="00B94D76" w:rsidRDefault="007F0E06" w:rsidP="00B94D76">
      <w:pPr>
        <w:pStyle w:val="ListParagraph"/>
        <w:bidi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3B27E40A" wp14:editId="1C44A0F5">
            <wp:extent cx="4571365" cy="3209925"/>
            <wp:effectExtent l="0" t="0" r="635" b="952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218EC6F" w14:textId="594B6366" w:rsidR="00AF600B" w:rsidRDefault="00AF600B" w:rsidP="00AF600B">
      <w:pPr>
        <w:pStyle w:val="ListParagraph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>גרפים מפורטים עבור רמות הבידוד השונות:</w:t>
      </w:r>
    </w:p>
    <w:p w14:paraId="3C31140D" w14:textId="77777777" w:rsidR="00AF600B" w:rsidRDefault="00AF600B" w:rsidP="00AF600B">
      <w:pPr>
        <w:pStyle w:val="ListParagraph"/>
        <w:bidi/>
        <w:rPr>
          <w:rFonts w:ascii="Tahoma" w:hAnsi="Tahoma" w:cs="Tahoma"/>
          <w:lang w:bidi="he-IL"/>
        </w:rPr>
      </w:pPr>
    </w:p>
    <w:p w14:paraId="45985A0C" w14:textId="44B64A63" w:rsidR="001D5E2D" w:rsidRPr="00E64893" w:rsidRDefault="000D4A7F" w:rsidP="001D5E2D">
      <w:pPr>
        <w:pStyle w:val="ListParagraph"/>
        <w:bidi/>
        <w:rPr>
          <w:rFonts w:ascii="Tahoma" w:hAnsi="Tahoma" w:cs="Tahoma"/>
          <w:lang w:bidi="he-IL"/>
        </w:rPr>
      </w:pPr>
      <w:r>
        <w:object w:dxaOrig="1508" w:dyaOrig="983" w14:anchorId="5D77287A">
          <v:shape id="_x0000_i1030" type="#_x0000_t75" style="width:75.15pt;height:49.45pt" o:ole="">
            <v:imagedata r:id="rId28" o:title=""/>
          </v:shape>
          <o:OLEObject Type="Embed" ProgID="AcroExch.Document.DC" ShapeID="_x0000_i1030" DrawAspect="Icon" ObjectID="_1648333462" r:id="rId29"/>
        </w:object>
      </w:r>
    </w:p>
    <w:p w14:paraId="417865A1" w14:textId="1FC3C1D5" w:rsidR="00236720" w:rsidRDefault="00376B06" w:rsidP="00236720">
      <w:pPr>
        <w:pStyle w:val="ListParagraph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ניתן לראות את מעבר העקומה ממגמה מערכית למגמה לינארית כאשר מחילים מדיניות בידוד </w:t>
      </w:r>
      <w:r>
        <w:rPr>
          <w:rFonts w:ascii="Tahoma" w:hAnsi="Tahoma" w:cs="Tahoma"/>
          <w:lang w:bidi="he-IL"/>
        </w:rPr>
        <w:t>K=6</w:t>
      </w:r>
      <w:r>
        <w:rPr>
          <w:rFonts w:ascii="Tahoma" w:hAnsi="Tahoma" w:cs="Tahoma" w:hint="cs"/>
          <w:rtl/>
          <w:lang w:bidi="he-IL"/>
        </w:rPr>
        <w:t xml:space="preserve"> מדור </w:t>
      </w:r>
      <w:r>
        <w:rPr>
          <w:rFonts w:ascii="Tahoma" w:hAnsi="Tahoma" w:cs="Tahoma"/>
          <w:lang w:bidi="he-IL"/>
        </w:rPr>
        <w:t>L=200</w:t>
      </w:r>
    </w:p>
    <w:p w14:paraId="33EFCDC3" w14:textId="77777777" w:rsidR="00803898" w:rsidRPr="00236720" w:rsidRDefault="00803898" w:rsidP="00803898">
      <w:pPr>
        <w:pStyle w:val="ListParagraph"/>
        <w:bidi/>
        <w:rPr>
          <w:rFonts w:ascii="Tahoma" w:hAnsi="Tahoma" w:cs="Tahoma"/>
          <w:lang w:bidi="he-IL"/>
        </w:rPr>
      </w:pPr>
    </w:p>
    <w:p w14:paraId="683B0491" w14:textId="609A9F5D" w:rsidR="00376B06" w:rsidRDefault="00376B06" w:rsidP="00376B06">
      <w:pPr>
        <w:pStyle w:val="ListParagraph"/>
        <w:bidi/>
        <w:rPr>
          <w:rFonts w:ascii="Tahoma" w:hAnsi="Tahoma" w:cs="Tahoma"/>
          <w:lang w:bidi="he-IL"/>
        </w:rPr>
      </w:pPr>
      <w:r>
        <w:rPr>
          <w:noProof/>
        </w:rPr>
        <w:drawing>
          <wp:inline distT="0" distB="0" distL="0" distR="0" wp14:anchorId="26E09ED5" wp14:editId="4DD52967">
            <wp:extent cx="4571365" cy="3209925"/>
            <wp:effectExtent l="0" t="0" r="635" b="9525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1CA0F881" w14:textId="666A3C96" w:rsidR="001D5E2D" w:rsidRDefault="001D5E2D" w:rsidP="001D5E2D">
      <w:pPr>
        <w:pStyle w:val="ListParagraph"/>
        <w:bidi/>
        <w:rPr>
          <w:rFonts w:ascii="Tahoma" w:hAnsi="Tahoma" w:cs="Tahoma"/>
          <w:lang w:bidi="he-IL"/>
        </w:rPr>
      </w:pPr>
    </w:p>
    <w:p w14:paraId="62BD8E46" w14:textId="262A7901" w:rsidR="005C25E9" w:rsidRPr="00B555B3" w:rsidRDefault="005C25E9" w:rsidP="00B555B3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5C25E9">
        <w:rPr>
          <w:rFonts w:ascii="Tahoma" w:hAnsi="Tahoma" w:cs="Tahoma"/>
          <w:highlight w:val="yellow"/>
          <w:lang w:bidi="he-IL"/>
        </w:rPr>
        <w:lastRenderedPageBreak/>
        <w:t>N&gt;10,000</w:t>
      </w:r>
    </w:p>
    <w:p w14:paraId="5417E262" w14:textId="2BC11C45" w:rsidR="005C25E9" w:rsidRDefault="005C25E9" w:rsidP="005C25E9">
      <w:pPr>
        <w:pStyle w:val="ListParagraph"/>
        <w:bidi/>
        <w:rPr>
          <w:rFonts w:ascii="Tahoma" w:hAnsi="Tahoma" w:cs="Tahoma"/>
          <w:highlight w:val="yellow"/>
          <w:lang w:bidi="he-IL"/>
        </w:rPr>
      </w:pPr>
      <w:r>
        <w:rPr>
          <w:noProof/>
        </w:rPr>
        <w:drawing>
          <wp:inline distT="0" distB="0" distL="0" distR="0" wp14:anchorId="771707C0" wp14:editId="1DDADA27">
            <wp:extent cx="4571365" cy="3209925"/>
            <wp:effectExtent l="0" t="0" r="635" b="9525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C1D1028" w14:textId="05700006" w:rsidR="00B724C7" w:rsidRDefault="005C25E9" w:rsidP="00B555B3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/>
          <w:rtl/>
          <w:lang w:bidi="he-IL"/>
        </w:rPr>
        <w:tab/>
      </w:r>
      <w:r>
        <w:rPr>
          <w:rFonts w:ascii="Tahoma" w:hAnsi="Tahoma" w:cs="Tahoma" w:hint="cs"/>
          <w:rtl/>
          <w:lang w:bidi="he-IL"/>
        </w:rPr>
        <w:t xml:space="preserve">אנו רואים כי עבור </w:t>
      </w:r>
      <w:r>
        <w:rPr>
          <w:rFonts w:ascii="Tahoma" w:hAnsi="Tahoma" w:cs="Tahoma"/>
          <w:lang w:bidi="he-IL"/>
        </w:rPr>
        <w:t>N=10,000</w:t>
      </w:r>
      <w:r>
        <w:rPr>
          <w:rFonts w:ascii="Tahoma" w:hAnsi="Tahoma" w:cs="Tahoma" w:hint="cs"/>
          <w:rtl/>
          <w:lang w:bidi="he-IL"/>
        </w:rPr>
        <w:t xml:space="preserve">, אפילו תחת סיכוי הדבקות נמוך </w:t>
      </w:r>
      <w:r>
        <w:rPr>
          <w:rFonts w:ascii="Tahoma" w:hAnsi="Tahoma" w:cs="Tahoma"/>
          <w:rtl/>
          <w:lang w:bidi="he-IL"/>
        </w:rPr>
        <w:tab/>
      </w:r>
      <w:r>
        <w:rPr>
          <w:rFonts w:ascii="Tahoma" w:hAnsi="Tahoma" w:cs="Tahoma"/>
          <w:lang w:bidi="he-IL"/>
        </w:rPr>
        <w:t>P=20%</w:t>
      </w:r>
      <w:r>
        <w:rPr>
          <w:rFonts w:ascii="Tahoma" w:hAnsi="Tahoma" w:cs="Tahoma" w:hint="cs"/>
          <w:rtl/>
          <w:lang w:bidi="he-IL"/>
        </w:rPr>
        <w:t xml:space="preserve">, רמת הבידוד המקסימלית </w:t>
      </w:r>
      <w:r>
        <w:rPr>
          <w:rFonts w:ascii="Tahoma" w:hAnsi="Tahoma" w:cs="Tahoma"/>
          <w:lang w:bidi="he-IL"/>
        </w:rPr>
        <w:t>(K=7)</w:t>
      </w:r>
      <w:r>
        <w:rPr>
          <w:rFonts w:ascii="Tahoma" w:hAnsi="Tahoma" w:cs="Tahoma" w:hint="cs"/>
          <w:rtl/>
          <w:lang w:bidi="he-IL"/>
        </w:rPr>
        <w:t xml:space="preserve"> איננה מספיקה</w:t>
      </w:r>
      <w:r w:rsidR="00F07818">
        <w:rPr>
          <w:rFonts w:ascii="Tahoma" w:hAnsi="Tahoma" w:cs="Tahoma" w:hint="cs"/>
          <w:rtl/>
          <w:lang w:bidi="he-IL"/>
        </w:rPr>
        <w:t xml:space="preserve">, הגדילה </w:t>
      </w:r>
      <w:r w:rsidR="00F07818">
        <w:rPr>
          <w:rFonts w:ascii="Tahoma" w:hAnsi="Tahoma" w:cs="Tahoma"/>
          <w:rtl/>
          <w:lang w:bidi="he-IL"/>
        </w:rPr>
        <w:tab/>
      </w:r>
      <w:r w:rsidR="00F07818">
        <w:rPr>
          <w:rFonts w:ascii="Tahoma" w:hAnsi="Tahoma" w:cs="Tahoma" w:hint="cs"/>
          <w:rtl/>
          <w:lang w:bidi="he-IL"/>
        </w:rPr>
        <w:t>נותרת מערכית.</w:t>
      </w:r>
    </w:p>
    <w:p w14:paraId="37A09BDA" w14:textId="37F19DBB" w:rsidR="00F7470B" w:rsidRPr="00B555B3" w:rsidRDefault="00B724C7" w:rsidP="00B555B3">
      <w:pPr>
        <w:pStyle w:val="ListParagraph"/>
        <w:numPr>
          <w:ilvl w:val="0"/>
          <w:numId w:val="17"/>
        </w:numPr>
        <w:bidi/>
        <w:rPr>
          <w:rFonts w:ascii="Tahoma" w:hAnsi="Tahoma" w:cs="Tahoma"/>
          <w:highlight w:val="yellow"/>
          <w:lang w:bidi="he-IL"/>
        </w:rPr>
      </w:pPr>
      <w:r w:rsidRPr="00F7470B">
        <w:rPr>
          <w:rFonts w:ascii="Tahoma" w:hAnsi="Tahoma" w:cs="Tahoma"/>
          <w:highlight w:val="yellow"/>
          <w:lang w:bidi="he-IL"/>
        </w:rPr>
        <w:t>N&lt;100</w:t>
      </w:r>
    </w:p>
    <w:p w14:paraId="0177CE35" w14:textId="62F437BE" w:rsidR="00B555B3" w:rsidRDefault="00F7470B" w:rsidP="00B555B3">
      <w:pPr>
        <w:pStyle w:val="ListParagraph"/>
        <w:bidi/>
        <w:rPr>
          <w:rFonts w:ascii="Tahoma" w:hAnsi="Tahoma" w:cs="Tahoma"/>
          <w:highlight w:val="yellow"/>
          <w:lang w:bidi="he-IL"/>
        </w:rPr>
      </w:pPr>
      <w:r w:rsidRPr="00B555B3">
        <w:rPr>
          <w:noProof/>
        </w:rPr>
        <w:drawing>
          <wp:inline distT="0" distB="0" distL="0" distR="0" wp14:anchorId="452C06CE" wp14:editId="6527B767">
            <wp:extent cx="4571365" cy="3209925"/>
            <wp:effectExtent l="0" t="0" r="635" b="9525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3A75BB95-3995-4FF9-96AF-F6252ABB19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92A1303" w14:textId="43B093FE" w:rsidR="00B555B3" w:rsidRDefault="00B555B3" w:rsidP="00B555B3">
      <w:pPr>
        <w:pStyle w:val="ListParagraph"/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אנו רואים כי עבור </w:t>
      </w:r>
      <w:r>
        <w:rPr>
          <w:rFonts w:ascii="Tahoma" w:hAnsi="Tahoma" w:cs="Tahoma"/>
          <w:lang w:bidi="he-IL"/>
        </w:rPr>
        <w:t>N=100</w:t>
      </w:r>
      <w:r>
        <w:rPr>
          <w:rFonts w:ascii="Tahoma" w:hAnsi="Tahoma" w:cs="Tahoma" w:hint="cs"/>
          <w:rtl/>
          <w:lang w:bidi="he-IL"/>
        </w:rPr>
        <w:t>, אפילו תחת סיכוי ה</w:t>
      </w:r>
      <w:r w:rsidR="000B3FAB">
        <w:rPr>
          <w:rFonts w:ascii="Tahoma" w:hAnsi="Tahoma" w:cs="Tahoma" w:hint="cs"/>
          <w:rtl/>
          <w:lang w:bidi="he-IL"/>
        </w:rPr>
        <w:t>י</w:t>
      </w:r>
      <w:r>
        <w:rPr>
          <w:rFonts w:ascii="Tahoma" w:hAnsi="Tahoma" w:cs="Tahoma" w:hint="cs"/>
          <w:rtl/>
          <w:lang w:bidi="he-IL"/>
        </w:rPr>
        <w:t>דבקות גבוה</w:t>
      </w:r>
      <w:r>
        <w:rPr>
          <w:rFonts w:ascii="Tahoma" w:hAnsi="Tahoma" w:cs="Tahoma"/>
          <w:lang w:bidi="he-IL"/>
        </w:rPr>
        <w:t>P=80%</w:t>
      </w:r>
      <w:r>
        <w:rPr>
          <w:rFonts w:ascii="Tahoma" w:hAnsi="Tahoma" w:cs="Tahoma" w:hint="cs"/>
          <w:rtl/>
          <w:lang w:bidi="he-IL"/>
        </w:rPr>
        <w:t>,</w:t>
      </w:r>
    </w:p>
    <w:p w14:paraId="470D0BC3" w14:textId="609B5FA1" w:rsidR="00B555B3" w:rsidRPr="00B555B3" w:rsidRDefault="00B555B3" w:rsidP="00B555B3">
      <w:pPr>
        <w:pStyle w:val="ListParagraph"/>
        <w:bidi/>
        <w:rPr>
          <w:rFonts w:ascii="Tahoma" w:hAnsi="Tahoma" w:cs="Tahoma"/>
          <w:highlight w:val="yellow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וללא הנחלת מדיניות בידוד כלל, שיעור הה</w:t>
      </w:r>
      <w:r w:rsidR="000B3FAB">
        <w:rPr>
          <w:rFonts w:ascii="Tahoma" w:hAnsi="Tahoma" w:cs="Tahoma" w:hint="cs"/>
          <w:rtl/>
          <w:lang w:bidi="he-IL"/>
        </w:rPr>
        <w:t>י</w:t>
      </w:r>
      <w:r>
        <w:rPr>
          <w:rFonts w:ascii="Tahoma" w:hAnsi="Tahoma" w:cs="Tahoma" w:hint="cs"/>
          <w:rtl/>
          <w:lang w:bidi="he-IL"/>
        </w:rPr>
        <w:t>דבקות לינארי.</w:t>
      </w:r>
    </w:p>
    <w:p w14:paraId="46886AD7" w14:textId="7A77834F" w:rsidR="000B3FAB" w:rsidRPr="004F6EC3" w:rsidRDefault="00C763D3" w:rsidP="000B3FAB">
      <w:pPr>
        <w:pStyle w:val="Heading1"/>
        <w:bidi/>
        <w:rPr>
          <w:rFonts w:ascii="Tahoma" w:hAnsi="Tahoma" w:cs="Tahoma"/>
          <w:lang w:bidi="he-IL"/>
        </w:rPr>
      </w:pPr>
      <w:r>
        <w:rPr>
          <w:rFonts w:ascii="Tahoma" w:hAnsi="Tahoma" w:cs="Tahoma" w:hint="cs"/>
          <w:rtl/>
          <w:lang w:bidi="he-IL"/>
        </w:rPr>
        <w:lastRenderedPageBreak/>
        <w:t>מסקנות</w:t>
      </w:r>
    </w:p>
    <w:p w14:paraId="0E2E9324" w14:textId="3DE816D9" w:rsidR="004F6EC3" w:rsidRDefault="000B3FAB" w:rsidP="004F6EC3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רמת הבידוד הממוצעת הנדרשת </w:t>
      </w:r>
      <w:r>
        <w:rPr>
          <w:rFonts w:ascii="Tahoma" w:hAnsi="Tahoma" w:cs="Tahoma"/>
          <w:lang w:bidi="he-IL"/>
        </w:rPr>
        <w:t>K=5</w:t>
      </w:r>
      <w:r>
        <w:rPr>
          <w:rFonts w:ascii="Tahoma" w:hAnsi="Tahoma" w:cs="Tahoma" w:hint="cs"/>
          <w:rtl/>
          <w:lang w:bidi="he-IL"/>
        </w:rPr>
        <w:t>.</w:t>
      </w:r>
    </w:p>
    <w:p w14:paraId="0BC1563B" w14:textId="39CEAF61" w:rsidR="008C0D02" w:rsidRDefault="008C0D02" w:rsidP="008C0D02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 xml:space="preserve">צפיפות יתר </w:t>
      </w:r>
      <w:r w:rsidR="00745695">
        <w:rPr>
          <w:rFonts w:ascii="Tahoma" w:hAnsi="Tahoma" w:cs="Tahoma" w:hint="cs"/>
          <w:rtl/>
          <w:lang w:bidi="he-IL"/>
        </w:rPr>
        <w:t>עשויה להוביל להתפשטות המגפה חרף מדיניות בידוד חזקה.</w:t>
      </w:r>
    </w:p>
    <w:p w14:paraId="492AFC5F" w14:textId="34694F7D" w:rsidR="001333C1" w:rsidRDefault="001333C1" w:rsidP="001333C1">
      <w:pPr>
        <w:bidi/>
        <w:rPr>
          <w:rFonts w:ascii="Tahoma" w:hAnsi="Tahoma" w:cs="Tahoma"/>
          <w:rtl/>
          <w:lang w:bidi="he-IL"/>
        </w:rPr>
      </w:pPr>
      <w:r>
        <w:rPr>
          <w:rFonts w:ascii="Tahoma" w:hAnsi="Tahoma" w:cs="Tahoma" w:hint="cs"/>
          <w:rtl/>
          <w:lang w:bidi="he-IL"/>
        </w:rPr>
        <w:t>במקומות צפופים, אין מנוס מהטלת סגר מוחלט, על מנת למנוע התפשטות המגפה.</w:t>
      </w:r>
    </w:p>
    <w:p w14:paraId="355A3476" w14:textId="77777777" w:rsidR="000B3FAB" w:rsidRPr="002E30C7" w:rsidRDefault="000B3FAB" w:rsidP="000B3FAB">
      <w:pPr>
        <w:bidi/>
        <w:rPr>
          <w:rFonts w:ascii="Tahoma" w:hAnsi="Tahoma" w:cs="Tahoma"/>
          <w:rtl/>
          <w:lang w:bidi="he-IL"/>
        </w:rPr>
      </w:pPr>
    </w:p>
    <w:p w14:paraId="7E2088C4" w14:textId="77777777" w:rsidR="004F6EC3" w:rsidRDefault="004F6EC3" w:rsidP="004F6EC3">
      <w:pPr>
        <w:bidi/>
        <w:rPr>
          <w:rFonts w:ascii="Tahoma" w:hAnsi="Tahoma" w:cs="Tahoma"/>
          <w:lang w:bidi="he-IL"/>
        </w:rPr>
      </w:pPr>
    </w:p>
    <w:p w14:paraId="148D5988" w14:textId="0DB073ED" w:rsidR="00BB0F70" w:rsidRDefault="00BB0F70" w:rsidP="00BB0F70">
      <w:pPr>
        <w:bidi/>
        <w:rPr>
          <w:rFonts w:ascii="Tahoma" w:hAnsi="Tahoma" w:cs="Tahoma"/>
          <w:lang w:bidi="he-IL"/>
        </w:rPr>
      </w:pPr>
    </w:p>
    <w:p w14:paraId="455C0372" w14:textId="77777777" w:rsidR="00BB0F70" w:rsidRPr="002E30C7" w:rsidRDefault="00BB0F70" w:rsidP="00BB0F70">
      <w:pPr>
        <w:bidi/>
        <w:rPr>
          <w:rFonts w:ascii="Tahoma" w:hAnsi="Tahoma" w:cs="Tahoma"/>
          <w:lang w:bidi="he-IL"/>
        </w:rPr>
      </w:pPr>
    </w:p>
    <w:sectPr w:rsidR="00BB0F70" w:rsidRPr="002E30C7" w:rsidSect="00636E46">
      <w:footerReference w:type="default" r:id="rId33"/>
      <w:headerReference w:type="first" r:id="rId34"/>
      <w:pgSz w:w="11906" w:h="16838" w:code="9"/>
      <w:pgMar w:top="1440" w:right="1588" w:bottom="1797" w:left="3119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F1664" w14:textId="77777777" w:rsidR="00F7603B" w:rsidRDefault="00F7603B">
      <w:pPr>
        <w:spacing w:line="240" w:lineRule="auto"/>
      </w:pPr>
      <w:r>
        <w:separator/>
      </w:r>
    </w:p>
  </w:endnote>
  <w:endnote w:type="continuationSeparator" w:id="0">
    <w:p w14:paraId="63EFDD6C" w14:textId="77777777" w:rsidR="00F7603B" w:rsidRDefault="00F760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ahoma" w:hAnsi="Tahoma" w:cs="Tahoma"/>
        <w:rtl/>
        <w:lang w:bidi="he-IL"/>
      </w:rPr>
      <w:id w:val="-1577124121"/>
      <w:docPartObj>
        <w:docPartGallery w:val="Page Numbers (Bottom of Page)"/>
        <w:docPartUnique/>
      </w:docPartObj>
    </w:sdtPr>
    <w:sdtEndPr/>
    <w:sdtContent>
      <w:p w14:paraId="47BE48EF" w14:textId="77777777" w:rsidR="00190922" w:rsidRPr="002F57B2" w:rsidRDefault="00190922" w:rsidP="00636E46">
        <w:pPr>
          <w:pStyle w:val="Footer"/>
          <w:bidi/>
          <w:rPr>
            <w:rFonts w:ascii="Tahoma" w:hAnsi="Tahoma" w:cs="Tahoma"/>
            <w:lang w:bidi="he-IL"/>
          </w:rPr>
        </w:pPr>
        <w:r w:rsidRPr="002F57B2">
          <w:rPr>
            <w:rFonts w:ascii="Tahoma" w:hAnsi="Tahoma" w:cs="Tahoma"/>
            <w:rtl/>
            <w:lang w:eastAsia="he" w:bidi="he-IL"/>
          </w:rPr>
          <w:fldChar w:fldCharType="begin"/>
        </w:r>
        <w:r w:rsidRPr="002F57B2">
          <w:rPr>
            <w:rFonts w:ascii="Tahoma" w:hAnsi="Tahoma" w:cs="Tahoma"/>
            <w:rtl/>
            <w:lang w:eastAsia="he" w:bidi="he-IL"/>
          </w:rPr>
          <w:instrText xml:space="preserve"> PAGE   \* MERGEFORMAT </w:instrText>
        </w:r>
        <w:r w:rsidRPr="002F57B2">
          <w:rPr>
            <w:rFonts w:ascii="Tahoma" w:hAnsi="Tahoma" w:cs="Tahoma"/>
            <w:rtl/>
            <w:lang w:eastAsia="he" w:bidi="he-IL"/>
          </w:rPr>
          <w:fldChar w:fldCharType="separate"/>
        </w:r>
        <w:r w:rsidR="00636E46">
          <w:rPr>
            <w:rFonts w:ascii="Tahoma" w:hAnsi="Tahoma" w:cs="Tahoma"/>
            <w:noProof/>
            <w:rtl/>
            <w:lang w:eastAsia="he" w:bidi="he-IL"/>
          </w:rPr>
          <w:t>1</w:t>
        </w:r>
        <w:r w:rsidRPr="002F57B2">
          <w:rPr>
            <w:rFonts w:ascii="Tahoma" w:hAnsi="Tahoma" w:cs="Tahoma"/>
            <w:rtl/>
            <w:lang w:eastAsia="he" w:bidi="he-IL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8BF751" w14:textId="77777777" w:rsidR="00F7603B" w:rsidRDefault="00F7603B">
      <w:pPr>
        <w:spacing w:line="240" w:lineRule="auto"/>
      </w:pPr>
      <w:r>
        <w:separator/>
      </w:r>
    </w:p>
  </w:footnote>
  <w:footnote w:type="continuationSeparator" w:id="0">
    <w:p w14:paraId="3F815061" w14:textId="77777777" w:rsidR="00F7603B" w:rsidRDefault="00F760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F2CC4" w14:textId="77777777" w:rsidR="00430D21" w:rsidRDefault="00430D21" w:rsidP="002A3844">
    <w:pPr>
      <w:pStyle w:val="Header"/>
      <w:bidi/>
    </w:pPr>
    <w:r>
      <w:rPr>
        <w:noProof/>
        <w:rtl/>
        <w:lang w:eastAsia="en-US" w:bidi="he-IL"/>
      </w:rPr>
      <w:drawing>
        <wp:anchor distT="0" distB="0" distL="114300" distR="114300" simplePos="0" relativeHeight="251659264" behindDoc="1" locked="0" layoutInCell="1" allowOverlap="1" wp14:anchorId="561B0F35" wp14:editId="6723571E">
          <wp:simplePos x="0" y="0"/>
          <wp:positionH relativeFrom="page">
            <wp:align>right</wp:align>
          </wp:positionH>
          <wp:positionV relativeFrom="page">
            <wp:posOffset>320040</wp:posOffset>
          </wp:positionV>
          <wp:extent cx="5130000" cy="7398000"/>
          <wp:effectExtent l="19050" t="0" r="13970" b="3022600"/>
          <wp:wrapNone/>
          <wp:docPr id="8" name="תמונה 8" descr="פרפ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 flipH="1">
                    <a:off x="0" y="0"/>
                    <a:ext cx="5130000" cy="7398000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FDCAB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1E125F6A"/>
    <w:multiLevelType w:val="hybridMultilevel"/>
    <w:tmpl w:val="1C5EC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E61BB4"/>
    <w:multiLevelType w:val="hybridMultilevel"/>
    <w:tmpl w:val="36689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מאמר %1."/>
      <w:lvlJc w:val="left"/>
      <w:pPr>
        <w:ind w:left="0" w:firstLine="0"/>
      </w:pPr>
    </w:lvl>
    <w:lvl w:ilvl="1">
      <w:start w:val="1"/>
      <w:numFmt w:val="decimalZero"/>
      <w:isLgl/>
      <w:lvlText w:val="מקטע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מאמר %1."/>
      <w:lvlJc w:val="left"/>
      <w:pPr>
        <w:ind w:left="0" w:firstLine="0"/>
      </w:pPr>
    </w:lvl>
    <w:lvl w:ilvl="1">
      <w:start w:val="1"/>
      <w:numFmt w:val="decimalZero"/>
      <w:isLgl/>
      <w:lvlText w:val="מקטע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2"/>
  </w:num>
  <w:num w:numId="5">
    <w:abstractNumId w:val="14"/>
  </w:num>
  <w:num w:numId="6">
    <w:abstractNumId w:val="15"/>
  </w:num>
  <w:num w:numId="7">
    <w:abstractNumId w:val="13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F70"/>
    <w:rsid w:val="00016917"/>
    <w:rsid w:val="000228C0"/>
    <w:rsid w:val="00055F17"/>
    <w:rsid w:val="000625AF"/>
    <w:rsid w:val="00066DFD"/>
    <w:rsid w:val="00087356"/>
    <w:rsid w:val="00093BC2"/>
    <w:rsid w:val="000B3FAB"/>
    <w:rsid w:val="000D4A7F"/>
    <w:rsid w:val="000D7F2A"/>
    <w:rsid w:val="000F5521"/>
    <w:rsid w:val="001156D6"/>
    <w:rsid w:val="00122300"/>
    <w:rsid w:val="001333C1"/>
    <w:rsid w:val="00143F1C"/>
    <w:rsid w:val="001462A2"/>
    <w:rsid w:val="00151DB9"/>
    <w:rsid w:val="00164D64"/>
    <w:rsid w:val="001668E8"/>
    <w:rsid w:val="00190922"/>
    <w:rsid w:val="00192BA9"/>
    <w:rsid w:val="001A4A35"/>
    <w:rsid w:val="001C30B8"/>
    <w:rsid w:val="001D5E2D"/>
    <w:rsid w:val="002257CC"/>
    <w:rsid w:val="00236720"/>
    <w:rsid w:val="002A3844"/>
    <w:rsid w:val="002C560F"/>
    <w:rsid w:val="002D6D73"/>
    <w:rsid w:val="002E30C7"/>
    <w:rsid w:val="002F1C41"/>
    <w:rsid w:val="002F37EC"/>
    <w:rsid w:val="002F57B2"/>
    <w:rsid w:val="00320B10"/>
    <w:rsid w:val="00376B06"/>
    <w:rsid w:val="003C1E78"/>
    <w:rsid w:val="003C6334"/>
    <w:rsid w:val="003D04F8"/>
    <w:rsid w:val="003E1CD2"/>
    <w:rsid w:val="00430D21"/>
    <w:rsid w:val="00451B2E"/>
    <w:rsid w:val="0047082C"/>
    <w:rsid w:val="00492067"/>
    <w:rsid w:val="004B1ACB"/>
    <w:rsid w:val="004B5E49"/>
    <w:rsid w:val="004D5CCB"/>
    <w:rsid w:val="004E265D"/>
    <w:rsid w:val="004F6EC3"/>
    <w:rsid w:val="00500B90"/>
    <w:rsid w:val="0053547D"/>
    <w:rsid w:val="00541D83"/>
    <w:rsid w:val="00566A88"/>
    <w:rsid w:val="00566B69"/>
    <w:rsid w:val="005C25E9"/>
    <w:rsid w:val="00636E46"/>
    <w:rsid w:val="00645E4A"/>
    <w:rsid w:val="0068195D"/>
    <w:rsid w:val="006C287D"/>
    <w:rsid w:val="006E4ED3"/>
    <w:rsid w:val="00712D08"/>
    <w:rsid w:val="00717041"/>
    <w:rsid w:val="00745695"/>
    <w:rsid w:val="007476C1"/>
    <w:rsid w:val="007669F4"/>
    <w:rsid w:val="00771A2B"/>
    <w:rsid w:val="00776ECC"/>
    <w:rsid w:val="00793E09"/>
    <w:rsid w:val="007A0A5B"/>
    <w:rsid w:val="007B00EB"/>
    <w:rsid w:val="007B5BFF"/>
    <w:rsid w:val="007C7348"/>
    <w:rsid w:val="007E0C72"/>
    <w:rsid w:val="007F0E06"/>
    <w:rsid w:val="00803898"/>
    <w:rsid w:val="00853679"/>
    <w:rsid w:val="00882E6A"/>
    <w:rsid w:val="008A48C0"/>
    <w:rsid w:val="008B2671"/>
    <w:rsid w:val="008C0D02"/>
    <w:rsid w:val="008D69AD"/>
    <w:rsid w:val="009466EC"/>
    <w:rsid w:val="009A5F3E"/>
    <w:rsid w:val="009B0674"/>
    <w:rsid w:val="009D21EB"/>
    <w:rsid w:val="009D2E36"/>
    <w:rsid w:val="009F02C5"/>
    <w:rsid w:val="00A2247A"/>
    <w:rsid w:val="00A23F00"/>
    <w:rsid w:val="00A45141"/>
    <w:rsid w:val="00A57A0F"/>
    <w:rsid w:val="00A916F9"/>
    <w:rsid w:val="00AA480C"/>
    <w:rsid w:val="00AF1652"/>
    <w:rsid w:val="00AF600B"/>
    <w:rsid w:val="00B3670D"/>
    <w:rsid w:val="00B46725"/>
    <w:rsid w:val="00B555B3"/>
    <w:rsid w:val="00B55B22"/>
    <w:rsid w:val="00B724C7"/>
    <w:rsid w:val="00B832E6"/>
    <w:rsid w:val="00B92233"/>
    <w:rsid w:val="00B94D76"/>
    <w:rsid w:val="00BB0F70"/>
    <w:rsid w:val="00BE1EA8"/>
    <w:rsid w:val="00BF1C94"/>
    <w:rsid w:val="00C27AF2"/>
    <w:rsid w:val="00C41F3E"/>
    <w:rsid w:val="00C763D3"/>
    <w:rsid w:val="00CA2C91"/>
    <w:rsid w:val="00CA6EDD"/>
    <w:rsid w:val="00CB4448"/>
    <w:rsid w:val="00D3379E"/>
    <w:rsid w:val="00D35D6D"/>
    <w:rsid w:val="00D36969"/>
    <w:rsid w:val="00D9736B"/>
    <w:rsid w:val="00DA5991"/>
    <w:rsid w:val="00E46CEB"/>
    <w:rsid w:val="00E64893"/>
    <w:rsid w:val="00E736D2"/>
    <w:rsid w:val="00EF74E1"/>
    <w:rsid w:val="00F07818"/>
    <w:rsid w:val="00F22991"/>
    <w:rsid w:val="00F27B2D"/>
    <w:rsid w:val="00F35C7B"/>
    <w:rsid w:val="00F41F29"/>
    <w:rsid w:val="00F63346"/>
    <w:rsid w:val="00F65FB0"/>
    <w:rsid w:val="00F67449"/>
    <w:rsid w:val="00F72A56"/>
    <w:rsid w:val="00F7470B"/>
    <w:rsid w:val="00F7603B"/>
    <w:rsid w:val="00FA23BE"/>
    <w:rsid w:val="00FA4ED2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11E2D34"/>
  <w15:chartTrackingRefBased/>
  <w15:docId w15:val="{514DA759-B1BB-4CDB-97E4-D6DDED290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he-IL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">
    <w:name w:val="פרטי קשר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0">
    <w:name w:val="כותרת פרטי קשר"/>
    <w:basedOn w:val="Normal"/>
    <w:next w:val="a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unhideWhenUsed/>
    <w:qFormat/>
    <w:rsid w:val="00151D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chart" Target="charts/chart6.xml"/><Relationship Id="rId26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chart" Target="charts/chart7.xml"/><Relationship Id="rId34" Type="http://schemas.openxmlformats.org/officeDocument/2006/relationships/header" Target="header1.xml"/><Relationship Id="rId7" Type="http://schemas.openxmlformats.org/officeDocument/2006/relationships/chart" Target="charts/chart1.xml"/><Relationship Id="rId12" Type="http://schemas.openxmlformats.org/officeDocument/2006/relationships/image" Target="media/image2.emf"/><Relationship Id="rId17" Type="http://schemas.openxmlformats.org/officeDocument/2006/relationships/chart" Target="charts/chart5.xml"/><Relationship Id="rId25" Type="http://schemas.openxmlformats.org/officeDocument/2006/relationships/oleObject" Target="embeddings/oleObject5.bin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3.xml"/><Relationship Id="rId24" Type="http://schemas.openxmlformats.org/officeDocument/2006/relationships/image" Target="media/image5.emf"/><Relationship Id="rId32" Type="http://schemas.openxmlformats.org/officeDocument/2006/relationships/chart" Target="charts/chart14.xml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chart" Target="charts/chart9.xml"/><Relationship Id="rId28" Type="http://schemas.openxmlformats.org/officeDocument/2006/relationships/image" Target="media/image6.emf"/><Relationship Id="rId36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image" Target="media/image4.emf"/><Relationship Id="rId31" Type="http://schemas.openxmlformats.org/officeDocument/2006/relationships/chart" Target="charts/chart1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chart" Target="charts/chart4.xml"/><Relationship Id="rId22" Type="http://schemas.openxmlformats.org/officeDocument/2006/relationships/chart" Target="charts/chart8.xml"/><Relationship Id="rId27" Type="http://schemas.openxmlformats.org/officeDocument/2006/relationships/chart" Target="charts/chart11.xml"/><Relationship Id="rId30" Type="http://schemas.openxmlformats.org/officeDocument/2006/relationships/chart" Target="charts/chart12.xm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hen\Downloads\tf03444177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3000%200.5\Combined%203000%200.5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3\1000%200.3%204%20200.xlsx" TargetMode="Externa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chartUserShapes" Target="../drawings/drawing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7\Combined%201000%200.7.xlsx" TargetMode="Externa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chartUserShapes" Target="../drawings/drawing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7\1000%200.7%206%20200.xlsx" TargetMode="Externa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chartUserShapes" Target="../drawings/drawing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Template%20-%20Copy.xlsx" TargetMode="Externa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chartUserShapes" Target="../drawings/drawing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N%20Smaller%20100.xlsx" TargetMode="Externa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chartUserShapes" Target="../drawings/drawing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3000%200.5%206%20200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3000%200.3\Combined%203000%200.3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3000\0.7\Combined%203000%200.7.xlsx" TargetMode="Externa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chartUserShapes" Target="../drawings/drawing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cohen\Documents\CS\2nd%20Year\Semester%20B\Biology\Reports\3000\0.7\3000%200.7%207%20150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5\Combined%201000%200.5.xlsx" TargetMode="Externa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chartUserShapes" Target="../drawings/drawing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5\1000%200.5%205%20350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Users\cohen\Documents\CS\2nd%20Year\Semester%20B\Biology\Reports\1000\0.5\1000%200.5%207%20200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hen\Documents\CS\2nd%20Year\Semester%20B\Biology\Reports\1000\0.3\Combined%201000%200.5.xlsx" TargetMode="Externa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chartUserShapes" Target="../drawings/drawing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1.8</c:v>
                </c:pt>
                <c:pt idx="2">
                  <c:v>3.4</c:v>
                </c:pt>
                <c:pt idx="3">
                  <c:v>5.5</c:v>
                </c:pt>
                <c:pt idx="4">
                  <c:v>7.8</c:v>
                </c:pt>
                <c:pt idx="5">
                  <c:v>11.8</c:v>
                </c:pt>
                <c:pt idx="6">
                  <c:v>17.100000000000001</c:v>
                </c:pt>
                <c:pt idx="7">
                  <c:v>23.7</c:v>
                </c:pt>
                <c:pt idx="8">
                  <c:v>30.5</c:v>
                </c:pt>
                <c:pt idx="9">
                  <c:v>37.6</c:v>
                </c:pt>
                <c:pt idx="10">
                  <c:v>47.5</c:v>
                </c:pt>
                <c:pt idx="11">
                  <c:v>57.5</c:v>
                </c:pt>
                <c:pt idx="12">
                  <c:v>69.3</c:v>
                </c:pt>
                <c:pt idx="13">
                  <c:v>83.8</c:v>
                </c:pt>
                <c:pt idx="14">
                  <c:v>96.1</c:v>
                </c:pt>
                <c:pt idx="15">
                  <c:v>111.7</c:v>
                </c:pt>
                <c:pt idx="16">
                  <c:v>128.5</c:v>
                </c:pt>
                <c:pt idx="17">
                  <c:v>143.6</c:v>
                </c:pt>
                <c:pt idx="18">
                  <c:v>158.19999999999999</c:v>
                </c:pt>
                <c:pt idx="19">
                  <c:v>174.9</c:v>
                </c:pt>
                <c:pt idx="20">
                  <c:v>194.4</c:v>
                </c:pt>
                <c:pt idx="21">
                  <c:v>218.8</c:v>
                </c:pt>
                <c:pt idx="22">
                  <c:v>239.9</c:v>
                </c:pt>
                <c:pt idx="23">
                  <c:v>260.39999999999998</c:v>
                </c:pt>
                <c:pt idx="24">
                  <c:v>282.7</c:v>
                </c:pt>
                <c:pt idx="25">
                  <c:v>311.3</c:v>
                </c:pt>
                <c:pt idx="26">
                  <c:v>339.1</c:v>
                </c:pt>
                <c:pt idx="27">
                  <c:v>367.7</c:v>
                </c:pt>
                <c:pt idx="28">
                  <c:v>397.3</c:v>
                </c:pt>
                <c:pt idx="29">
                  <c:v>429.2</c:v>
                </c:pt>
                <c:pt idx="30">
                  <c:v>463.4</c:v>
                </c:pt>
                <c:pt idx="31">
                  <c:v>493.7</c:v>
                </c:pt>
                <c:pt idx="32">
                  <c:v>531.29999999999995</c:v>
                </c:pt>
                <c:pt idx="33">
                  <c:v>568.70000000000005</c:v>
                </c:pt>
                <c:pt idx="34">
                  <c:v>602.79999999999995</c:v>
                </c:pt>
                <c:pt idx="35">
                  <c:v>638.29999999999995</c:v>
                </c:pt>
                <c:pt idx="36">
                  <c:v>676.4</c:v>
                </c:pt>
                <c:pt idx="37">
                  <c:v>718</c:v>
                </c:pt>
                <c:pt idx="38">
                  <c:v>757.4</c:v>
                </c:pt>
                <c:pt idx="39">
                  <c:v>801</c:v>
                </c:pt>
                <c:pt idx="40">
                  <c:v>843.2</c:v>
                </c:pt>
                <c:pt idx="41">
                  <c:v>888.7</c:v>
                </c:pt>
                <c:pt idx="42">
                  <c:v>934.6</c:v>
                </c:pt>
                <c:pt idx="43">
                  <c:v>987.4</c:v>
                </c:pt>
                <c:pt idx="44">
                  <c:v>1040.3</c:v>
                </c:pt>
                <c:pt idx="45">
                  <c:v>1099.9000000000001</c:v>
                </c:pt>
                <c:pt idx="46">
                  <c:v>1152</c:v>
                </c:pt>
                <c:pt idx="47">
                  <c:v>1209.2</c:v>
                </c:pt>
                <c:pt idx="48">
                  <c:v>1261.5999999999999</c:v>
                </c:pt>
                <c:pt idx="49">
                  <c:v>1314.7</c:v>
                </c:pt>
                <c:pt idx="50">
                  <c:v>1371</c:v>
                </c:pt>
                <c:pt idx="51">
                  <c:v>1432.7</c:v>
                </c:pt>
                <c:pt idx="52">
                  <c:v>1502</c:v>
                </c:pt>
                <c:pt idx="53">
                  <c:v>1567.2</c:v>
                </c:pt>
                <c:pt idx="54">
                  <c:v>1633.9</c:v>
                </c:pt>
                <c:pt idx="55">
                  <c:v>1702.5</c:v>
                </c:pt>
                <c:pt idx="56">
                  <c:v>1773.2</c:v>
                </c:pt>
                <c:pt idx="57">
                  <c:v>1845.7</c:v>
                </c:pt>
                <c:pt idx="58">
                  <c:v>1914</c:v>
                </c:pt>
                <c:pt idx="59">
                  <c:v>1986.7</c:v>
                </c:pt>
                <c:pt idx="60">
                  <c:v>2055.5</c:v>
                </c:pt>
                <c:pt idx="61">
                  <c:v>2121</c:v>
                </c:pt>
                <c:pt idx="62">
                  <c:v>2181.8000000000002</c:v>
                </c:pt>
                <c:pt idx="63">
                  <c:v>2242.3000000000002</c:v>
                </c:pt>
                <c:pt idx="64">
                  <c:v>2297.9</c:v>
                </c:pt>
                <c:pt idx="65">
                  <c:v>2351.5</c:v>
                </c:pt>
                <c:pt idx="66">
                  <c:v>2407.8000000000002</c:v>
                </c:pt>
                <c:pt idx="67">
                  <c:v>2465.3000000000002</c:v>
                </c:pt>
                <c:pt idx="68">
                  <c:v>2519.6</c:v>
                </c:pt>
                <c:pt idx="69">
                  <c:v>2565.4</c:v>
                </c:pt>
                <c:pt idx="70">
                  <c:v>2606.3000000000002</c:v>
                </c:pt>
                <c:pt idx="71">
                  <c:v>2650.9</c:v>
                </c:pt>
                <c:pt idx="72">
                  <c:v>2690.7</c:v>
                </c:pt>
                <c:pt idx="73">
                  <c:v>2729.2</c:v>
                </c:pt>
                <c:pt idx="74">
                  <c:v>2762.8</c:v>
                </c:pt>
                <c:pt idx="75">
                  <c:v>2792.8</c:v>
                </c:pt>
                <c:pt idx="76">
                  <c:v>2820.4</c:v>
                </c:pt>
                <c:pt idx="77">
                  <c:v>2846.3</c:v>
                </c:pt>
                <c:pt idx="78">
                  <c:v>2871.7</c:v>
                </c:pt>
                <c:pt idx="79">
                  <c:v>2894.5</c:v>
                </c:pt>
                <c:pt idx="80">
                  <c:v>2913.3</c:v>
                </c:pt>
                <c:pt idx="81">
                  <c:v>2932.7</c:v>
                </c:pt>
                <c:pt idx="82">
                  <c:v>2945.8</c:v>
                </c:pt>
                <c:pt idx="83">
                  <c:v>2957.9</c:v>
                </c:pt>
                <c:pt idx="84">
                  <c:v>2967.6</c:v>
                </c:pt>
                <c:pt idx="85">
                  <c:v>2975.3</c:v>
                </c:pt>
                <c:pt idx="86">
                  <c:v>2982.4</c:v>
                </c:pt>
                <c:pt idx="87">
                  <c:v>2982.8571428571427</c:v>
                </c:pt>
                <c:pt idx="88">
                  <c:v>2988.7142857142858</c:v>
                </c:pt>
                <c:pt idx="89">
                  <c:v>2992</c:v>
                </c:pt>
                <c:pt idx="90">
                  <c:v>2993</c:v>
                </c:pt>
                <c:pt idx="91">
                  <c:v>2996</c:v>
                </c:pt>
                <c:pt idx="92">
                  <c:v>2997.5</c:v>
                </c:pt>
                <c:pt idx="93">
                  <c:v>2996</c:v>
                </c:pt>
                <c:pt idx="94">
                  <c:v>2999</c:v>
                </c:pt>
                <c:pt idx="95">
                  <c:v>2999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7A-4B98-BE94-54A7D846191D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3</c:v>
                </c:pt>
                <c:pt idx="9">
                  <c:v>4</c:v>
                </c:pt>
                <c:pt idx="10">
                  <c:v>4</c:v>
                </c:pt>
                <c:pt idx="11">
                  <c:v>6</c:v>
                </c:pt>
                <c:pt idx="12">
                  <c:v>12</c:v>
                </c:pt>
                <c:pt idx="13">
                  <c:v>13</c:v>
                </c:pt>
                <c:pt idx="14">
                  <c:v>16</c:v>
                </c:pt>
                <c:pt idx="15">
                  <c:v>17</c:v>
                </c:pt>
                <c:pt idx="16">
                  <c:v>22</c:v>
                </c:pt>
                <c:pt idx="17">
                  <c:v>29</c:v>
                </c:pt>
                <c:pt idx="18">
                  <c:v>38</c:v>
                </c:pt>
                <c:pt idx="19">
                  <c:v>43</c:v>
                </c:pt>
                <c:pt idx="20">
                  <c:v>52</c:v>
                </c:pt>
                <c:pt idx="21">
                  <c:v>60</c:v>
                </c:pt>
                <c:pt idx="22">
                  <c:v>67</c:v>
                </c:pt>
                <c:pt idx="23">
                  <c:v>74</c:v>
                </c:pt>
                <c:pt idx="24">
                  <c:v>84</c:v>
                </c:pt>
                <c:pt idx="25">
                  <c:v>97</c:v>
                </c:pt>
                <c:pt idx="26">
                  <c:v>109</c:v>
                </c:pt>
                <c:pt idx="27">
                  <c:v>121</c:v>
                </c:pt>
                <c:pt idx="28">
                  <c:v>136</c:v>
                </c:pt>
                <c:pt idx="29">
                  <c:v>145</c:v>
                </c:pt>
                <c:pt idx="30">
                  <c:v>157</c:v>
                </c:pt>
                <c:pt idx="31">
                  <c:v>168</c:v>
                </c:pt>
                <c:pt idx="32">
                  <c:v>180</c:v>
                </c:pt>
                <c:pt idx="33">
                  <c:v>196</c:v>
                </c:pt>
                <c:pt idx="34">
                  <c:v>215</c:v>
                </c:pt>
                <c:pt idx="35">
                  <c:v>230</c:v>
                </c:pt>
                <c:pt idx="36">
                  <c:v>246</c:v>
                </c:pt>
                <c:pt idx="37">
                  <c:v>259</c:v>
                </c:pt>
                <c:pt idx="38">
                  <c:v>276</c:v>
                </c:pt>
                <c:pt idx="39">
                  <c:v>301</c:v>
                </c:pt>
                <c:pt idx="40">
                  <c:v>324</c:v>
                </c:pt>
                <c:pt idx="41">
                  <c:v>346</c:v>
                </c:pt>
                <c:pt idx="42">
                  <c:v>374</c:v>
                </c:pt>
                <c:pt idx="43">
                  <c:v>398</c:v>
                </c:pt>
                <c:pt idx="44">
                  <c:v>429</c:v>
                </c:pt>
                <c:pt idx="45">
                  <c:v>461</c:v>
                </c:pt>
                <c:pt idx="46">
                  <c:v>487</c:v>
                </c:pt>
                <c:pt idx="47">
                  <c:v>507</c:v>
                </c:pt>
                <c:pt idx="48">
                  <c:v>523</c:v>
                </c:pt>
                <c:pt idx="49">
                  <c:v>547</c:v>
                </c:pt>
                <c:pt idx="50">
                  <c:v>569</c:v>
                </c:pt>
                <c:pt idx="51">
                  <c:v>602</c:v>
                </c:pt>
                <c:pt idx="52">
                  <c:v>634</c:v>
                </c:pt>
                <c:pt idx="53">
                  <c:v>661</c:v>
                </c:pt>
                <c:pt idx="54">
                  <c:v>684</c:v>
                </c:pt>
                <c:pt idx="55">
                  <c:v>716</c:v>
                </c:pt>
                <c:pt idx="56">
                  <c:v>743</c:v>
                </c:pt>
                <c:pt idx="57">
                  <c:v>770</c:v>
                </c:pt>
                <c:pt idx="58">
                  <c:v>804</c:v>
                </c:pt>
                <c:pt idx="59">
                  <c:v>839</c:v>
                </c:pt>
                <c:pt idx="60">
                  <c:v>862</c:v>
                </c:pt>
                <c:pt idx="61">
                  <c:v>897</c:v>
                </c:pt>
                <c:pt idx="62">
                  <c:v>929</c:v>
                </c:pt>
                <c:pt idx="63">
                  <c:v>969</c:v>
                </c:pt>
                <c:pt idx="64">
                  <c:v>990</c:v>
                </c:pt>
                <c:pt idx="65">
                  <c:v>1019</c:v>
                </c:pt>
                <c:pt idx="66">
                  <c:v>1041</c:v>
                </c:pt>
                <c:pt idx="67">
                  <c:v>1071</c:v>
                </c:pt>
                <c:pt idx="68">
                  <c:v>1101</c:v>
                </c:pt>
                <c:pt idx="69">
                  <c:v>1120</c:v>
                </c:pt>
                <c:pt idx="70">
                  <c:v>1155</c:v>
                </c:pt>
                <c:pt idx="71">
                  <c:v>1188</c:v>
                </c:pt>
                <c:pt idx="72">
                  <c:v>1229</c:v>
                </c:pt>
                <c:pt idx="73">
                  <c:v>1257</c:v>
                </c:pt>
                <c:pt idx="74">
                  <c:v>1287</c:v>
                </c:pt>
                <c:pt idx="75">
                  <c:v>1320</c:v>
                </c:pt>
                <c:pt idx="76">
                  <c:v>1350</c:v>
                </c:pt>
                <c:pt idx="77">
                  <c:v>1381</c:v>
                </c:pt>
                <c:pt idx="78">
                  <c:v>1411</c:v>
                </c:pt>
                <c:pt idx="79">
                  <c:v>1454</c:v>
                </c:pt>
                <c:pt idx="80">
                  <c:v>1489</c:v>
                </c:pt>
                <c:pt idx="81">
                  <c:v>1528</c:v>
                </c:pt>
                <c:pt idx="82">
                  <c:v>1569</c:v>
                </c:pt>
                <c:pt idx="83">
                  <c:v>1611</c:v>
                </c:pt>
                <c:pt idx="84">
                  <c:v>1646</c:v>
                </c:pt>
                <c:pt idx="85">
                  <c:v>1694</c:v>
                </c:pt>
                <c:pt idx="86">
                  <c:v>1733</c:v>
                </c:pt>
                <c:pt idx="87">
                  <c:v>1784</c:v>
                </c:pt>
                <c:pt idx="88">
                  <c:v>1828</c:v>
                </c:pt>
                <c:pt idx="89">
                  <c:v>1885</c:v>
                </c:pt>
                <c:pt idx="90">
                  <c:v>1937</c:v>
                </c:pt>
                <c:pt idx="91">
                  <c:v>1976</c:v>
                </c:pt>
                <c:pt idx="92">
                  <c:v>2021</c:v>
                </c:pt>
                <c:pt idx="93">
                  <c:v>2043</c:v>
                </c:pt>
                <c:pt idx="94">
                  <c:v>2084</c:v>
                </c:pt>
                <c:pt idx="95">
                  <c:v>2128</c:v>
                </c:pt>
                <c:pt idx="96">
                  <c:v>2165</c:v>
                </c:pt>
                <c:pt idx="97">
                  <c:v>2221</c:v>
                </c:pt>
                <c:pt idx="98">
                  <c:v>2260</c:v>
                </c:pt>
                <c:pt idx="99">
                  <c:v>2298</c:v>
                </c:pt>
                <c:pt idx="100">
                  <c:v>2338</c:v>
                </c:pt>
                <c:pt idx="101">
                  <c:v>2378</c:v>
                </c:pt>
                <c:pt idx="102">
                  <c:v>2418</c:v>
                </c:pt>
                <c:pt idx="103">
                  <c:v>2459</c:v>
                </c:pt>
                <c:pt idx="104">
                  <c:v>2497</c:v>
                </c:pt>
                <c:pt idx="105">
                  <c:v>2549</c:v>
                </c:pt>
                <c:pt idx="106">
                  <c:v>2577</c:v>
                </c:pt>
                <c:pt idx="107">
                  <c:v>2611</c:v>
                </c:pt>
                <c:pt idx="108">
                  <c:v>2643</c:v>
                </c:pt>
                <c:pt idx="109">
                  <c:v>2675</c:v>
                </c:pt>
                <c:pt idx="110">
                  <c:v>2704</c:v>
                </c:pt>
                <c:pt idx="111">
                  <c:v>2718</c:v>
                </c:pt>
                <c:pt idx="112">
                  <c:v>2741</c:v>
                </c:pt>
                <c:pt idx="113">
                  <c:v>2762</c:v>
                </c:pt>
                <c:pt idx="114">
                  <c:v>2781</c:v>
                </c:pt>
                <c:pt idx="115">
                  <c:v>2797</c:v>
                </c:pt>
                <c:pt idx="116">
                  <c:v>2820</c:v>
                </c:pt>
                <c:pt idx="117">
                  <c:v>2844</c:v>
                </c:pt>
                <c:pt idx="118">
                  <c:v>2851</c:v>
                </c:pt>
                <c:pt idx="119">
                  <c:v>2868</c:v>
                </c:pt>
                <c:pt idx="120">
                  <c:v>2880</c:v>
                </c:pt>
                <c:pt idx="121">
                  <c:v>2891</c:v>
                </c:pt>
                <c:pt idx="122">
                  <c:v>2908</c:v>
                </c:pt>
                <c:pt idx="123">
                  <c:v>2927</c:v>
                </c:pt>
                <c:pt idx="124">
                  <c:v>2946</c:v>
                </c:pt>
                <c:pt idx="125">
                  <c:v>2956</c:v>
                </c:pt>
                <c:pt idx="126">
                  <c:v>2965</c:v>
                </c:pt>
                <c:pt idx="127">
                  <c:v>2974</c:v>
                </c:pt>
                <c:pt idx="128">
                  <c:v>2979</c:v>
                </c:pt>
                <c:pt idx="129">
                  <c:v>2985</c:v>
                </c:pt>
                <c:pt idx="130">
                  <c:v>2988</c:v>
                </c:pt>
                <c:pt idx="131">
                  <c:v>2992</c:v>
                </c:pt>
                <c:pt idx="132">
                  <c:v>2993</c:v>
                </c:pt>
                <c:pt idx="133">
                  <c:v>2994</c:v>
                </c:pt>
                <c:pt idx="134">
                  <c:v>2996</c:v>
                </c:pt>
                <c:pt idx="135">
                  <c:v>2997</c:v>
                </c:pt>
                <c:pt idx="136">
                  <c:v>2998</c:v>
                </c:pt>
                <c:pt idx="137">
                  <c:v>2999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7A-4B98-BE94-54A7D846191D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3</c:v>
                </c:pt>
                <c:pt idx="9">
                  <c:v>6</c:v>
                </c:pt>
                <c:pt idx="10">
                  <c:v>7</c:v>
                </c:pt>
                <c:pt idx="11">
                  <c:v>7</c:v>
                </c:pt>
                <c:pt idx="12">
                  <c:v>9</c:v>
                </c:pt>
                <c:pt idx="13">
                  <c:v>15</c:v>
                </c:pt>
                <c:pt idx="14">
                  <c:v>19</c:v>
                </c:pt>
                <c:pt idx="15">
                  <c:v>28</c:v>
                </c:pt>
                <c:pt idx="16">
                  <c:v>33</c:v>
                </c:pt>
                <c:pt idx="17">
                  <c:v>37</c:v>
                </c:pt>
                <c:pt idx="18">
                  <c:v>40</c:v>
                </c:pt>
                <c:pt idx="19">
                  <c:v>45</c:v>
                </c:pt>
                <c:pt idx="20">
                  <c:v>48</c:v>
                </c:pt>
                <c:pt idx="21">
                  <c:v>50</c:v>
                </c:pt>
                <c:pt idx="22">
                  <c:v>56</c:v>
                </c:pt>
                <c:pt idx="23">
                  <c:v>63</c:v>
                </c:pt>
                <c:pt idx="24">
                  <c:v>75</c:v>
                </c:pt>
                <c:pt idx="25">
                  <c:v>81</c:v>
                </c:pt>
                <c:pt idx="26">
                  <c:v>91</c:v>
                </c:pt>
                <c:pt idx="27">
                  <c:v>99</c:v>
                </c:pt>
                <c:pt idx="28">
                  <c:v>108</c:v>
                </c:pt>
                <c:pt idx="29">
                  <c:v>117</c:v>
                </c:pt>
                <c:pt idx="30">
                  <c:v>129</c:v>
                </c:pt>
                <c:pt idx="31">
                  <c:v>141</c:v>
                </c:pt>
                <c:pt idx="32">
                  <c:v>152</c:v>
                </c:pt>
                <c:pt idx="33">
                  <c:v>162</c:v>
                </c:pt>
                <c:pt idx="34">
                  <c:v>175</c:v>
                </c:pt>
                <c:pt idx="35">
                  <c:v>188</c:v>
                </c:pt>
                <c:pt idx="36">
                  <c:v>206</c:v>
                </c:pt>
                <c:pt idx="37">
                  <c:v>218</c:v>
                </c:pt>
                <c:pt idx="38">
                  <c:v>227</c:v>
                </c:pt>
                <c:pt idx="39">
                  <c:v>238</c:v>
                </c:pt>
                <c:pt idx="40">
                  <c:v>262</c:v>
                </c:pt>
                <c:pt idx="41">
                  <c:v>284</c:v>
                </c:pt>
                <c:pt idx="42">
                  <c:v>305</c:v>
                </c:pt>
                <c:pt idx="43">
                  <c:v>319</c:v>
                </c:pt>
                <c:pt idx="44">
                  <c:v>333</c:v>
                </c:pt>
                <c:pt idx="45">
                  <c:v>353</c:v>
                </c:pt>
                <c:pt idx="46">
                  <c:v>370</c:v>
                </c:pt>
                <c:pt idx="47">
                  <c:v>390</c:v>
                </c:pt>
                <c:pt idx="48">
                  <c:v>411</c:v>
                </c:pt>
                <c:pt idx="49">
                  <c:v>436</c:v>
                </c:pt>
                <c:pt idx="50">
                  <c:v>464</c:v>
                </c:pt>
                <c:pt idx="51">
                  <c:v>490</c:v>
                </c:pt>
                <c:pt idx="52">
                  <c:v>519</c:v>
                </c:pt>
                <c:pt idx="53">
                  <c:v>546</c:v>
                </c:pt>
                <c:pt idx="54">
                  <c:v>579</c:v>
                </c:pt>
                <c:pt idx="55">
                  <c:v>612</c:v>
                </c:pt>
                <c:pt idx="56">
                  <c:v>642</c:v>
                </c:pt>
                <c:pt idx="57">
                  <c:v>671</c:v>
                </c:pt>
                <c:pt idx="58">
                  <c:v>694</c:v>
                </c:pt>
                <c:pt idx="59">
                  <c:v>718</c:v>
                </c:pt>
                <c:pt idx="60">
                  <c:v>747</c:v>
                </c:pt>
                <c:pt idx="61">
                  <c:v>772</c:v>
                </c:pt>
                <c:pt idx="62">
                  <c:v>799</c:v>
                </c:pt>
                <c:pt idx="63">
                  <c:v>821</c:v>
                </c:pt>
                <c:pt idx="64">
                  <c:v>849</c:v>
                </c:pt>
                <c:pt idx="65">
                  <c:v>877</c:v>
                </c:pt>
                <c:pt idx="66">
                  <c:v>908</c:v>
                </c:pt>
                <c:pt idx="67">
                  <c:v>943</c:v>
                </c:pt>
                <c:pt idx="68">
                  <c:v>978</c:v>
                </c:pt>
                <c:pt idx="69">
                  <c:v>1010</c:v>
                </c:pt>
                <c:pt idx="70">
                  <c:v>1034</c:v>
                </c:pt>
                <c:pt idx="71">
                  <c:v>1062</c:v>
                </c:pt>
                <c:pt idx="72">
                  <c:v>1091</c:v>
                </c:pt>
                <c:pt idx="73">
                  <c:v>1127</c:v>
                </c:pt>
                <c:pt idx="74">
                  <c:v>1160</c:v>
                </c:pt>
                <c:pt idx="75">
                  <c:v>1200</c:v>
                </c:pt>
                <c:pt idx="76">
                  <c:v>1234</c:v>
                </c:pt>
                <c:pt idx="77">
                  <c:v>1268</c:v>
                </c:pt>
                <c:pt idx="78">
                  <c:v>1306</c:v>
                </c:pt>
                <c:pt idx="79">
                  <c:v>1356</c:v>
                </c:pt>
                <c:pt idx="80">
                  <c:v>1391</c:v>
                </c:pt>
                <c:pt idx="81">
                  <c:v>1437</c:v>
                </c:pt>
                <c:pt idx="82">
                  <c:v>1476</c:v>
                </c:pt>
                <c:pt idx="83">
                  <c:v>1527</c:v>
                </c:pt>
                <c:pt idx="84">
                  <c:v>1567</c:v>
                </c:pt>
                <c:pt idx="85">
                  <c:v>1602</c:v>
                </c:pt>
                <c:pt idx="86">
                  <c:v>1634</c:v>
                </c:pt>
                <c:pt idx="87">
                  <c:v>1669</c:v>
                </c:pt>
                <c:pt idx="88">
                  <c:v>1700</c:v>
                </c:pt>
                <c:pt idx="89">
                  <c:v>1740</c:v>
                </c:pt>
                <c:pt idx="90">
                  <c:v>1768</c:v>
                </c:pt>
                <c:pt idx="91">
                  <c:v>1791</c:v>
                </c:pt>
                <c:pt idx="92">
                  <c:v>1830</c:v>
                </c:pt>
                <c:pt idx="93">
                  <c:v>1865</c:v>
                </c:pt>
                <c:pt idx="94">
                  <c:v>1896</c:v>
                </c:pt>
                <c:pt idx="95">
                  <c:v>1930</c:v>
                </c:pt>
                <c:pt idx="96">
                  <c:v>1957</c:v>
                </c:pt>
                <c:pt idx="97">
                  <c:v>2001</c:v>
                </c:pt>
                <c:pt idx="98">
                  <c:v>2037</c:v>
                </c:pt>
                <c:pt idx="99">
                  <c:v>2074</c:v>
                </c:pt>
                <c:pt idx="100">
                  <c:v>2114</c:v>
                </c:pt>
                <c:pt idx="101">
                  <c:v>2153</c:v>
                </c:pt>
                <c:pt idx="102">
                  <c:v>2194</c:v>
                </c:pt>
                <c:pt idx="103">
                  <c:v>2246</c:v>
                </c:pt>
                <c:pt idx="104">
                  <c:v>2288</c:v>
                </c:pt>
                <c:pt idx="105">
                  <c:v>2332</c:v>
                </c:pt>
                <c:pt idx="106">
                  <c:v>2373</c:v>
                </c:pt>
                <c:pt idx="107">
                  <c:v>2414</c:v>
                </c:pt>
                <c:pt idx="108">
                  <c:v>2446</c:v>
                </c:pt>
                <c:pt idx="109">
                  <c:v>2483</c:v>
                </c:pt>
                <c:pt idx="110">
                  <c:v>2528</c:v>
                </c:pt>
                <c:pt idx="111">
                  <c:v>2571</c:v>
                </c:pt>
                <c:pt idx="112">
                  <c:v>2604</c:v>
                </c:pt>
                <c:pt idx="113">
                  <c:v>2629</c:v>
                </c:pt>
                <c:pt idx="114">
                  <c:v>2648</c:v>
                </c:pt>
                <c:pt idx="115">
                  <c:v>2685</c:v>
                </c:pt>
                <c:pt idx="116">
                  <c:v>2715</c:v>
                </c:pt>
                <c:pt idx="117">
                  <c:v>2734</c:v>
                </c:pt>
                <c:pt idx="118">
                  <c:v>2753</c:v>
                </c:pt>
                <c:pt idx="119">
                  <c:v>2767</c:v>
                </c:pt>
                <c:pt idx="120">
                  <c:v>2790</c:v>
                </c:pt>
                <c:pt idx="121">
                  <c:v>2810</c:v>
                </c:pt>
                <c:pt idx="122">
                  <c:v>2836</c:v>
                </c:pt>
                <c:pt idx="123">
                  <c:v>2857</c:v>
                </c:pt>
                <c:pt idx="124">
                  <c:v>2872</c:v>
                </c:pt>
                <c:pt idx="125">
                  <c:v>2893</c:v>
                </c:pt>
                <c:pt idx="126">
                  <c:v>2909</c:v>
                </c:pt>
                <c:pt idx="127">
                  <c:v>2917</c:v>
                </c:pt>
                <c:pt idx="128">
                  <c:v>2925</c:v>
                </c:pt>
                <c:pt idx="129">
                  <c:v>2932</c:v>
                </c:pt>
                <c:pt idx="130">
                  <c:v>2939</c:v>
                </c:pt>
                <c:pt idx="131">
                  <c:v>2945</c:v>
                </c:pt>
                <c:pt idx="132">
                  <c:v>2958</c:v>
                </c:pt>
                <c:pt idx="133">
                  <c:v>2966</c:v>
                </c:pt>
                <c:pt idx="134">
                  <c:v>2977</c:v>
                </c:pt>
                <c:pt idx="135">
                  <c:v>2983</c:v>
                </c:pt>
                <c:pt idx="136">
                  <c:v>2986</c:v>
                </c:pt>
                <c:pt idx="137">
                  <c:v>2988</c:v>
                </c:pt>
                <c:pt idx="138">
                  <c:v>2991</c:v>
                </c:pt>
                <c:pt idx="139">
                  <c:v>2994</c:v>
                </c:pt>
                <c:pt idx="140">
                  <c:v>2996</c:v>
                </c:pt>
                <c:pt idx="141">
                  <c:v>2996</c:v>
                </c:pt>
                <c:pt idx="142">
                  <c:v>2998</c:v>
                </c:pt>
                <c:pt idx="143">
                  <c:v>2999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7A-4B98-BE94-54A7D846191D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4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6</c:v>
                </c:pt>
                <c:pt idx="14">
                  <c:v>7</c:v>
                </c:pt>
                <c:pt idx="15">
                  <c:v>7</c:v>
                </c:pt>
                <c:pt idx="16">
                  <c:v>9</c:v>
                </c:pt>
                <c:pt idx="17">
                  <c:v>10</c:v>
                </c:pt>
                <c:pt idx="18">
                  <c:v>10</c:v>
                </c:pt>
                <c:pt idx="19">
                  <c:v>12</c:v>
                </c:pt>
                <c:pt idx="20">
                  <c:v>14</c:v>
                </c:pt>
                <c:pt idx="21">
                  <c:v>16</c:v>
                </c:pt>
                <c:pt idx="22">
                  <c:v>21</c:v>
                </c:pt>
                <c:pt idx="23">
                  <c:v>25</c:v>
                </c:pt>
                <c:pt idx="24">
                  <c:v>31</c:v>
                </c:pt>
                <c:pt idx="25">
                  <c:v>34</c:v>
                </c:pt>
                <c:pt idx="26">
                  <c:v>37</c:v>
                </c:pt>
                <c:pt idx="27">
                  <c:v>40</c:v>
                </c:pt>
                <c:pt idx="28">
                  <c:v>41</c:v>
                </c:pt>
                <c:pt idx="29">
                  <c:v>42</c:v>
                </c:pt>
                <c:pt idx="30">
                  <c:v>45</c:v>
                </c:pt>
                <c:pt idx="31">
                  <c:v>47</c:v>
                </c:pt>
                <c:pt idx="32">
                  <c:v>50</c:v>
                </c:pt>
                <c:pt idx="33">
                  <c:v>52</c:v>
                </c:pt>
                <c:pt idx="34">
                  <c:v>55</c:v>
                </c:pt>
                <c:pt idx="35">
                  <c:v>57</c:v>
                </c:pt>
                <c:pt idx="36">
                  <c:v>66</c:v>
                </c:pt>
                <c:pt idx="37">
                  <c:v>77</c:v>
                </c:pt>
                <c:pt idx="38">
                  <c:v>84</c:v>
                </c:pt>
                <c:pt idx="39">
                  <c:v>89</c:v>
                </c:pt>
                <c:pt idx="40">
                  <c:v>92</c:v>
                </c:pt>
                <c:pt idx="41">
                  <c:v>98</c:v>
                </c:pt>
                <c:pt idx="42">
                  <c:v>105</c:v>
                </c:pt>
                <c:pt idx="43">
                  <c:v>107</c:v>
                </c:pt>
                <c:pt idx="44">
                  <c:v>115</c:v>
                </c:pt>
                <c:pt idx="45">
                  <c:v>123</c:v>
                </c:pt>
                <c:pt idx="46">
                  <c:v>128</c:v>
                </c:pt>
                <c:pt idx="47">
                  <c:v>136</c:v>
                </c:pt>
                <c:pt idx="48">
                  <c:v>147</c:v>
                </c:pt>
                <c:pt idx="49">
                  <c:v>160</c:v>
                </c:pt>
                <c:pt idx="50">
                  <c:v>170</c:v>
                </c:pt>
                <c:pt idx="51">
                  <c:v>177</c:v>
                </c:pt>
                <c:pt idx="52">
                  <c:v>190</c:v>
                </c:pt>
                <c:pt idx="53">
                  <c:v>202</c:v>
                </c:pt>
                <c:pt idx="54">
                  <c:v>214</c:v>
                </c:pt>
                <c:pt idx="55">
                  <c:v>224</c:v>
                </c:pt>
                <c:pt idx="56">
                  <c:v>226</c:v>
                </c:pt>
                <c:pt idx="57">
                  <c:v>234</c:v>
                </c:pt>
                <c:pt idx="58">
                  <c:v>244</c:v>
                </c:pt>
                <c:pt idx="59">
                  <c:v>256</c:v>
                </c:pt>
                <c:pt idx="60">
                  <c:v>263</c:v>
                </c:pt>
                <c:pt idx="61">
                  <c:v>269</c:v>
                </c:pt>
                <c:pt idx="62">
                  <c:v>280</c:v>
                </c:pt>
                <c:pt idx="63">
                  <c:v>296</c:v>
                </c:pt>
                <c:pt idx="64">
                  <c:v>305</c:v>
                </c:pt>
                <c:pt idx="65">
                  <c:v>316</c:v>
                </c:pt>
                <c:pt idx="66">
                  <c:v>324</c:v>
                </c:pt>
                <c:pt idx="67">
                  <c:v>332</c:v>
                </c:pt>
                <c:pt idx="68">
                  <c:v>344</c:v>
                </c:pt>
                <c:pt idx="69">
                  <c:v>357</c:v>
                </c:pt>
                <c:pt idx="70">
                  <c:v>369</c:v>
                </c:pt>
                <c:pt idx="71">
                  <c:v>380</c:v>
                </c:pt>
                <c:pt idx="72">
                  <c:v>395</c:v>
                </c:pt>
                <c:pt idx="73">
                  <c:v>413</c:v>
                </c:pt>
                <c:pt idx="74">
                  <c:v>424</c:v>
                </c:pt>
                <c:pt idx="75">
                  <c:v>437</c:v>
                </c:pt>
                <c:pt idx="76">
                  <c:v>448</c:v>
                </c:pt>
                <c:pt idx="77">
                  <c:v>468</c:v>
                </c:pt>
                <c:pt idx="78">
                  <c:v>483</c:v>
                </c:pt>
                <c:pt idx="79">
                  <c:v>494</c:v>
                </c:pt>
                <c:pt idx="80">
                  <c:v>510</c:v>
                </c:pt>
                <c:pt idx="81">
                  <c:v>529</c:v>
                </c:pt>
                <c:pt idx="82">
                  <c:v>543</c:v>
                </c:pt>
                <c:pt idx="83">
                  <c:v>560</c:v>
                </c:pt>
                <c:pt idx="84">
                  <c:v>576</c:v>
                </c:pt>
                <c:pt idx="85">
                  <c:v>596</c:v>
                </c:pt>
                <c:pt idx="86">
                  <c:v>616</c:v>
                </c:pt>
                <c:pt idx="87">
                  <c:v>640</c:v>
                </c:pt>
                <c:pt idx="88">
                  <c:v>669</c:v>
                </c:pt>
                <c:pt idx="89">
                  <c:v>683</c:v>
                </c:pt>
                <c:pt idx="90">
                  <c:v>706</c:v>
                </c:pt>
                <c:pt idx="91">
                  <c:v>731</c:v>
                </c:pt>
                <c:pt idx="92">
                  <c:v>744</c:v>
                </c:pt>
                <c:pt idx="93">
                  <c:v>767</c:v>
                </c:pt>
                <c:pt idx="94">
                  <c:v>789</c:v>
                </c:pt>
                <c:pt idx="95">
                  <c:v>808</c:v>
                </c:pt>
                <c:pt idx="96">
                  <c:v>832</c:v>
                </c:pt>
                <c:pt idx="97">
                  <c:v>853</c:v>
                </c:pt>
                <c:pt idx="98">
                  <c:v>871</c:v>
                </c:pt>
                <c:pt idx="99">
                  <c:v>900</c:v>
                </c:pt>
                <c:pt idx="100">
                  <c:v>919</c:v>
                </c:pt>
                <c:pt idx="101">
                  <c:v>938</c:v>
                </c:pt>
                <c:pt idx="102">
                  <c:v>966</c:v>
                </c:pt>
                <c:pt idx="103">
                  <c:v>986</c:v>
                </c:pt>
                <c:pt idx="104">
                  <c:v>1013</c:v>
                </c:pt>
                <c:pt idx="105">
                  <c:v>1032</c:v>
                </c:pt>
                <c:pt idx="106">
                  <c:v>1058</c:v>
                </c:pt>
                <c:pt idx="107">
                  <c:v>1086</c:v>
                </c:pt>
                <c:pt idx="108">
                  <c:v>1109</c:v>
                </c:pt>
                <c:pt idx="109">
                  <c:v>1136</c:v>
                </c:pt>
                <c:pt idx="110">
                  <c:v>1154</c:v>
                </c:pt>
                <c:pt idx="111">
                  <c:v>1170</c:v>
                </c:pt>
                <c:pt idx="112">
                  <c:v>1192</c:v>
                </c:pt>
                <c:pt idx="113">
                  <c:v>1213</c:v>
                </c:pt>
                <c:pt idx="114">
                  <c:v>1242</c:v>
                </c:pt>
                <c:pt idx="115">
                  <c:v>1260</c:v>
                </c:pt>
                <c:pt idx="116">
                  <c:v>1291</c:v>
                </c:pt>
                <c:pt idx="117">
                  <c:v>1314</c:v>
                </c:pt>
                <c:pt idx="118">
                  <c:v>1336</c:v>
                </c:pt>
                <c:pt idx="119">
                  <c:v>1359</c:v>
                </c:pt>
                <c:pt idx="120">
                  <c:v>1383</c:v>
                </c:pt>
                <c:pt idx="121">
                  <c:v>1401</c:v>
                </c:pt>
                <c:pt idx="122">
                  <c:v>1426</c:v>
                </c:pt>
                <c:pt idx="123">
                  <c:v>1448</c:v>
                </c:pt>
                <c:pt idx="124">
                  <c:v>1481</c:v>
                </c:pt>
                <c:pt idx="125">
                  <c:v>1507</c:v>
                </c:pt>
                <c:pt idx="126">
                  <c:v>1528</c:v>
                </c:pt>
                <c:pt idx="127">
                  <c:v>1558</c:v>
                </c:pt>
                <c:pt idx="128">
                  <c:v>1591</c:v>
                </c:pt>
                <c:pt idx="129">
                  <c:v>1619</c:v>
                </c:pt>
                <c:pt idx="130">
                  <c:v>1652</c:v>
                </c:pt>
                <c:pt idx="131">
                  <c:v>1675</c:v>
                </c:pt>
                <c:pt idx="132">
                  <c:v>1706</c:v>
                </c:pt>
                <c:pt idx="133">
                  <c:v>1738</c:v>
                </c:pt>
                <c:pt idx="134">
                  <c:v>1763</c:v>
                </c:pt>
                <c:pt idx="135">
                  <c:v>1796</c:v>
                </c:pt>
                <c:pt idx="136">
                  <c:v>1829</c:v>
                </c:pt>
                <c:pt idx="137">
                  <c:v>1857</c:v>
                </c:pt>
                <c:pt idx="138">
                  <c:v>1879</c:v>
                </c:pt>
                <c:pt idx="139">
                  <c:v>1910</c:v>
                </c:pt>
                <c:pt idx="140">
                  <c:v>1939</c:v>
                </c:pt>
                <c:pt idx="141">
                  <c:v>1971</c:v>
                </c:pt>
                <c:pt idx="142">
                  <c:v>2009</c:v>
                </c:pt>
                <c:pt idx="143">
                  <c:v>2043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27A-4B98-BE94-54A7D846191D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3</c:v>
                </c:pt>
                <c:pt idx="21">
                  <c:v>4</c:v>
                </c:pt>
                <c:pt idx="22">
                  <c:v>4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6</c:v>
                </c:pt>
                <c:pt idx="27">
                  <c:v>7</c:v>
                </c:pt>
                <c:pt idx="28">
                  <c:v>8</c:v>
                </c:pt>
                <c:pt idx="29">
                  <c:v>9</c:v>
                </c:pt>
                <c:pt idx="30">
                  <c:v>9</c:v>
                </c:pt>
                <c:pt idx="31">
                  <c:v>9</c:v>
                </c:pt>
                <c:pt idx="32">
                  <c:v>10</c:v>
                </c:pt>
                <c:pt idx="33">
                  <c:v>11</c:v>
                </c:pt>
                <c:pt idx="34">
                  <c:v>15</c:v>
                </c:pt>
                <c:pt idx="35">
                  <c:v>15</c:v>
                </c:pt>
                <c:pt idx="36">
                  <c:v>16</c:v>
                </c:pt>
                <c:pt idx="37">
                  <c:v>16</c:v>
                </c:pt>
                <c:pt idx="38">
                  <c:v>17</c:v>
                </c:pt>
                <c:pt idx="39">
                  <c:v>17</c:v>
                </c:pt>
                <c:pt idx="40">
                  <c:v>19</c:v>
                </c:pt>
                <c:pt idx="41">
                  <c:v>20</c:v>
                </c:pt>
                <c:pt idx="42">
                  <c:v>20</c:v>
                </c:pt>
                <c:pt idx="43">
                  <c:v>22</c:v>
                </c:pt>
                <c:pt idx="44">
                  <c:v>25</c:v>
                </c:pt>
                <c:pt idx="45">
                  <c:v>26</c:v>
                </c:pt>
                <c:pt idx="46">
                  <c:v>27</c:v>
                </c:pt>
                <c:pt idx="47">
                  <c:v>29</c:v>
                </c:pt>
                <c:pt idx="48">
                  <c:v>32</c:v>
                </c:pt>
                <c:pt idx="49">
                  <c:v>34</c:v>
                </c:pt>
                <c:pt idx="50">
                  <c:v>36</c:v>
                </c:pt>
                <c:pt idx="51">
                  <c:v>39</c:v>
                </c:pt>
                <c:pt idx="52">
                  <c:v>41</c:v>
                </c:pt>
                <c:pt idx="53">
                  <c:v>46</c:v>
                </c:pt>
                <c:pt idx="54">
                  <c:v>50</c:v>
                </c:pt>
                <c:pt idx="55">
                  <c:v>53</c:v>
                </c:pt>
                <c:pt idx="56">
                  <c:v>56</c:v>
                </c:pt>
                <c:pt idx="57">
                  <c:v>63</c:v>
                </c:pt>
                <c:pt idx="58">
                  <c:v>70</c:v>
                </c:pt>
                <c:pt idx="59">
                  <c:v>73</c:v>
                </c:pt>
                <c:pt idx="60">
                  <c:v>74</c:v>
                </c:pt>
                <c:pt idx="61">
                  <c:v>79</c:v>
                </c:pt>
                <c:pt idx="62">
                  <c:v>81</c:v>
                </c:pt>
                <c:pt idx="63">
                  <c:v>82</c:v>
                </c:pt>
                <c:pt idx="64">
                  <c:v>86</c:v>
                </c:pt>
                <c:pt idx="65">
                  <c:v>91</c:v>
                </c:pt>
                <c:pt idx="66">
                  <c:v>92</c:v>
                </c:pt>
                <c:pt idx="67">
                  <c:v>98</c:v>
                </c:pt>
                <c:pt idx="68">
                  <c:v>104</c:v>
                </c:pt>
                <c:pt idx="69">
                  <c:v>107</c:v>
                </c:pt>
                <c:pt idx="70">
                  <c:v>110</c:v>
                </c:pt>
                <c:pt idx="71">
                  <c:v>113</c:v>
                </c:pt>
                <c:pt idx="72">
                  <c:v>116</c:v>
                </c:pt>
                <c:pt idx="73">
                  <c:v>118</c:v>
                </c:pt>
                <c:pt idx="74">
                  <c:v>128</c:v>
                </c:pt>
                <c:pt idx="75">
                  <c:v>133</c:v>
                </c:pt>
                <c:pt idx="76">
                  <c:v>145</c:v>
                </c:pt>
                <c:pt idx="77">
                  <c:v>155</c:v>
                </c:pt>
                <c:pt idx="78">
                  <c:v>165</c:v>
                </c:pt>
                <c:pt idx="79">
                  <c:v>171</c:v>
                </c:pt>
                <c:pt idx="80">
                  <c:v>179</c:v>
                </c:pt>
                <c:pt idx="81">
                  <c:v>184</c:v>
                </c:pt>
                <c:pt idx="82">
                  <c:v>188</c:v>
                </c:pt>
                <c:pt idx="83">
                  <c:v>202</c:v>
                </c:pt>
                <c:pt idx="84">
                  <c:v>216</c:v>
                </c:pt>
                <c:pt idx="85">
                  <c:v>228</c:v>
                </c:pt>
                <c:pt idx="86">
                  <c:v>239</c:v>
                </c:pt>
                <c:pt idx="87">
                  <c:v>248</c:v>
                </c:pt>
                <c:pt idx="88">
                  <c:v>261</c:v>
                </c:pt>
                <c:pt idx="89">
                  <c:v>278</c:v>
                </c:pt>
                <c:pt idx="90">
                  <c:v>298</c:v>
                </c:pt>
                <c:pt idx="91">
                  <c:v>314</c:v>
                </c:pt>
                <c:pt idx="92">
                  <c:v>323</c:v>
                </c:pt>
                <c:pt idx="93">
                  <c:v>338</c:v>
                </c:pt>
                <c:pt idx="94">
                  <c:v>350</c:v>
                </c:pt>
                <c:pt idx="95">
                  <c:v>358</c:v>
                </c:pt>
                <c:pt idx="96">
                  <c:v>378</c:v>
                </c:pt>
                <c:pt idx="97">
                  <c:v>392</c:v>
                </c:pt>
                <c:pt idx="98">
                  <c:v>413</c:v>
                </c:pt>
                <c:pt idx="99">
                  <c:v>423</c:v>
                </c:pt>
                <c:pt idx="100">
                  <c:v>437</c:v>
                </c:pt>
                <c:pt idx="101">
                  <c:v>448</c:v>
                </c:pt>
                <c:pt idx="102">
                  <c:v>463</c:v>
                </c:pt>
                <c:pt idx="103">
                  <c:v>481</c:v>
                </c:pt>
                <c:pt idx="104">
                  <c:v>507</c:v>
                </c:pt>
                <c:pt idx="105">
                  <c:v>526</c:v>
                </c:pt>
                <c:pt idx="106">
                  <c:v>544</c:v>
                </c:pt>
                <c:pt idx="107">
                  <c:v>558</c:v>
                </c:pt>
                <c:pt idx="108">
                  <c:v>572</c:v>
                </c:pt>
                <c:pt idx="109">
                  <c:v>595</c:v>
                </c:pt>
                <c:pt idx="110">
                  <c:v>611</c:v>
                </c:pt>
                <c:pt idx="111">
                  <c:v>632</c:v>
                </c:pt>
                <c:pt idx="112">
                  <c:v>658</c:v>
                </c:pt>
                <c:pt idx="113">
                  <c:v>678</c:v>
                </c:pt>
                <c:pt idx="114">
                  <c:v>698</c:v>
                </c:pt>
                <c:pt idx="115">
                  <c:v>716</c:v>
                </c:pt>
                <c:pt idx="116">
                  <c:v>736</c:v>
                </c:pt>
                <c:pt idx="117">
                  <c:v>755</c:v>
                </c:pt>
                <c:pt idx="118">
                  <c:v>781</c:v>
                </c:pt>
                <c:pt idx="119">
                  <c:v>817</c:v>
                </c:pt>
                <c:pt idx="120">
                  <c:v>835</c:v>
                </c:pt>
                <c:pt idx="121">
                  <c:v>863</c:v>
                </c:pt>
                <c:pt idx="122">
                  <c:v>886</c:v>
                </c:pt>
                <c:pt idx="123">
                  <c:v>916</c:v>
                </c:pt>
                <c:pt idx="124">
                  <c:v>941</c:v>
                </c:pt>
                <c:pt idx="125">
                  <c:v>971</c:v>
                </c:pt>
                <c:pt idx="126">
                  <c:v>992</c:v>
                </c:pt>
                <c:pt idx="127">
                  <c:v>1017</c:v>
                </c:pt>
                <c:pt idx="128">
                  <c:v>1043</c:v>
                </c:pt>
                <c:pt idx="129">
                  <c:v>1061</c:v>
                </c:pt>
                <c:pt idx="130">
                  <c:v>1088</c:v>
                </c:pt>
                <c:pt idx="131">
                  <c:v>1127</c:v>
                </c:pt>
                <c:pt idx="132">
                  <c:v>1162</c:v>
                </c:pt>
                <c:pt idx="133">
                  <c:v>1189</c:v>
                </c:pt>
                <c:pt idx="134">
                  <c:v>1222</c:v>
                </c:pt>
                <c:pt idx="135">
                  <c:v>1251</c:v>
                </c:pt>
                <c:pt idx="136">
                  <c:v>1282</c:v>
                </c:pt>
                <c:pt idx="137">
                  <c:v>1306</c:v>
                </c:pt>
                <c:pt idx="138">
                  <c:v>1334</c:v>
                </c:pt>
                <c:pt idx="139">
                  <c:v>1357</c:v>
                </c:pt>
                <c:pt idx="140">
                  <c:v>1388</c:v>
                </c:pt>
                <c:pt idx="141">
                  <c:v>1415</c:v>
                </c:pt>
                <c:pt idx="142">
                  <c:v>1452</c:v>
                </c:pt>
                <c:pt idx="143">
                  <c:v>1497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27A-4B98-BE94-54A7D846191D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27A-4B98-BE94-54A7D846191D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27A-4B98-BE94-54A7D846191D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A27A-4B98-BE94-54A7D846191D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A27A-4B98-BE94-54A7D846191D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A27A-4B98-BE94-54A7D84619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4"/>
          <c:order val="0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4</c:v>
                </c:pt>
                <c:pt idx="9">
                  <c:v>4</c:v>
                </c:pt>
                <c:pt idx="10">
                  <c:v>4</c:v>
                </c:pt>
                <c:pt idx="11">
                  <c:v>5</c:v>
                </c:pt>
                <c:pt idx="12">
                  <c:v>6</c:v>
                </c:pt>
                <c:pt idx="13">
                  <c:v>7</c:v>
                </c:pt>
                <c:pt idx="14">
                  <c:v>7</c:v>
                </c:pt>
                <c:pt idx="15">
                  <c:v>8</c:v>
                </c:pt>
                <c:pt idx="16">
                  <c:v>8</c:v>
                </c:pt>
                <c:pt idx="17">
                  <c:v>8</c:v>
                </c:pt>
                <c:pt idx="18">
                  <c:v>9</c:v>
                </c:pt>
                <c:pt idx="19">
                  <c:v>9</c:v>
                </c:pt>
                <c:pt idx="20">
                  <c:v>12</c:v>
                </c:pt>
                <c:pt idx="21">
                  <c:v>13</c:v>
                </c:pt>
                <c:pt idx="22">
                  <c:v>13</c:v>
                </c:pt>
                <c:pt idx="23">
                  <c:v>16</c:v>
                </c:pt>
                <c:pt idx="24">
                  <c:v>17</c:v>
                </c:pt>
                <c:pt idx="25">
                  <c:v>18</c:v>
                </c:pt>
                <c:pt idx="26">
                  <c:v>18</c:v>
                </c:pt>
                <c:pt idx="27">
                  <c:v>21</c:v>
                </c:pt>
                <c:pt idx="28">
                  <c:v>22</c:v>
                </c:pt>
                <c:pt idx="29">
                  <c:v>22</c:v>
                </c:pt>
                <c:pt idx="30">
                  <c:v>23</c:v>
                </c:pt>
                <c:pt idx="31">
                  <c:v>24</c:v>
                </c:pt>
                <c:pt idx="32">
                  <c:v>24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25</c:v>
                </c:pt>
                <c:pt idx="37">
                  <c:v>26</c:v>
                </c:pt>
                <c:pt idx="38">
                  <c:v>26</c:v>
                </c:pt>
                <c:pt idx="39">
                  <c:v>27</c:v>
                </c:pt>
                <c:pt idx="40">
                  <c:v>28</c:v>
                </c:pt>
                <c:pt idx="41">
                  <c:v>28</c:v>
                </c:pt>
                <c:pt idx="42">
                  <c:v>28</c:v>
                </c:pt>
                <c:pt idx="43">
                  <c:v>29</c:v>
                </c:pt>
                <c:pt idx="44">
                  <c:v>29</c:v>
                </c:pt>
                <c:pt idx="45">
                  <c:v>30</c:v>
                </c:pt>
                <c:pt idx="46">
                  <c:v>31</c:v>
                </c:pt>
                <c:pt idx="47">
                  <c:v>32</c:v>
                </c:pt>
                <c:pt idx="48">
                  <c:v>33</c:v>
                </c:pt>
                <c:pt idx="49">
                  <c:v>36</c:v>
                </c:pt>
                <c:pt idx="50">
                  <c:v>37</c:v>
                </c:pt>
                <c:pt idx="51">
                  <c:v>38</c:v>
                </c:pt>
                <c:pt idx="52">
                  <c:v>38</c:v>
                </c:pt>
                <c:pt idx="53">
                  <c:v>39</c:v>
                </c:pt>
                <c:pt idx="54">
                  <c:v>39</c:v>
                </c:pt>
                <c:pt idx="55">
                  <c:v>39</c:v>
                </c:pt>
                <c:pt idx="56">
                  <c:v>40</c:v>
                </c:pt>
                <c:pt idx="57">
                  <c:v>40</c:v>
                </c:pt>
                <c:pt idx="58">
                  <c:v>41</c:v>
                </c:pt>
                <c:pt idx="59">
                  <c:v>42</c:v>
                </c:pt>
                <c:pt idx="60">
                  <c:v>44</c:v>
                </c:pt>
                <c:pt idx="61">
                  <c:v>47</c:v>
                </c:pt>
                <c:pt idx="62">
                  <c:v>48</c:v>
                </c:pt>
                <c:pt idx="63">
                  <c:v>52</c:v>
                </c:pt>
                <c:pt idx="64">
                  <c:v>53</c:v>
                </c:pt>
                <c:pt idx="65">
                  <c:v>55</c:v>
                </c:pt>
                <c:pt idx="66">
                  <c:v>55</c:v>
                </c:pt>
                <c:pt idx="67">
                  <c:v>59</c:v>
                </c:pt>
                <c:pt idx="68">
                  <c:v>60</c:v>
                </c:pt>
                <c:pt idx="69">
                  <c:v>64</c:v>
                </c:pt>
                <c:pt idx="70">
                  <c:v>68</c:v>
                </c:pt>
                <c:pt idx="71">
                  <c:v>69</c:v>
                </c:pt>
                <c:pt idx="72">
                  <c:v>72</c:v>
                </c:pt>
                <c:pt idx="73">
                  <c:v>74</c:v>
                </c:pt>
                <c:pt idx="74">
                  <c:v>78</c:v>
                </c:pt>
                <c:pt idx="75">
                  <c:v>81</c:v>
                </c:pt>
                <c:pt idx="76">
                  <c:v>89</c:v>
                </c:pt>
                <c:pt idx="77">
                  <c:v>91</c:v>
                </c:pt>
                <c:pt idx="78">
                  <c:v>94</c:v>
                </c:pt>
                <c:pt idx="79">
                  <c:v>98</c:v>
                </c:pt>
                <c:pt idx="80">
                  <c:v>100</c:v>
                </c:pt>
                <c:pt idx="81">
                  <c:v>102</c:v>
                </c:pt>
                <c:pt idx="82">
                  <c:v>103</c:v>
                </c:pt>
                <c:pt idx="83">
                  <c:v>105</c:v>
                </c:pt>
                <c:pt idx="84">
                  <c:v>109</c:v>
                </c:pt>
                <c:pt idx="85">
                  <c:v>112</c:v>
                </c:pt>
                <c:pt idx="86">
                  <c:v>112</c:v>
                </c:pt>
                <c:pt idx="87">
                  <c:v>114</c:v>
                </c:pt>
                <c:pt idx="88">
                  <c:v>118</c:v>
                </c:pt>
                <c:pt idx="89">
                  <c:v>121</c:v>
                </c:pt>
                <c:pt idx="90">
                  <c:v>121</c:v>
                </c:pt>
                <c:pt idx="91">
                  <c:v>124</c:v>
                </c:pt>
                <c:pt idx="92">
                  <c:v>130</c:v>
                </c:pt>
                <c:pt idx="93">
                  <c:v>131</c:v>
                </c:pt>
                <c:pt idx="94">
                  <c:v>132</c:v>
                </c:pt>
                <c:pt idx="95">
                  <c:v>132</c:v>
                </c:pt>
                <c:pt idx="96">
                  <c:v>136</c:v>
                </c:pt>
                <c:pt idx="97">
                  <c:v>138</c:v>
                </c:pt>
                <c:pt idx="98">
                  <c:v>139</c:v>
                </c:pt>
                <c:pt idx="99">
                  <c:v>145</c:v>
                </c:pt>
                <c:pt idx="100">
                  <c:v>148</c:v>
                </c:pt>
                <c:pt idx="101">
                  <c:v>151</c:v>
                </c:pt>
                <c:pt idx="102">
                  <c:v>154</c:v>
                </c:pt>
                <c:pt idx="103">
                  <c:v>159</c:v>
                </c:pt>
                <c:pt idx="104">
                  <c:v>161</c:v>
                </c:pt>
                <c:pt idx="105">
                  <c:v>167</c:v>
                </c:pt>
                <c:pt idx="106">
                  <c:v>172</c:v>
                </c:pt>
                <c:pt idx="107">
                  <c:v>175</c:v>
                </c:pt>
                <c:pt idx="108">
                  <c:v>179</c:v>
                </c:pt>
                <c:pt idx="109">
                  <c:v>183</c:v>
                </c:pt>
                <c:pt idx="110">
                  <c:v>191</c:v>
                </c:pt>
                <c:pt idx="111">
                  <c:v>194</c:v>
                </c:pt>
                <c:pt idx="112">
                  <c:v>195</c:v>
                </c:pt>
                <c:pt idx="113">
                  <c:v>196</c:v>
                </c:pt>
                <c:pt idx="114">
                  <c:v>200</c:v>
                </c:pt>
                <c:pt idx="115">
                  <c:v>203</c:v>
                </c:pt>
                <c:pt idx="116">
                  <c:v>208</c:v>
                </c:pt>
                <c:pt idx="117">
                  <c:v>209</c:v>
                </c:pt>
                <c:pt idx="118">
                  <c:v>212</c:v>
                </c:pt>
                <c:pt idx="119">
                  <c:v>216</c:v>
                </c:pt>
                <c:pt idx="120">
                  <c:v>223</c:v>
                </c:pt>
                <c:pt idx="121">
                  <c:v>228</c:v>
                </c:pt>
                <c:pt idx="122">
                  <c:v>232</c:v>
                </c:pt>
                <c:pt idx="123">
                  <c:v>237</c:v>
                </c:pt>
                <c:pt idx="124">
                  <c:v>239</c:v>
                </c:pt>
                <c:pt idx="125">
                  <c:v>243</c:v>
                </c:pt>
                <c:pt idx="126">
                  <c:v>246</c:v>
                </c:pt>
                <c:pt idx="127">
                  <c:v>252</c:v>
                </c:pt>
                <c:pt idx="128">
                  <c:v>254</c:v>
                </c:pt>
                <c:pt idx="129">
                  <c:v>260</c:v>
                </c:pt>
                <c:pt idx="130">
                  <c:v>266</c:v>
                </c:pt>
                <c:pt idx="131">
                  <c:v>266</c:v>
                </c:pt>
                <c:pt idx="132">
                  <c:v>272</c:v>
                </c:pt>
                <c:pt idx="133">
                  <c:v>274</c:v>
                </c:pt>
                <c:pt idx="134">
                  <c:v>275</c:v>
                </c:pt>
                <c:pt idx="135">
                  <c:v>277</c:v>
                </c:pt>
                <c:pt idx="136">
                  <c:v>282</c:v>
                </c:pt>
                <c:pt idx="137">
                  <c:v>284</c:v>
                </c:pt>
                <c:pt idx="138">
                  <c:v>288</c:v>
                </c:pt>
                <c:pt idx="139">
                  <c:v>292</c:v>
                </c:pt>
                <c:pt idx="140">
                  <c:v>300</c:v>
                </c:pt>
                <c:pt idx="141">
                  <c:v>307</c:v>
                </c:pt>
                <c:pt idx="142">
                  <c:v>312</c:v>
                </c:pt>
                <c:pt idx="143">
                  <c:v>313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3E-44CC-9AD8-0295AAD2DB8D}"/>
            </c:ext>
          </c:extLst>
        </c:ser>
        <c:ser>
          <c:idx val="5"/>
          <c:order val="1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4</c:v>
                </c:pt>
                <c:pt idx="7">
                  <c:v>6</c:v>
                </c:pt>
                <c:pt idx="8">
                  <c:v>6</c:v>
                </c:pt>
                <c:pt idx="9">
                  <c:v>8</c:v>
                </c:pt>
                <c:pt idx="10">
                  <c:v>8</c:v>
                </c:pt>
                <c:pt idx="11">
                  <c:v>8</c:v>
                </c:pt>
                <c:pt idx="12">
                  <c:v>9</c:v>
                </c:pt>
                <c:pt idx="13">
                  <c:v>9</c:v>
                </c:pt>
                <c:pt idx="14">
                  <c:v>9</c:v>
                </c:pt>
                <c:pt idx="15">
                  <c:v>9</c:v>
                </c:pt>
                <c:pt idx="16">
                  <c:v>9</c:v>
                </c:pt>
                <c:pt idx="17">
                  <c:v>9</c:v>
                </c:pt>
                <c:pt idx="18">
                  <c:v>10</c:v>
                </c:pt>
                <c:pt idx="19">
                  <c:v>12</c:v>
                </c:pt>
                <c:pt idx="20">
                  <c:v>12</c:v>
                </c:pt>
                <c:pt idx="21">
                  <c:v>12</c:v>
                </c:pt>
                <c:pt idx="22">
                  <c:v>12</c:v>
                </c:pt>
                <c:pt idx="23">
                  <c:v>13</c:v>
                </c:pt>
                <c:pt idx="24">
                  <c:v>14</c:v>
                </c:pt>
                <c:pt idx="25">
                  <c:v>15</c:v>
                </c:pt>
                <c:pt idx="26">
                  <c:v>15</c:v>
                </c:pt>
                <c:pt idx="27">
                  <c:v>15</c:v>
                </c:pt>
                <c:pt idx="28">
                  <c:v>16</c:v>
                </c:pt>
                <c:pt idx="29">
                  <c:v>17</c:v>
                </c:pt>
                <c:pt idx="30">
                  <c:v>20</c:v>
                </c:pt>
                <c:pt idx="31">
                  <c:v>22</c:v>
                </c:pt>
                <c:pt idx="32">
                  <c:v>23</c:v>
                </c:pt>
                <c:pt idx="33">
                  <c:v>23</c:v>
                </c:pt>
                <c:pt idx="34">
                  <c:v>23</c:v>
                </c:pt>
                <c:pt idx="35">
                  <c:v>25</c:v>
                </c:pt>
                <c:pt idx="36">
                  <c:v>26</c:v>
                </c:pt>
                <c:pt idx="37">
                  <c:v>28</c:v>
                </c:pt>
                <c:pt idx="38">
                  <c:v>29</c:v>
                </c:pt>
                <c:pt idx="39">
                  <c:v>31</c:v>
                </c:pt>
                <c:pt idx="40">
                  <c:v>32</c:v>
                </c:pt>
                <c:pt idx="41">
                  <c:v>33</c:v>
                </c:pt>
                <c:pt idx="42">
                  <c:v>34</c:v>
                </c:pt>
                <c:pt idx="43">
                  <c:v>36</c:v>
                </c:pt>
                <c:pt idx="44">
                  <c:v>37</c:v>
                </c:pt>
                <c:pt idx="45">
                  <c:v>40</c:v>
                </c:pt>
                <c:pt idx="46">
                  <c:v>40</c:v>
                </c:pt>
                <c:pt idx="47">
                  <c:v>40</c:v>
                </c:pt>
                <c:pt idx="48">
                  <c:v>43</c:v>
                </c:pt>
                <c:pt idx="49">
                  <c:v>43</c:v>
                </c:pt>
                <c:pt idx="50">
                  <c:v>46</c:v>
                </c:pt>
                <c:pt idx="51">
                  <c:v>48</c:v>
                </c:pt>
                <c:pt idx="52">
                  <c:v>52</c:v>
                </c:pt>
                <c:pt idx="53">
                  <c:v>52</c:v>
                </c:pt>
                <c:pt idx="54">
                  <c:v>53</c:v>
                </c:pt>
                <c:pt idx="55">
                  <c:v>54</c:v>
                </c:pt>
                <c:pt idx="56">
                  <c:v>54</c:v>
                </c:pt>
                <c:pt idx="57">
                  <c:v>55</c:v>
                </c:pt>
                <c:pt idx="58">
                  <c:v>57</c:v>
                </c:pt>
                <c:pt idx="59">
                  <c:v>60</c:v>
                </c:pt>
                <c:pt idx="60">
                  <c:v>61</c:v>
                </c:pt>
                <c:pt idx="61">
                  <c:v>61</c:v>
                </c:pt>
                <c:pt idx="62">
                  <c:v>63</c:v>
                </c:pt>
                <c:pt idx="63">
                  <c:v>67</c:v>
                </c:pt>
                <c:pt idx="64">
                  <c:v>73</c:v>
                </c:pt>
                <c:pt idx="65">
                  <c:v>75</c:v>
                </c:pt>
                <c:pt idx="66">
                  <c:v>76</c:v>
                </c:pt>
                <c:pt idx="67">
                  <c:v>80</c:v>
                </c:pt>
                <c:pt idx="68">
                  <c:v>82</c:v>
                </c:pt>
                <c:pt idx="69">
                  <c:v>85</c:v>
                </c:pt>
                <c:pt idx="70">
                  <c:v>87</c:v>
                </c:pt>
                <c:pt idx="71">
                  <c:v>89</c:v>
                </c:pt>
                <c:pt idx="72">
                  <c:v>89</c:v>
                </c:pt>
                <c:pt idx="73">
                  <c:v>95</c:v>
                </c:pt>
                <c:pt idx="74">
                  <c:v>100</c:v>
                </c:pt>
                <c:pt idx="75">
                  <c:v>102</c:v>
                </c:pt>
                <c:pt idx="76">
                  <c:v>108</c:v>
                </c:pt>
                <c:pt idx="77">
                  <c:v>113</c:v>
                </c:pt>
                <c:pt idx="78">
                  <c:v>116</c:v>
                </c:pt>
                <c:pt idx="79">
                  <c:v>118</c:v>
                </c:pt>
                <c:pt idx="80">
                  <c:v>125</c:v>
                </c:pt>
                <c:pt idx="81">
                  <c:v>126</c:v>
                </c:pt>
                <c:pt idx="82">
                  <c:v>128</c:v>
                </c:pt>
                <c:pt idx="83">
                  <c:v>128</c:v>
                </c:pt>
                <c:pt idx="84">
                  <c:v>130</c:v>
                </c:pt>
                <c:pt idx="85">
                  <c:v>132</c:v>
                </c:pt>
                <c:pt idx="86">
                  <c:v>135</c:v>
                </c:pt>
                <c:pt idx="87">
                  <c:v>136</c:v>
                </c:pt>
                <c:pt idx="88">
                  <c:v>136</c:v>
                </c:pt>
                <c:pt idx="89">
                  <c:v>137</c:v>
                </c:pt>
                <c:pt idx="90">
                  <c:v>139</c:v>
                </c:pt>
                <c:pt idx="91">
                  <c:v>139</c:v>
                </c:pt>
                <c:pt idx="92">
                  <c:v>141</c:v>
                </c:pt>
                <c:pt idx="93">
                  <c:v>141</c:v>
                </c:pt>
                <c:pt idx="94">
                  <c:v>143</c:v>
                </c:pt>
                <c:pt idx="95">
                  <c:v>147</c:v>
                </c:pt>
                <c:pt idx="96">
                  <c:v>149</c:v>
                </c:pt>
                <c:pt idx="97">
                  <c:v>153</c:v>
                </c:pt>
                <c:pt idx="98">
                  <c:v>155</c:v>
                </c:pt>
                <c:pt idx="99">
                  <c:v>156</c:v>
                </c:pt>
                <c:pt idx="100">
                  <c:v>156</c:v>
                </c:pt>
                <c:pt idx="101">
                  <c:v>160</c:v>
                </c:pt>
                <c:pt idx="102">
                  <c:v>162</c:v>
                </c:pt>
                <c:pt idx="103">
                  <c:v>162</c:v>
                </c:pt>
                <c:pt idx="104">
                  <c:v>163</c:v>
                </c:pt>
                <c:pt idx="105">
                  <c:v>165</c:v>
                </c:pt>
                <c:pt idx="106">
                  <c:v>165</c:v>
                </c:pt>
                <c:pt idx="107">
                  <c:v>166</c:v>
                </c:pt>
                <c:pt idx="108">
                  <c:v>169</c:v>
                </c:pt>
                <c:pt idx="109">
                  <c:v>169</c:v>
                </c:pt>
                <c:pt idx="110">
                  <c:v>169</c:v>
                </c:pt>
                <c:pt idx="111">
                  <c:v>173</c:v>
                </c:pt>
                <c:pt idx="112">
                  <c:v>174</c:v>
                </c:pt>
                <c:pt idx="113">
                  <c:v>174</c:v>
                </c:pt>
                <c:pt idx="114">
                  <c:v>176</c:v>
                </c:pt>
                <c:pt idx="115">
                  <c:v>181</c:v>
                </c:pt>
                <c:pt idx="116">
                  <c:v>181</c:v>
                </c:pt>
                <c:pt idx="117">
                  <c:v>183</c:v>
                </c:pt>
                <c:pt idx="118">
                  <c:v>183</c:v>
                </c:pt>
                <c:pt idx="119">
                  <c:v>184</c:v>
                </c:pt>
                <c:pt idx="120">
                  <c:v>190</c:v>
                </c:pt>
                <c:pt idx="121">
                  <c:v>192</c:v>
                </c:pt>
                <c:pt idx="122">
                  <c:v>195</c:v>
                </c:pt>
                <c:pt idx="123">
                  <c:v>198</c:v>
                </c:pt>
                <c:pt idx="124">
                  <c:v>199</c:v>
                </c:pt>
                <c:pt idx="125">
                  <c:v>202</c:v>
                </c:pt>
                <c:pt idx="126">
                  <c:v>204</c:v>
                </c:pt>
                <c:pt idx="127">
                  <c:v>210</c:v>
                </c:pt>
                <c:pt idx="128">
                  <c:v>213</c:v>
                </c:pt>
                <c:pt idx="129">
                  <c:v>215</c:v>
                </c:pt>
                <c:pt idx="130">
                  <c:v>218</c:v>
                </c:pt>
                <c:pt idx="131">
                  <c:v>220</c:v>
                </c:pt>
                <c:pt idx="132">
                  <c:v>226</c:v>
                </c:pt>
                <c:pt idx="133">
                  <c:v>230</c:v>
                </c:pt>
                <c:pt idx="134">
                  <c:v>234</c:v>
                </c:pt>
                <c:pt idx="135">
                  <c:v>236</c:v>
                </c:pt>
                <c:pt idx="136">
                  <c:v>239</c:v>
                </c:pt>
                <c:pt idx="137">
                  <c:v>244</c:v>
                </c:pt>
                <c:pt idx="138">
                  <c:v>248</c:v>
                </c:pt>
                <c:pt idx="139">
                  <c:v>249</c:v>
                </c:pt>
                <c:pt idx="140">
                  <c:v>250</c:v>
                </c:pt>
                <c:pt idx="141">
                  <c:v>256</c:v>
                </c:pt>
                <c:pt idx="142">
                  <c:v>257</c:v>
                </c:pt>
                <c:pt idx="143">
                  <c:v>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3E-44CC-9AD8-0295AAD2DB8D}"/>
            </c:ext>
          </c:extLst>
        </c:ser>
        <c:ser>
          <c:idx val="6"/>
          <c:order val="2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6</c:v>
                </c:pt>
                <c:pt idx="12">
                  <c:v>7</c:v>
                </c:pt>
                <c:pt idx="13">
                  <c:v>8</c:v>
                </c:pt>
                <c:pt idx="14">
                  <c:v>8</c:v>
                </c:pt>
                <c:pt idx="15">
                  <c:v>8</c:v>
                </c:pt>
                <c:pt idx="16">
                  <c:v>8</c:v>
                </c:pt>
                <c:pt idx="17">
                  <c:v>8</c:v>
                </c:pt>
                <c:pt idx="18">
                  <c:v>8</c:v>
                </c:pt>
                <c:pt idx="19">
                  <c:v>8</c:v>
                </c:pt>
                <c:pt idx="20">
                  <c:v>8</c:v>
                </c:pt>
                <c:pt idx="21">
                  <c:v>10</c:v>
                </c:pt>
                <c:pt idx="22">
                  <c:v>10</c:v>
                </c:pt>
                <c:pt idx="23">
                  <c:v>10</c:v>
                </c:pt>
                <c:pt idx="24">
                  <c:v>11</c:v>
                </c:pt>
                <c:pt idx="25">
                  <c:v>12</c:v>
                </c:pt>
                <c:pt idx="26">
                  <c:v>13</c:v>
                </c:pt>
                <c:pt idx="27">
                  <c:v>13</c:v>
                </c:pt>
                <c:pt idx="28">
                  <c:v>13</c:v>
                </c:pt>
                <c:pt idx="29">
                  <c:v>14</c:v>
                </c:pt>
                <c:pt idx="30">
                  <c:v>14</c:v>
                </c:pt>
                <c:pt idx="31">
                  <c:v>15</c:v>
                </c:pt>
                <c:pt idx="32">
                  <c:v>16</c:v>
                </c:pt>
                <c:pt idx="33">
                  <c:v>19</c:v>
                </c:pt>
                <c:pt idx="34">
                  <c:v>19</c:v>
                </c:pt>
                <c:pt idx="35">
                  <c:v>22</c:v>
                </c:pt>
                <c:pt idx="36">
                  <c:v>23</c:v>
                </c:pt>
                <c:pt idx="37">
                  <c:v>23</c:v>
                </c:pt>
                <c:pt idx="38">
                  <c:v>24</c:v>
                </c:pt>
                <c:pt idx="39">
                  <c:v>25</c:v>
                </c:pt>
                <c:pt idx="40">
                  <c:v>28</c:v>
                </c:pt>
                <c:pt idx="41">
                  <c:v>32</c:v>
                </c:pt>
                <c:pt idx="42">
                  <c:v>33</c:v>
                </c:pt>
                <c:pt idx="43">
                  <c:v>35</c:v>
                </c:pt>
                <c:pt idx="44">
                  <c:v>37</c:v>
                </c:pt>
                <c:pt idx="45">
                  <c:v>39</c:v>
                </c:pt>
                <c:pt idx="46">
                  <c:v>40</c:v>
                </c:pt>
                <c:pt idx="47">
                  <c:v>44</c:v>
                </c:pt>
                <c:pt idx="48">
                  <c:v>47</c:v>
                </c:pt>
                <c:pt idx="49">
                  <c:v>47</c:v>
                </c:pt>
                <c:pt idx="50">
                  <c:v>47</c:v>
                </c:pt>
                <c:pt idx="51">
                  <c:v>48</c:v>
                </c:pt>
                <c:pt idx="52">
                  <c:v>52</c:v>
                </c:pt>
                <c:pt idx="53">
                  <c:v>53</c:v>
                </c:pt>
                <c:pt idx="54">
                  <c:v>57</c:v>
                </c:pt>
                <c:pt idx="55">
                  <c:v>60</c:v>
                </c:pt>
                <c:pt idx="56">
                  <c:v>62</c:v>
                </c:pt>
                <c:pt idx="57">
                  <c:v>66</c:v>
                </c:pt>
                <c:pt idx="58">
                  <c:v>70</c:v>
                </c:pt>
                <c:pt idx="59">
                  <c:v>71</c:v>
                </c:pt>
                <c:pt idx="60">
                  <c:v>75</c:v>
                </c:pt>
                <c:pt idx="61">
                  <c:v>82</c:v>
                </c:pt>
                <c:pt idx="62">
                  <c:v>85</c:v>
                </c:pt>
                <c:pt idx="63">
                  <c:v>86</c:v>
                </c:pt>
                <c:pt idx="64">
                  <c:v>88</c:v>
                </c:pt>
                <c:pt idx="65">
                  <c:v>90</c:v>
                </c:pt>
                <c:pt idx="66">
                  <c:v>91</c:v>
                </c:pt>
                <c:pt idx="67">
                  <c:v>96</c:v>
                </c:pt>
                <c:pt idx="68">
                  <c:v>101</c:v>
                </c:pt>
                <c:pt idx="69">
                  <c:v>108</c:v>
                </c:pt>
                <c:pt idx="70">
                  <c:v>113</c:v>
                </c:pt>
                <c:pt idx="71">
                  <c:v>118</c:v>
                </c:pt>
                <c:pt idx="72">
                  <c:v>120</c:v>
                </c:pt>
                <c:pt idx="73">
                  <c:v>124</c:v>
                </c:pt>
                <c:pt idx="74">
                  <c:v>130</c:v>
                </c:pt>
                <c:pt idx="75">
                  <c:v>133</c:v>
                </c:pt>
                <c:pt idx="76">
                  <c:v>139</c:v>
                </c:pt>
                <c:pt idx="77">
                  <c:v>141</c:v>
                </c:pt>
                <c:pt idx="78">
                  <c:v>144</c:v>
                </c:pt>
                <c:pt idx="79">
                  <c:v>146</c:v>
                </c:pt>
                <c:pt idx="80">
                  <c:v>152</c:v>
                </c:pt>
                <c:pt idx="81">
                  <c:v>153</c:v>
                </c:pt>
                <c:pt idx="82">
                  <c:v>154</c:v>
                </c:pt>
                <c:pt idx="83">
                  <c:v>154</c:v>
                </c:pt>
                <c:pt idx="84">
                  <c:v>154</c:v>
                </c:pt>
                <c:pt idx="85">
                  <c:v>155</c:v>
                </c:pt>
                <c:pt idx="86">
                  <c:v>159</c:v>
                </c:pt>
                <c:pt idx="87">
                  <c:v>159</c:v>
                </c:pt>
                <c:pt idx="88">
                  <c:v>160</c:v>
                </c:pt>
                <c:pt idx="89">
                  <c:v>163</c:v>
                </c:pt>
                <c:pt idx="90">
                  <c:v>165</c:v>
                </c:pt>
                <c:pt idx="91">
                  <c:v>166</c:v>
                </c:pt>
                <c:pt idx="92">
                  <c:v>169</c:v>
                </c:pt>
                <c:pt idx="93">
                  <c:v>171</c:v>
                </c:pt>
                <c:pt idx="94">
                  <c:v>175</c:v>
                </c:pt>
                <c:pt idx="95">
                  <c:v>177</c:v>
                </c:pt>
                <c:pt idx="96">
                  <c:v>177</c:v>
                </c:pt>
                <c:pt idx="97">
                  <c:v>178</c:v>
                </c:pt>
                <c:pt idx="98">
                  <c:v>180</c:v>
                </c:pt>
                <c:pt idx="99">
                  <c:v>182</c:v>
                </c:pt>
                <c:pt idx="100">
                  <c:v>183</c:v>
                </c:pt>
                <c:pt idx="101">
                  <c:v>184</c:v>
                </c:pt>
                <c:pt idx="102">
                  <c:v>186</c:v>
                </c:pt>
                <c:pt idx="103">
                  <c:v>187</c:v>
                </c:pt>
                <c:pt idx="104">
                  <c:v>190</c:v>
                </c:pt>
                <c:pt idx="105">
                  <c:v>190</c:v>
                </c:pt>
                <c:pt idx="106">
                  <c:v>194</c:v>
                </c:pt>
                <c:pt idx="107">
                  <c:v>197</c:v>
                </c:pt>
                <c:pt idx="108">
                  <c:v>203</c:v>
                </c:pt>
                <c:pt idx="109">
                  <c:v>209</c:v>
                </c:pt>
                <c:pt idx="110">
                  <c:v>215</c:v>
                </c:pt>
                <c:pt idx="111">
                  <c:v>217</c:v>
                </c:pt>
                <c:pt idx="112">
                  <c:v>219</c:v>
                </c:pt>
                <c:pt idx="113">
                  <c:v>222</c:v>
                </c:pt>
                <c:pt idx="114">
                  <c:v>223</c:v>
                </c:pt>
                <c:pt idx="115">
                  <c:v>226</c:v>
                </c:pt>
                <c:pt idx="116">
                  <c:v>227</c:v>
                </c:pt>
                <c:pt idx="117">
                  <c:v>232</c:v>
                </c:pt>
                <c:pt idx="118">
                  <c:v>240</c:v>
                </c:pt>
                <c:pt idx="119">
                  <c:v>242</c:v>
                </c:pt>
                <c:pt idx="120">
                  <c:v>243</c:v>
                </c:pt>
                <c:pt idx="121">
                  <c:v>246</c:v>
                </c:pt>
                <c:pt idx="122">
                  <c:v>249</c:v>
                </c:pt>
                <c:pt idx="123">
                  <c:v>250</c:v>
                </c:pt>
                <c:pt idx="124">
                  <c:v>254</c:v>
                </c:pt>
                <c:pt idx="125">
                  <c:v>258</c:v>
                </c:pt>
                <c:pt idx="126">
                  <c:v>262</c:v>
                </c:pt>
                <c:pt idx="127">
                  <c:v>264</c:v>
                </c:pt>
                <c:pt idx="128">
                  <c:v>266</c:v>
                </c:pt>
                <c:pt idx="129">
                  <c:v>275</c:v>
                </c:pt>
                <c:pt idx="130">
                  <c:v>280</c:v>
                </c:pt>
                <c:pt idx="131">
                  <c:v>284</c:v>
                </c:pt>
                <c:pt idx="132">
                  <c:v>289</c:v>
                </c:pt>
                <c:pt idx="133">
                  <c:v>291</c:v>
                </c:pt>
                <c:pt idx="134">
                  <c:v>295</c:v>
                </c:pt>
                <c:pt idx="135">
                  <c:v>299</c:v>
                </c:pt>
                <c:pt idx="136">
                  <c:v>303</c:v>
                </c:pt>
                <c:pt idx="137">
                  <c:v>307</c:v>
                </c:pt>
                <c:pt idx="138">
                  <c:v>311</c:v>
                </c:pt>
                <c:pt idx="139">
                  <c:v>314</c:v>
                </c:pt>
                <c:pt idx="140">
                  <c:v>320</c:v>
                </c:pt>
                <c:pt idx="141">
                  <c:v>322</c:v>
                </c:pt>
                <c:pt idx="142">
                  <c:v>327</c:v>
                </c:pt>
                <c:pt idx="143">
                  <c:v>332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3E-44CC-9AD8-0295AAD2DB8D}"/>
            </c:ext>
          </c:extLst>
        </c:ser>
        <c:ser>
          <c:idx val="7"/>
          <c:order val="3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2</c:v>
                </c:pt>
                <c:pt idx="21">
                  <c:v>2</c:v>
                </c:pt>
                <c:pt idx="22">
                  <c:v>3</c:v>
                </c:pt>
                <c:pt idx="23">
                  <c:v>3</c:v>
                </c:pt>
                <c:pt idx="24">
                  <c:v>4</c:v>
                </c:pt>
                <c:pt idx="25">
                  <c:v>4</c:v>
                </c:pt>
                <c:pt idx="26">
                  <c:v>4</c:v>
                </c:pt>
                <c:pt idx="27">
                  <c:v>4</c:v>
                </c:pt>
                <c:pt idx="28">
                  <c:v>4</c:v>
                </c:pt>
                <c:pt idx="29">
                  <c:v>4</c:v>
                </c:pt>
                <c:pt idx="30">
                  <c:v>4</c:v>
                </c:pt>
                <c:pt idx="31">
                  <c:v>5</c:v>
                </c:pt>
                <c:pt idx="32">
                  <c:v>6</c:v>
                </c:pt>
                <c:pt idx="33">
                  <c:v>6</c:v>
                </c:pt>
                <c:pt idx="34">
                  <c:v>8</c:v>
                </c:pt>
                <c:pt idx="35">
                  <c:v>8</c:v>
                </c:pt>
                <c:pt idx="36">
                  <c:v>10</c:v>
                </c:pt>
                <c:pt idx="37">
                  <c:v>10</c:v>
                </c:pt>
                <c:pt idx="38">
                  <c:v>10</c:v>
                </c:pt>
                <c:pt idx="39">
                  <c:v>10</c:v>
                </c:pt>
                <c:pt idx="40">
                  <c:v>10</c:v>
                </c:pt>
                <c:pt idx="41">
                  <c:v>10</c:v>
                </c:pt>
                <c:pt idx="42">
                  <c:v>10</c:v>
                </c:pt>
                <c:pt idx="43">
                  <c:v>11</c:v>
                </c:pt>
                <c:pt idx="44">
                  <c:v>14</c:v>
                </c:pt>
                <c:pt idx="45">
                  <c:v>14</c:v>
                </c:pt>
                <c:pt idx="46">
                  <c:v>15</c:v>
                </c:pt>
                <c:pt idx="47">
                  <c:v>15</c:v>
                </c:pt>
                <c:pt idx="48">
                  <c:v>16</c:v>
                </c:pt>
                <c:pt idx="49">
                  <c:v>18</c:v>
                </c:pt>
                <c:pt idx="50">
                  <c:v>18</c:v>
                </c:pt>
                <c:pt idx="51">
                  <c:v>20</c:v>
                </c:pt>
                <c:pt idx="52">
                  <c:v>21</c:v>
                </c:pt>
                <c:pt idx="53">
                  <c:v>22</c:v>
                </c:pt>
                <c:pt idx="54">
                  <c:v>23</c:v>
                </c:pt>
                <c:pt idx="55">
                  <c:v>24</c:v>
                </c:pt>
                <c:pt idx="56">
                  <c:v>26</c:v>
                </c:pt>
                <c:pt idx="57">
                  <c:v>28</c:v>
                </c:pt>
                <c:pt idx="58">
                  <c:v>29</c:v>
                </c:pt>
                <c:pt idx="59">
                  <c:v>32</c:v>
                </c:pt>
                <c:pt idx="60">
                  <c:v>33</c:v>
                </c:pt>
                <c:pt idx="61">
                  <c:v>33</c:v>
                </c:pt>
                <c:pt idx="62">
                  <c:v>36</c:v>
                </c:pt>
                <c:pt idx="63">
                  <c:v>39</c:v>
                </c:pt>
                <c:pt idx="64">
                  <c:v>39</c:v>
                </c:pt>
                <c:pt idx="65">
                  <c:v>41</c:v>
                </c:pt>
                <c:pt idx="66">
                  <c:v>41</c:v>
                </c:pt>
                <c:pt idx="67">
                  <c:v>42</c:v>
                </c:pt>
                <c:pt idx="68">
                  <c:v>42</c:v>
                </c:pt>
                <c:pt idx="69">
                  <c:v>44</c:v>
                </c:pt>
                <c:pt idx="70">
                  <c:v>48</c:v>
                </c:pt>
                <c:pt idx="71">
                  <c:v>52</c:v>
                </c:pt>
                <c:pt idx="72">
                  <c:v>52</c:v>
                </c:pt>
                <c:pt idx="73">
                  <c:v>53</c:v>
                </c:pt>
                <c:pt idx="74">
                  <c:v>54</c:v>
                </c:pt>
                <c:pt idx="75">
                  <c:v>56</c:v>
                </c:pt>
                <c:pt idx="76">
                  <c:v>59</c:v>
                </c:pt>
                <c:pt idx="77">
                  <c:v>61</c:v>
                </c:pt>
                <c:pt idx="78">
                  <c:v>68</c:v>
                </c:pt>
                <c:pt idx="79">
                  <c:v>73</c:v>
                </c:pt>
                <c:pt idx="80">
                  <c:v>78</c:v>
                </c:pt>
                <c:pt idx="81">
                  <c:v>82</c:v>
                </c:pt>
                <c:pt idx="82">
                  <c:v>82</c:v>
                </c:pt>
                <c:pt idx="83">
                  <c:v>85</c:v>
                </c:pt>
                <c:pt idx="84">
                  <c:v>86</c:v>
                </c:pt>
                <c:pt idx="85">
                  <c:v>87</c:v>
                </c:pt>
                <c:pt idx="86">
                  <c:v>91</c:v>
                </c:pt>
                <c:pt idx="87">
                  <c:v>93</c:v>
                </c:pt>
                <c:pt idx="88">
                  <c:v>93</c:v>
                </c:pt>
                <c:pt idx="89">
                  <c:v>93</c:v>
                </c:pt>
                <c:pt idx="90">
                  <c:v>94</c:v>
                </c:pt>
                <c:pt idx="91">
                  <c:v>96</c:v>
                </c:pt>
                <c:pt idx="92">
                  <c:v>97</c:v>
                </c:pt>
                <c:pt idx="93">
                  <c:v>101</c:v>
                </c:pt>
                <c:pt idx="94">
                  <c:v>104</c:v>
                </c:pt>
                <c:pt idx="95">
                  <c:v>105</c:v>
                </c:pt>
                <c:pt idx="96">
                  <c:v>109</c:v>
                </c:pt>
                <c:pt idx="97">
                  <c:v>110</c:v>
                </c:pt>
                <c:pt idx="98">
                  <c:v>110</c:v>
                </c:pt>
                <c:pt idx="99">
                  <c:v>111</c:v>
                </c:pt>
                <c:pt idx="100">
                  <c:v>113</c:v>
                </c:pt>
                <c:pt idx="101">
                  <c:v>115</c:v>
                </c:pt>
                <c:pt idx="102">
                  <c:v>116</c:v>
                </c:pt>
                <c:pt idx="103">
                  <c:v>117</c:v>
                </c:pt>
                <c:pt idx="104">
                  <c:v>119</c:v>
                </c:pt>
                <c:pt idx="105">
                  <c:v>119</c:v>
                </c:pt>
                <c:pt idx="106">
                  <c:v>124</c:v>
                </c:pt>
                <c:pt idx="107">
                  <c:v>124</c:v>
                </c:pt>
                <c:pt idx="108">
                  <c:v>125</c:v>
                </c:pt>
                <c:pt idx="109">
                  <c:v>127</c:v>
                </c:pt>
                <c:pt idx="110">
                  <c:v>130</c:v>
                </c:pt>
                <c:pt idx="111">
                  <c:v>132</c:v>
                </c:pt>
                <c:pt idx="112">
                  <c:v>135</c:v>
                </c:pt>
                <c:pt idx="113">
                  <c:v>135</c:v>
                </c:pt>
                <c:pt idx="114">
                  <c:v>141</c:v>
                </c:pt>
                <c:pt idx="115">
                  <c:v>141</c:v>
                </c:pt>
                <c:pt idx="116">
                  <c:v>143</c:v>
                </c:pt>
                <c:pt idx="117">
                  <c:v>146</c:v>
                </c:pt>
                <c:pt idx="118">
                  <c:v>147</c:v>
                </c:pt>
                <c:pt idx="119">
                  <c:v>149</c:v>
                </c:pt>
                <c:pt idx="120">
                  <c:v>152</c:v>
                </c:pt>
                <c:pt idx="121">
                  <c:v>154</c:v>
                </c:pt>
                <c:pt idx="122">
                  <c:v>159</c:v>
                </c:pt>
                <c:pt idx="123">
                  <c:v>163</c:v>
                </c:pt>
                <c:pt idx="124">
                  <c:v>164</c:v>
                </c:pt>
                <c:pt idx="125">
                  <c:v>164</c:v>
                </c:pt>
                <c:pt idx="126">
                  <c:v>168</c:v>
                </c:pt>
                <c:pt idx="127">
                  <c:v>174</c:v>
                </c:pt>
                <c:pt idx="128">
                  <c:v>178</c:v>
                </c:pt>
                <c:pt idx="129">
                  <c:v>181</c:v>
                </c:pt>
                <c:pt idx="130">
                  <c:v>184</c:v>
                </c:pt>
                <c:pt idx="131">
                  <c:v>187</c:v>
                </c:pt>
                <c:pt idx="132">
                  <c:v>191</c:v>
                </c:pt>
                <c:pt idx="133">
                  <c:v>193</c:v>
                </c:pt>
                <c:pt idx="134">
                  <c:v>195</c:v>
                </c:pt>
                <c:pt idx="135">
                  <c:v>198</c:v>
                </c:pt>
                <c:pt idx="136">
                  <c:v>201</c:v>
                </c:pt>
                <c:pt idx="137">
                  <c:v>209</c:v>
                </c:pt>
                <c:pt idx="138">
                  <c:v>212</c:v>
                </c:pt>
                <c:pt idx="139">
                  <c:v>215</c:v>
                </c:pt>
                <c:pt idx="140">
                  <c:v>217</c:v>
                </c:pt>
                <c:pt idx="141">
                  <c:v>220</c:v>
                </c:pt>
                <c:pt idx="142">
                  <c:v>224</c:v>
                </c:pt>
                <c:pt idx="143">
                  <c:v>231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63E-44CC-9AD8-0295AAD2DB8D}"/>
            </c:ext>
          </c:extLst>
        </c:ser>
        <c:ser>
          <c:idx val="8"/>
          <c:order val="4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5</c:v>
                </c:pt>
                <c:pt idx="20">
                  <c:v>5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8</c:v>
                </c:pt>
                <c:pt idx="25">
                  <c:v>8</c:v>
                </c:pt>
                <c:pt idx="26">
                  <c:v>8</c:v>
                </c:pt>
                <c:pt idx="27">
                  <c:v>10</c:v>
                </c:pt>
                <c:pt idx="28">
                  <c:v>10</c:v>
                </c:pt>
                <c:pt idx="29">
                  <c:v>10</c:v>
                </c:pt>
                <c:pt idx="30">
                  <c:v>10</c:v>
                </c:pt>
                <c:pt idx="31">
                  <c:v>10</c:v>
                </c:pt>
                <c:pt idx="32">
                  <c:v>10</c:v>
                </c:pt>
                <c:pt idx="33">
                  <c:v>10</c:v>
                </c:pt>
                <c:pt idx="34">
                  <c:v>11</c:v>
                </c:pt>
                <c:pt idx="35">
                  <c:v>11</c:v>
                </c:pt>
                <c:pt idx="36">
                  <c:v>12</c:v>
                </c:pt>
                <c:pt idx="37">
                  <c:v>12</c:v>
                </c:pt>
                <c:pt idx="38">
                  <c:v>12</c:v>
                </c:pt>
                <c:pt idx="39">
                  <c:v>12</c:v>
                </c:pt>
                <c:pt idx="40">
                  <c:v>12</c:v>
                </c:pt>
                <c:pt idx="41">
                  <c:v>13</c:v>
                </c:pt>
                <c:pt idx="42">
                  <c:v>13</c:v>
                </c:pt>
                <c:pt idx="43">
                  <c:v>14</c:v>
                </c:pt>
                <c:pt idx="44">
                  <c:v>14</c:v>
                </c:pt>
                <c:pt idx="45">
                  <c:v>17</c:v>
                </c:pt>
                <c:pt idx="46">
                  <c:v>19</c:v>
                </c:pt>
                <c:pt idx="47">
                  <c:v>20</c:v>
                </c:pt>
                <c:pt idx="48">
                  <c:v>20</c:v>
                </c:pt>
                <c:pt idx="49">
                  <c:v>21</c:v>
                </c:pt>
                <c:pt idx="50">
                  <c:v>22</c:v>
                </c:pt>
                <c:pt idx="51">
                  <c:v>22</c:v>
                </c:pt>
                <c:pt idx="52">
                  <c:v>22</c:v>
                </c:pt>
                <c:pt idx="53">
                  <c:v>24</c:v>
                </c:pt>
                <c:pt idx="54">
                  <c:v>24</c:v>
                </c:pt>
                <c:pt idx="55">
                  <c:v>26</c:v>
                </c:pt>
                <c:pt idx="56">
                  <c:v>27</c:v>
                </c:pt>
                <c:pt idx="57">
                  <c:v>29</c:v>
                </c:pt>
                <c:pt idx="58">
                  <c:v>29</c:v>
                </c:pt>
                <c:pt idx="59">
                  <c:v>31</c:v>
                </c:pt>
                <c:pt idx="60">
                  <c:v>32</c:v>
                </c:pt>
                <c:pt idx="61">
                  <c:v>33</c:v>
                </c:pt>
                <c:pt idx="62">
                  <c:v>34</c:v>
                </c:pt>
                <c:pt idx="63">
                  <c:v>36</c:v>
                </c:pt>
                <c:pt idx="64">
                  <c:v>38</c:v>
                </c:pt>
                <c:pt idx="65">
                  <c:v>39</c:v>
                </c:pt>
                <c:pt idx="66">
                  <c:v>42</c:v>
                </c:pt>
                <c:pt idx="67">
                  <c:v>44</c:v>
                </c:pt>
                <c:pt idx="68">
                  <c:v>47</c:v>
                </c:pt>
                <c:pt idx="69">
                  <c:v>50</c:v>
                </c:pt>
                <c:pt idx="70">
                  <c:v>54</c:v>
                </c:pt>
                <c:pt idx="71">
                  <c:v>58</c:v>
                </c:pt>
                <c:pt idx="72">
                  <c:v>63</c:v>
                </c:pt>
                <c:pt idx="73">
                  <c:v>63</c:v>
                </c:pt>
                <c:pt idx="74">
                  <c:v>69</c:v>
                </c:pt>
                <c:pt idx="75">
                  <c:v>74</c:v>
                </c:pt>
                <c:pt idx="76">
                  <c:v>77</c:v>
                </c:pt>
                <c:pt idx="77">
                  <c:v>84</c:v>
                </c:pt>
                <c:pt idx="78">
                  <c:v>87</c:v>
                </c:pt>
                <c:pt idx="79">
                  <c:v>90</c:v>
                </c:pt>
                <c:pt idx="80">
                  <c:v>95</c:v>
                </c:pt>
                <c:pt idx="81">
                  <c:v>98</c:v>
                </c:pt>
                <c:pt idx="82">
                  <c:v>99</c:v>
                </c:pt>
                <c:pt idx="83">
                  <c:v>101</c:v>
                </c:pt>
                <c:pt idx="84">
                  <c:v>101</c:v>
                </c:pt>
                <c:pt idx="85">
                  <c:v>105</c:v>
                </c:pt>
                <c:pt idx="86">
                  <c:v>111</c:v>
                </c:pt>
                <c:pt idx="87">
                  <c:v>113</c:v>
                </c:pt>
                <c:pt idx="88">
                  <c:v>115</c:v>
                </c:pt>
                <c:pt idx="89">
                  <c:v>116</c:v>
                </c:pt>
                <c:pt idx="90">
                  <c:v>117</c:v>
                </c:pt>
                <c:pt idx="91">
                  <c:v>118</c:v>
                </c:pt>
                <c:pt idx="92">
                  <c:v>122</c:v>
                </c:pt>
                <c:pt idx="93">
                  <c:v>124</c:v>
                </c:pt>
                <c:pt idx="94">
                  <c:v>126</c:v>
                </c:pt>
                <c:pt idx="95">
                  <c:v>128</c:v>
                </c:pt>
                <c:pt idx="96">
                  <c:v>133</c:v>
                </c:pt>
                <c:pt idx="97">
                  <c:v>134</c:v>
                </c:pt>
                <c:pt idx="98">
                  <c:v>138</c:v>
                </c:pt>
                <c:pt idx="99">
                  <c:v>142</c:v>
                </c:pt>
                <c:pt idx="100">
                  <c:v>145</c:v>
                </c:pt>
                <c:pt idx="101">
                  <c:v>148</c:v>
                </c:pt>
                <c:pt idx="102">
                  <c:v>148</c:v>
                </c:pt>
                <c:pt idx="103">
                  <c:v>155</c:v>
                </c:pt>
                <c:pt idx="104">
                  <c:v>156</c:v>
                </c:pt>
                <c:pt idx="105">
                  <c:v>164</c:v>
                </c:pt>
                <c:pt idx="106">
                  <c:v>170</c:v>
                </c:pt>
                <c:pt idx="107">
                  <c:v>173</c:v>
                </c:pt>
                <c:pt idx="108">
                  <c:v>175</c:v>
                </c:pt>
                <c:pt idx="109">
                  <c:v>177</c:v>
                </c:pt>
                <c:pt idx="110">
                  <c:v>179</c:v>
                </c:pt>
                <c:pt idx="111">
                  <c:v>180</c:v>
                </c:pt>
                <c:pt idx="112">
                  <c:v>182</c:v>
                </c:pt>
                <c:pt idx="113">
                  <c:v>182</c:v>
                </c:pt>
                <c:pt idx="114">
                  <c:v>187</c:v>
                </c:pt>
                <c:pt idx="115">
                  <c:v>191</c:v>
                </c:pt>
                <c:pt idx="116">
                  <c:v>194</c:v>
                </c:pt>
                <c:pt idx="117">
                  <c:v>199</c:v>
                </c:pt>
                <c:pt idx="118">
                  <c:v>200</c:v>
                </c:pt>
                <c:pt idx="119">
                  <c:v>202</c:v>
                </c:pt>
                <c:pt idx="120">
                  <c:v>203</c:v>
                </c:pt>
                <c:pt idx="121">
                  <c:v>204</c:v>
                </c:pt>
                <c:pt idx="122">
                  <c:v>210</c:v>
                </c:pt>
                <c:pt idx="123">
                  <c:v>213</c:v>
                </c:pt>
                <c:pt idx="124">
                  <c:v>216</c:v>
                </c:pt>
                <c:pt idx="125">
                  <c:v>217</c:v>
                </c:pt>
                <c:pt idx="126">
                  <c:v>223</c:v>
                </c:pt>
                <c:pt idx="127">
                  <c:v>227</c:v>
                </c:pt>
                <c:pt idx="128">
                  <c:v>229</c:v>
                </c:pt>
                <c:pt idx="129">
                  <c:v>234</c:v>
                </c:pt>
                <c:pt idx="130">
                  <c:v>234</c:v>
                </c:pt>
                <c:pt idx="131">
                  <c:v>241</c:v>
                </c:pt>
                <c:pt idx="132">
                  <c:v>245</c:v>
                </c:pt>
                <c:pt idx="133">
                  <c:v>250</c:v>
                </c:pt>
                <c:pt idx="134">
                  <c:v>253</c:v>
                </c:pt>
                <c:pt idx="135">
                  <c:v>259</c:v>
                </c:pt>
                <c:pt idx="136">
                  <c:v>264</c:v>
                </c:pt>
                <c:pt idx="137">
                  <c:v>270</c:v>
                </c:pt>
                <c:pt idx="138">
                  <c:v>270</c:v>
                </c:pt>
                <c:pt idx="139">
                  <c:v>271</c:v>
                </c:pt>
                <c:pt idx="140">
                  <c:v>272</c:v>
                </c:pt>
                <c:pt idx="141">
                  <c:v>278</c:v>
                </c:pt>
                <c:pt idx="142">
                  <c:v>283</c:v>
                </c:pt>
                <c:pt idx="143">
                  <c:v>285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63E-44CC-9AD8-0295AAD2DB8D}"/>
            </c:ext>
          </c:extLst>
        </c:ser>
        <c:ser>
          <c:idx val="9"/>
          <c:order val="5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4</c:v>
                </c:pt>
                <c:pt idx="20">
                  <c:v>4</c:v>
                </c:pt>
                <c:pt idx="21">
                  <c:v>4</c:v>
                </c:pt>
                <c:pt idx="22">
                  <c:v>5</c:v>
                </c:pt>
                <c:pt idx="23">
                  <c:v>6</c:v>
                </c:pt>
                <c:pt idx="24">
                  <c:v>6</c:v>
                </c:pt>
                <c:pt idx="25">
                  <c:v>7</c:v>
                </c:pt>
                <c:pt idx="26">
                  <c:v>7</c:v>
                </c:pt>
                <c:pt idx="27">
                  <c:v>8</c:v>
                </c:pt>
                <c:pt idx="28">
                  <c:v>8</c:v>
                </c:pt>
                <c:pt idx="29">
                  <c:v>8</c:v>
                </c:pt>
                <c:pt idx="30">
                  <c:v>8</c:v>
                </c:pt>
                <c:pt idx="31">
                  <c:v>8</c:v>
                </c:pt>
                <c:pt idx="32">
                  <c:v>8</c:v>
                </c:pt>
                <c:pt idx="33">
                  <c:v>10</c:v>
                </c:pt>
                <c:pt idx="34">
                  <c:v>11</c:v>
                </c:pt>
                <c:pt idx="35">
                  <c:v>14</c:v>
                </c:pt>
                <c:pt idx="36">
                  <c:v>14</c:v>
                </c:pt>
                <c:pt idx="37">
                  <c:v>16</c:v>
                </c:pt>
                <c:pt idx="38">
                  <c:v>17</c:v>
                </c:pt>
                <c:pt idx="39">
                  <c:v>18</c:v>
                </c:pt>
                <c:pt idx="40">
                  <c:v>21</c:v>
                </c:pt>
                <c:pt idx="41">
                  <c:v>21</c:v>
                </c:pt>
                <c:pt idx="42">
                  <c:v>23</c:v>
                </c:pt>
                <c:pt idx="43">
                  <c:v>24</c:v>
                </c:pt>
                <c:pt idx="44">
                  <c:v>24</c:v>
                </c:pt>
                <c:pt idx="45">
                  <c:v>24</c:v>
                </c:pt>
                <c:pt idx="46">
                  <c:v>26</c:v>
                </c:pt>
                <c:pt idx="47">
                  <c:v>28</c:v>
                </c:pt>
                <c:pt idx="48">
                  <c:v>29</c:v>
                </c:pt>
                <c:pt idx="49">
                  <c:v>31</c:v>
                </c:pt>
                <c:pt idx="50">
                  <c:v>32</c:v>
                </c:pt>
                <c:pt idx="51">
                  <c:v>33</c:v>
                </c:pt>
                <c:pt idx="52">
                  <c:v>34</c:v>
                </c:pt>
                <c:pt idx="53">
                  <c:v>35</c:v>
                </c:pt>
                <c:pt idx="54">
                  <c:v>38</c:v>
                </c:pt>
                <c:pt idx="55">
                  <c:v>39</c:v>
                </c:pt>
                <c:pt idx="56">
                  <c:v>41</c:v>
                </c:pt>
                <c:pt idx="57">
                  <c:v>46</c:v>
                </c:pt>
                <c:pt idx="58">
                  <c:v>47</c:v>
                </c:pt>
                <c:pt idx="59">
                  <c:v>51</c:v>
                </c:pt>
                <c:pt idx="60">
                  <c:v>53</c:v>
                </c:pt>
                <c:pt idx="61">
                  <c:v>54</c:v>
                </c:pt>
                <c:pt idx="62">
                  <c:v>56</c:v>
                </c:pt>
                <c:pt idx="63">
                  <c:v>59</c:v>
                </c:pt>
                <c:pt idx="64">
                  <c:v>63</c:v>
                </c:pt>
                <c:pt idx="65">
                  <c:v>66</c:v>
                </c:pt>
                <c:pt idx="66">
                  <c:v>69</c:v>
                </c:pt>
                <c:pt idx="67">
                  <c:v>75</c:v>
                </c:pt>
                <c:pt idx="68">
                  <c:v>80</c:v>
                </c:pt>
                <c:pt idx="69">
                  <c:v>86</c:v>
                </c:pt>
                <c:pt idx="70">
                  <c:v>91</c:v>
                </c:pt>
                <c:pt idx="71">
                  <c:v>95</c:v>
                </c:pt>
                <c:pt idx="72">
                  <c:v>95</c:v>
                </c:pt>
                <c:pt idx="73">
                  <c:v>97</c:v>
                </c:pt>
                <c:pt idx="74">
                  <c:v>100</c:v>
                </c:pt>
                <c:pt idx="75">
                  <c:v>104</c:v>
                </c:pt>
                <c:pt idx="76">
                  <c:v>105</c:v>
                </c:pt>
                <c:pt idx="77">
                  <c:v>106</c:v>
                </c:pt>
                <c:pt idx="78">
                  <c:v>108</c:v>
                </c:pt>
                <c:pt idx="79">
                  <c:v>111</c:v>
                </c:pt>
                <c:pt idx="80">
                  <c:v>113</c:v>
                </c:pt>
                <c:pt idx="81">
                  <c:v>115</c:v>
                </c:pt>
                <c:pt idx="82">
                  <c:v>115</c:v>
                </c:pt>
                <c:pt idx="83">
                  <c:v>116</c:v>
                </c:pt>
                <c:pt idx="84">
                  <c:v>116</c:v>
                </c:pt>
                <c:pt idx="85">
                  <c:v>117</c:v>
                </c:pt>
                <c:pt idx="86">
                  <c:v>118</c:v>
                </c:pt>
                <c:pt idx="87">
                  <c:v>121</c:v>
                </c:pt>
                <c:pt idx="88">
                  <c:v>123</c:v>
                </c:pt>
                <c:pt idx="89">
                  <c:v>125</c:v>
                </c:pt>
                <c:pt idx="90">
                  <c:v>127</c:v>
                </c:pt>
                <c:pt idx="91">
                  <c:v>127</c:v>
                </c:pt>
                <c:pt idx="92">
                  <c:v>129</c:v>
                </c:pt>
                <c:pt idx="93">
                  <c:v>130</c:v>
                </c:pt>
                <c:pt idx="94">
                  <c:v>132</c:v>
                </c:pt>
                <c:pt idx="95">
                  <c:v>133</c:v>
                </c:pt>
                <c:pt idx="96">
                  <c:v>135</c:v>
                </c:pt>
                <c:pt idx="97">
                  <c:v>136</c:v>
                </c:pt>
                <c:pt idx="98">
                  <c:v>137</c:v>
                </c:pt>
                <c:pt idx="99">
                  <c:v>141</c:v>
                </c:pt>
                <c:pt idx="100">
                  <c:v>144</c:v>
                </c:pt>
                <c:pt idx="101">
                  <c:v>145</c:v>
                </c:pt>
                <c:pt idx="102">
                  <c:v>148</c:v>
                </c:pt>
                <c:pt idx="103">
                  <c:v>150</c:v>
                </c:pt>
                <c:pt idx="104">
                  <c:v>154</c:v>
                </c:pt>
                <c:pt idx="105">
                  <c:v>156</c:v>
                </c:pt>
                <c:pt idx="106">
                  <c:v>158</c:v>
                </c:pt>
                <c:pt idx="107">
                  <c:v>161</c:v>
                </c:pt>
                <c:pt idx="108">
                  <c:v>166</c:v>
                </c:pt>
                <c:pt idx="109">
                  <c:v>167</c:v>
                </c:pt>
                <c:pt idx="110">
                  <c:v>172</c:v>
                </c:pt>
                <c:pt idx="111">
                  <c:v>174</c:v>
                </c:pt>
                <c:pt idx="112">
                  <c:v>175</c:v>
                </c:pt>
                <c:pt idx="113">
                  <c:v>177</c:v>
                </c:pt>
                <c:pt idx="114">
                  <c:v>178</c:v>
                </c:pt>
                <c:pt idx="115">
                  <c:v>180</c:v>
                </c:pt>
                <c:pt idx="116">
                  <c:v>182</c:v>
                </c:pt>
                <c:pt idx="117">
                  <c:v>183</c:v>
                </c:pt>
                <c:pt idx="118">
                  <c:v>186</c:v>
                </c:pt>
                <c:pt idx="119">
                  <c:v>189</c:v>
                </c:pt>
                <c:pt idx="120">
                  <c:v>195</c:v>
                </c:pt>
                <c:pt idx="121">
                  <c:v>200</c:v>
                </c:pt>
                <c:pt idx="122">
                  <c:v>204</c:v>
                </c:pt>
                <c:pt idx="123">
                  <c:v>205</c:v>
                </c:pt>
                <c:pt idx="124">
                  <c:v>207</c:v>
                </c:pt>
                <c:pt idx="125">
                  <c:v>212</c:v>
                </c:pt>
                <c:pt idx="126">
                  <c:v>215</c:v>
                </c:pt>
                <c:pt idx="127">
                  <c:v>217</c:v>
                </c:pt>
                <c:pt idx="128">
                  <c:v>220</c:v>
                </c:pt>
                <c:pt idx="129">
                  <c:v>223</c:v>
                </c:pt>
                <c:pt idx="130">
                  <c:v>226</c:v>
                </c:pt>
                <c:pt idx="131">
                  <c:v>231</c:v>
                </c:pt>
                <c:pt idx="132">
                  <c:v>231</c:v>
                </c:pt>
                <c:pt idx="133">
                  <c:v>236</c:v>
                </c:pt>
                <c:pt idx="134">
                  <c:v>241</c:v>
                </c:pt>
                <c:pt idx="135">
                  <c:v>244</c:v>
                </c:pt>
                <c:pt idx="136">
                  <c:v>245</c:v>
                </c:pt>
                <c:pt idx="137">
                  <c:v>250</c:v>
                </c:pt>
                <c:pt idx="138">
                  <c:v>252</c:v>
                </c:pt>
                <c:pt idx="139">
                  <c:v>256</c:v>
                </c:pt>
                <c:pt idx="140">
                  <c:v>262</c:v>
                </c:pt>
                <c:pt idx="141">
                  <c:v>269</c:v>
                </c:pt>
                <c:pt idx="142">
                  <c:v>272</c:v>
                </c:pt>
                <c:pt idx="143">
                  <c:v>275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63E-44CC-9AD8-0295AAD2DB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1.2</c:v>
                </c:pt>
                <c:pt idx="1">
                  <c:v>1.8</c:v>
                </c:pt>
                <c:pt idx="2">
                  <c:v>2.2999999999999998</c:v>
                </c:pt>
                <c:pt idx="3">
                  <c:v>2.6</c:v>
                </c:pt>
                <c:pt idx="4">
                  <c:v>2.9</c:v>
                </c:pt>
                <c:pt idx="5">
                  <c:v>3.3</c:v>
                </c:pt>
                <c:pt idx="6">
                  <c:v>3.7</c:v>
                </c:pt>
                <c:pt idx="7">
                  <c:v>4.3</c:v>
                </c:pt>
                <c:pt idx="8">
                  <c:v>4.9000000000000004</c:v>
                </c:pt>
                <c:pt idx="9">
                  <c:v>5.6</c:v>
                </c:pt>
                <c:pt idx="10">
                  <c:v>6</c:v>
                </c:pt>
                <c:pt idx="11">
                  <c:v>6.4</c:v>
                </c:pt>
                <c:pt idx="12">
                  <c:v>7.2</c:v>
                </c:pt>
                <c:pt idx="13">
                  <c:v>8</c:v>
                </c:pt>
                <c:pt idx="14">
                  <c:v>9.1</c:v>
                </c:pt>
                <c:pt idx="15">
                  <c:v>9.8000000000000007</c:v>
                </c:pt>
                <c:pt idx="16">
                  <c:v>10.9</c:v>
                </c:pt>
                <c:pt idx="17">
                  <c:v>11.6</c:v>
                </c:pt>
                <c:pt idx="18">
                  <c:v>13.2</c:v>
                </c:pt>
                <c:pt idx="19">
                  <c:v>14.1</c:v>
                </c:pt>
                <c:pt idx="20">
                  <c:v>15.4</c:v>
                </c:pt>
                <c:pt idx="21">
                  <c:v>17.100000000000001</c:v>
                </c:pt>
                <c:pt idx="22">
                  <c:v>18.899999999999999</c:v>
                </c:pt>
                <c:pt idx="23">
                  <c:v>19.7</c:v>
                </c:pt>
                <c:pt idx="24">
                  <c:v>21.4</c:v>
                </c:pt>
                <c:pt idx="25">
                  <c:v>22.7</c:v>
                </c:pt>
                <c:pt idx="26">
                  <c:v>24.1</c:v>
                </c:pt>
                <c:pt idx="27">
                  <c:v>25.7</c:v>
                </c:pt>
                <c:pt idx="28">
                  <c:v>28.2</c:v>
                </c:pt>
                <c:pt idx="29">
                  <c:v>30.6</c:v>
                </c:pt>
                <c:pt idx="30">
                  <c:v>33</c:v>
                </c:pt>
                <c:pt idx="31">
                  <c:v>35.1</c:v>
                </c:pt>
                <c:pt idx="32">
                  <c:v>37.9</c:v>
                </c:pt>
                <c:pt idx="33">
                  <c:v>40.299999999999997</c:v>
                </c:pt>
                <c:pt idx="34">
                  <c:v>42.6</c:v>
                </c:pt>
                <c:pt idx="35">
                  <c:v>45.7</c:v>
                </c:pt>
                <c:pt idx="36">
                  <c:v>48.4</c:v>
                </c:pt>
                <c:pt idx="37">
                  <c:v>50.6</c:v>
                </c:pt>
                <c:pt idx="38">
                  <c:v>53.9</c:v>
                </c:pt>
                <c:pt idx="39">
                  <c:v>56.9</c:v>
                </c:pt>
                <c:pt idx="40">
                  <c:v>59</c:v>
                </c:pt>
                <c:pt idx="41">
                  <c:v>61.4</c:v>
                </c:pt>
                <c:pt idx="42">
                  <c:v>65</c:v>
                </c:pt>
                <c:pt idx="43">
                  <c:v>68.400000000000006</c:v>
                </c:pt>
                <c:pt idx="44">
                  <c:v>71.8</c:v>
                </c:pt>
                <c:pt idx="45">
                  <c:v>76.400000000000006</c:v>
                </c:pt>
                <c:pt idx="46">
                  <c:v>79.5</c:v>
                </c:pt>
                <c:pt idx="47">
                  <c:v>83.3</c:v>
                </c:pt>
                <c:pt idx="48">
                  <c:v>87.3</c:v>
                </c:pt>
                <c:pt idx="49">
                  <c:v>91.7</c:v>
                </c:pt>
                <c:pt idx="50">
                  <c:v>95.7</c:v>
                </c:pt>
                <c:pt idx="51">
                  <c:v>98.1</c:v>
                </c:pt>
                <c:pt idx="52">
                  <c:v>102.1</c:v>
                </c:pt>
                <c:pt idx="53">
                  <c:v>106.7</c:v>
                </c:pt>
                <c:pt idx="54">
                  <c:v>111.7</c:v>
                </c:pt>
                <c:pt idx="55">
                  <c:v>115.7</c:v>
                </c:pt>
                <c:pt idx="56">
                  <c:v>120.2</c:v>
                </c:pt>
                <c:pt idx="57">
                  <c:v>124.3</c:v>
                </c:pt>
                <c:pt idx="58">
                  <c:v>129.9</c:v>
                </c:pt>
                <c:pt idx="59">
                  <c:v>134</c:v>
                </c:pt>
                <c:pt idx="60">
                  <c:v>137.6</c:v>
                </c:pt>
                <c:pt idx="61">
                  <c:v>143.6</c:v>
                </c:pt>
                <c:pt idx="62">
                  <c:v>148.80000000000001</c:v>
                </c:pt>
                <c:pt idx="63">
                  <c:v>153.4</c:v>
                </c:pt>
                <c:pt idx="64">
                  <c:v>159.69999999999999</c:v>
                </c:pt>
                <c:pt idx="65">
                  <c:v>165</c:v>
                </c:pt>
                <c:pt idx="66">
                  <c:v>172.1</c:v>
                </c:pt>
                <c:pt idx="67">
                  <c:v>177.7</c:v>
                </c:pt>
                <c:pt idx="68">
                  <c:v>182.8</c:v>
                </c:pt>
                <c:pt idx="69">
                  <c:v>188.6</c:v>
                </c:pt>
                <c:pt idx="70">
                  <c:v>194</c:v>
                </c:pt>
                <c:pt idx="71">
                  <c:v>199.5</c:v>
                </c:pt>
                <c:pt idx="72">
                  <c:v>208</c:v>
                </c:pt>
                <c:pt idx="73">
                  <c:v>214.1</c:v>
                </c:pt>
                <c:pt idx="74">
                  <c:v>220.5</c:v>
                </c:pt>
                <c:pt idx="75">
                  <c:v>227.3</c:v>
                </c:pt>
                <c:pt idx="76">
                  <c:v>233.8</c:v>
                </c:pt>
                <c:pt idx="77">
                  <c:v>240.6</c:v>
                </c:pt>
                <c:pt idx="78">
                  <c:v>248.3</c:v>
                </c:pt>
                <c:pt idx="79">
                  <c:v>254.2</c:v>
                </c:pt>
                <c:pt idx="80">
                  <c:v>262.39999999999998</c:v>
                </c:pt>
                <c:pt idx="81">
                  <c:v>270</c:v>
                </c:pt>
                <c:pt idx="82">
                  <c:v>278.39999999999998</c:v>
                </c:pt>
                <c:pt idx="83">
                  <c:v>286.89999999999998</c:v>
                </c:pt>
                <c:pt idx="84">
                  <c:v>294.5</c:v>
                </c:pt>
                <c:pt idx="85">
                  <c:v>303.8</c:v>
                </c:pt>
                <c:pt idx="86">
                  <c:v>311.3</c:v>
                </c:pt>
                <c:pt idx="87">
                  <c:v>319.3</c:v>
                </c:pt>
                <c:pt idx="88">
                  <c:v>326.89999999999998</c:v>
                </c:pt>
                <c:pt idx="89">
                  <c:v>334.4</c:v>
                </c:pt>
                <c:pt idx="90">
                  <c:v>341.7</c:v>
                </c:pt>
                <c:pt idx="91">
                  <c:v>351.1</c:v>
                </c:pt>
                <c:pt idx="92">
                  <c:v>360.1</c:v>
                </c:pt>
                <c:pt idx="93">
                  <c:v>369.5</c:v>
                </c:pt>
                <c:pt idx="94">
                  <c:v>379.6</c:v>
                </c:pt>
                <c:pt idx="95">
                  <c:v>386.6</c:v>
                </c:pt>
                <c:pt idx="96">
                  <c:v>394.8</c:v>
                </c:pt>
                <c:pt idx="97">
                  <c:v>404.8</c:v>
                </c:pt>
                <c:pt idx="98">
                  <c:v>415.3</c:v>
                </c:pt>
                <c:pt idx="99">
                  <c:v>424.5</c:v>
                </c:pt>
                <c:pt idx="100">
                  <c:v>434.1</c:v>
                </c:pt>
                <c:pt idx="101">
                  <c:v>442.9</c:v>
                </c:pt>
                <c:pt idx="102">
                  <c:v>452</c:v>
                </c:pt>
                <c:pt idx="103">
                  <c:v>463.2</c:v>
                </c:pt>
                <c:pt idx="104">
                  <c:v>473.6</c:v>
                </c:pt>
                <c:pt idx="105">
                  <c:v>482.5</c:v>
                </c:pt>
                <c:pt idx="106">
                  <c:v>491.8</c:v>
                </c:pt>
                <c:pt idx="107">
                  <c:v>500.7</c:v>
                </c:pt>
                <c:pt idx="108">
                  <c:v>510.3</c:v>
                </c:pt>
                <c:pt idx="109">
                  <c:v>521.9</c:v>
                </c:pt>
                <c:pt idx="110">
                  <c:v>531.4</c:v>
                </c:pt>
                <c:pt idx="111">
                  <c:v>541.4</c:v>
                </c:pt>
                <c:pt idx="112">
                  <c:v>551.6</c:v>
                </c:pt>
                <c:pt idx="113">
                  <c:v>563.29999999999995</c:v>
                </c:pt>
                <c:pt idx="114">
                  <c:v>574.4</c:v>
                </c:pt>
                <c:pt idx="115">
                  <c:v>583.9</c:v>
                </c:pt>
                <c:pt idx="116">
                  <c:v>595.1</c:v>
                </c:pt>
                <c:pt idx="117">
                  <c:v>607.6</c:v>
                </c:pt>
                <c:pt idx="118">
                  <c:v>618.20000000000005</c:v>
                </c:pt>
                <c:pt idx="119">
                  <c:v>627.9</c:v>
                </c:pt>
                <c:pt idx="120">
                  <c:v>637.70000000000005</c:v>
                </c:pt>
                <c:pt idx="121">
                  <c:v>649.79999999999995</c:v>
                </c:pt>
                <c:pt idx="122">
                  <c:v>661.6</c:v>
                </c:pt>
                <c:pt idx="123">
                  <c:v>672.4</c:v>
                </c:pt>
                <c:pt idx="124">
                  <c:v>682.9</c:v>
                </c:pt>
                <c:pt idx="125">
                  <c:v>692.7</c:v>
                </c:pt>
                <c:pt idx="126">
                  <c:v>702.6</c:v>
                </c:pt>
                <c:pt idx="127">
                  <c:v>715.6</c:v>
                </c:pt>
                <c:pt idx="128">
                  <c:v>727.3</c:v>
                </c:pt>
                <c:pt idx="129">
                  <c:v>738.8</c:v>
                </c:pt>
                <c:pt idx="130">
                  <c:v>748.9</c:v>
                </c:pt>
                <c:pt idx="131">
                  <c:v>759.3</c:v>
                </c:pt>
                <c:pt idx="132">
                  <c:v>770.1</c:v>
                </c:pt>
                <c:pt idx="133">
                  <c:v>778.3</c:v>
                </c:pt>
                <c:pt idx="134">
                  <c:v>787.8</c:v>
                </c:pt>
                <c:pt idx="135">
                  <c:v>797</c:v>
                </c:pt>
                <c:pt idx="136">
                  <c:v>804.7</c:v>
                </c:pt>
                <c:pt idx="137">
                  <c:v>813.8</c:v>
                </c:pt>
                <c:pt idx="138">
                  <c:v>822.4</c:v>
                </c:pt>
                <c:pt idx="139">
                  <c:v>831.2</c:v>
                </c:pt>
                <c:pt idx="140">
                  <c:v>839.4</c:v>
                </c:pt>
                <c:pt idx="141">
                  <c:v>848.3</c:v>
                </c:pt>
                <c:pt idx="142">
                  <c:v>856.3</c:v>
                </c:pt>
                <c:pt idx="143">
                  <c:v>864.5</c:v>
                </c:pt>
                <c:pt idx="144">
                  <c:v>872.1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B4-4B5A-8CC0-A1A9237D586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1.3333333333333333</c:v>
                </c:pt>
                <c:pt idx="3">
                  <c:v>1.3333333333333333</c:v>
                </c:pt>
                <c:pt idx="4">
                  <c:v>1.3333333333333333</c:v>
                </c:pt>
                <c:pt idx="5">
                  <c:v>1.3333333333333333</c:v>
                </c:pt>
                <c:pt idx="6">
                  <c:v>1.6666666666666667</c:v>
                </c:pt>
                <c:pt idx="7">
                  <c:v>2</c:v>
                </c:pt>
                <c:pt idx="8">
                  <c:v>2.3333333333333335</c:v>
                </c:pt>
                <c:pt idx="9">
                  <c:v>2.3333333333333335</c:v>
                </c:pt>
                <c:pt idx="10">
                  <c:v>2.3333333333333335</c:v>
                </c:pt>
                <c:pt idx="11">
                  <c:v>2.6666666666666665</c:v>
                </c:pt>
                <c:pt idx="12">
                  <c:v>3.3333333333333335</c:v>
                </c:pt>
                <c:pt idx="13">
                  <c:v>3.6666666666666665</c:v>
                </c:pt>
                <c:pt idx="14">
                  <c:v>4</c:v>
                </c:pt>
                <c:pt idx="15">
                  <c:v>5</c:v>
                </c:pt>
                <c:pt idx="16">
                  <c:v>5.666666666666667</c:v>
                </c:pt>
                <c:pt idx="17">
                  <c:v>6.333333333333333</c:v>
                </c:pt>
                <c:pt idx="18">
                  <c:v>7.333333333333333</c:v>
                </c:pt>
                <c:pt idx="19">
                  <c:v>8</c:v>
                </c:pt>
                <c:pt idx="20">
                  <c:v>8.6666666666666661</c:v>
                </c:pt>
                <c:pt idx="21">
                  <c:v>9.6666666666666661</c:v>
                </c:pt>
                <c:pt idx="22">
                  <c:v>10</c:v>
                </c:pt>
                <c:pt idx="23">
                  <c:v>11.666666666666666</c:v>
                </c:pt>
                <c:pt idx="24">
                  <c:v>12.333333333333334</c:v>
                </c:pt>
                <c:pt idx="25">
                  <c:v>13</c:v>
                </c:pt>
                <c:pt idx="26">
                  <c:v>13</c:v>
                </c:pt>
                <c:pt idx="27">
                  <c:v>14.666666666666666</c:v>
                </c:pt>
                <c:pt idx="28">
                  <c:v>16.333333333333332</c:v>
                </c:pt>
                <c:pt idx="29">
                  <c:v>16.666666666666668</c:v>
                </c:pt>
                <c:pt idx="30">
                  <c:v>16.666666666666668</c:v>
                </c:pt>
                <c:pt idx="31">
                  <c:v>17</c:v>
                </c:pt>
                <c:pt idx="32">
                  <c:v>18.333333333333332</c:v>
                </c:pt>
                <c:pt idx="33">
                  <c:v>19.333333333333332</c:v>
                </c:pt>
                <c:pt idx="34">
                  <c:v>19.666666666666668</c:v>
                </c:pt>
                <c:pt idx="35">
                  <c:v>20.666666666666668</c:v>
                </c:pt>
                <c:pt idx="36">
                  <c:v>21</c:v>
                </c:pt>
                <c:pt idx="37">
                  <c:v>22.333333333333332</c:v>
                </c:pt>
                <c:pt idx="38">
                  <c:v>25</c:v>
                </c:pt>
                <c:pt idx="39">
                  <c:v>27.333333333333332</c:v>
                </c:pt>
                <c:pt idx="40">
                  <c:v>29.333333333333332</c:v>
                </c:pt>
                <c:pt idx="41">
                  <c:v>30.333333333333332</c:v>
                </c:pt>
                <c:pt idx="42">
                  <c:v>32.333333333333336</c:v>
                </c:pt>
                <c:pt idx="43">
                  <c:v>33.333333333333336</c:v>
                </c:pt>
                <c:pt idx="44">
                  <c:v>35.666666666666664</c:v>
                </c:pt>
                <c:pt idx="45">
                  <c:v>37.666666666666664</c:v>
                </c:pt>
                <c:pt idx="46">
                  <c:v>41</c:v>
                </c:pt>
                <c:pt idx="47">
                  <c:v>43.333333333333336</c:v>
                </c:pt>
                <c:pt idx="48">
                  <c:v>44.666666666666664</c:v>
                </c:pt>
                <c:pt idx="49">
                  <c:v>47.333333333333336</c:v>
                </c:pt>
                <c:pt idx="50">
                  <c:v>51.333333333333336</c:v>
                </c:pt>
                <c:pt idx="51">
                  <c:v>54</c:v>
                </c:pt>
                <c:pt idx="52">
                  <c:v>56.333333333333336</c:v>
                </c:pt>
                <c:pt idx="53">
                  <c:v>59.333333333333336</c:v>
                </c:pt>
                <c:pt idx="54">
                  <c:v>62</c:v>
                </c:pt>
                <c:pt idx="55">
                  <c:v>66.666666666666671</c:v>
                </c:pt>
                <c:pt idx="56">
                  <c:v>69</c:v>
                </c:pt>
                <c:pt idx="57">
                  <c:v>74</c:v>
                </c:pt>
                <c:pt idx="58">
                  <c:v>78.333333333333329</c:v>
                </c:pt>
                <c:pt idx="59">
                  <c:v>81.333333333333329</c:v>
                </c:pt>
                <c:pt idx="60">
                  <c:v>85.666666666666671</c:v>
                </c:pt>
                <c:pt idx="61">
                  <c:v>89.333333333333329</c:v>
                </c:pt>
                <c:pt idx="62">
                  <c:v>93</c:v>
                </c:pt>
                <c:pt idx="63">
                  <c:v>97.333333333333329</c:v>
                </c:pt>
                <c:pt idx="64">
                  <c:v>100.66666666666667</c:v>
                </c:pt>
                <c:pt idx="65">
                  <c:v>103</c:v>
                </c:pt>
                <c:pt idx="66">
                  <c:v>107.33333333333333</c:v>
                </c:pt>
                <c:pt idx="67">
                  <c:v>110.66666666666667</c:v>
                </c:pt>
                <c:pt idx="68">
                  <c:v>114</c:v>
                </c:pt>
                <c:pt idx="69">
                  <c:v>117</c:v>
                </c:pt>
                <c:pt idx="70">
                  <c:v>119.66666666666667</c:v>
                </c:pt>
                <c:pt idx="71">
                  <c:v>124.66666666666667</c:v>
                </c:pt>
                <c:pt idx="72">
                  <c:v>130</c:v>
                </c:pt>
                <c:pt idx="73">
                  <c:v>133.66666666666666</c:v>
                </c:pt>
                <c:pt idx="74">
                  <c:v>137.33333333333334</c:v>
                </c:pt>
                <c:pt idx="75">
                  <c:v>143</c:v>
                </c:pt>
                <c:pt idx="76">
                  <c:v>148.66666666666666</c:v>
                </c:pt>
                <c:pt idx="77">
                  <c:v>152</c:v>
                </c:pt>
                <c:pt idx="78">
                  <c:v>156</c:v>
                </c:pt>
                <c:pt idx="79">
                  <c:v>164</c:v>
                </c:pt>
                <c:pt idx="80">
                  <c:v>168.33333333333334</c:v>
                </c:pt>
                <c:pt idx="81">
                  <c:v>173.66666666666666</c:v>
                </c:pt>
                <c:pt idx="82">
                  <c:v>179.66666666666666</c:v>
                </c:pt>
                <c:pt idx="83">
                  <c:v>184.33333333333334</c:v>
                </c:pt>
                <c:pt idx="84">
                  <c:v>189.66666666666666</c:v>
                </c:pt>
                <c:pt idx="85">
                  <c:v>197.33333333333334</c:v>
                </c:pt>
                <c:pt idx="86">
                  <c:v>205.33333333333334</c:v>
                </c:pt>
                <c:pt idx="87">
                  <c:v>209.33333333333334</c:v>
                </c:pt>
                <c:pt idx="88">
                  <c:v>216</c:v>
                </c:pt>
                <c:pt idx="89">
                  <c:v>221.66666666666666</c:v>
                </c:pt>
                <c:pt idx="90">
                  <c:v>226.66666666666666</c:v>
                </c:pt>
                <c:pt idx="91">
                  <c:v>231</c:v>
                </c:pt>
                <c:pt idx="92">
                  <c:v>235.33333333333334</c:v>
                </c:pt>
                <c:pt idx="93">
                  <c:v>240.66666666666666</c:v>
                </c:pt>
                <c:pt idx="94">
                  <c:v>245</c:v>
                </c:pt>
                <c:pt idx="95">
                  <c:v>250.66666666666666</c:v>
                </c:pt>
                <c:pt idx="96">
                  <c:v>254.33333333333334</c:v>
                </c:pt>
                <c:pt idx="97">
                  <c:v>260.33333333333331</c:v>
                </c:pt>
                <c:pt idx="98">
                  <c:v>265</c:v>
                </c:pt>
                <c:pt idx="99">
                  <c:v>270.66666666666669</c:v>
                </c:pt>
                <c:pt idx="100">
                  <c:v>276.33333333333331</c:v>
                </c:pt>
                <c:pt idx="101">
                  <c:v>281</c:v>
                </c:pt>
                <c:pt idx="102">
                  <c:v>286</c:v>
                </c:pt>
                <c:pt idx="103">
                  <c:v>292</c:v>
                </c:pt>
                <c:pt idx="104">
                  <c:v>298.66666666666669</c:v>
                </c:pt>
                <c:pt idx="105">
                  <c:v>305.66666666666669</c:v>
                </c:pt>
                <c:pt idx="106">
                  <c:v>311</c:v>
                </c:pt>
                <c:pt idx="107">
                  <c:v>318</c:v>
                </c:pt>
                <c:pt idx="108">
                  <c:v>322</c:v>
                </c:pt>
                <c:pt idx="109">
                  <c:v>331.66666666666669</c:v>
                </c:pt>
                <c:pt idx="110">
                  <c:v>336.33333333333331</c:v>
                </c:pt>
                <c:pt idx="111">
                  <c:v>342</c:v>
                </c:pt>
                <c:pt idx="112">
                  <c:v>346.66666666666669</c:v>
                </c:pt>
                <c:pt idx="113">
                  <c:v>353.66666666666669</c:v>
                </c:pt>
                <c:pt idx="114">
                  <c:v>361</c:v>
                </c:pt>
                <c:pt idx="115">
                  <c:v>369.33333333333331</c:v>
                </c:pt>
                <c:pt idx="116">
                  <c:v>375.66666666666669</c:v>
                </c:pt>
                <c:pt idx="117">
                  <c:v>383</c:v>
                </c:pt>
                <c:pt idx="118">
                  <c:v>389.33333333333331</c:v>
                </c:pt>
                <c:pt idx="119">
                  <c:v>398.33333333333331</c:v>
                </c:pt>
                <c:pt idx="120">
                  <c:v>404.66666666666669</c:v>
                </c:pt>
                <c:pt idx="121">
                  <c:v>410.66666666666669</c:v>
                </c:pt>
                <c:pt idx="122">
                  <c:v>415.66666666666669</c:v>
                </c:pt>
                <c:pt idx="123">
                  <c:v>423.33333333333331</c:v>
                </c:pt>
                <c:pt idx="124">
                  <c:v>432</c:v>
                </c:pt>
                <c:pt idx="125">
                  <c:v>443.66666666666669</c:v>
                </c:pt>
                <c:pt idx="126">
                  <c:v>452</c:v>
                </c:pt>
                <c:pt idx="127">
                  <c:v>458.66666666666669</c:v>
                </c:pt>
                <c:pt idx="128">
                  <c:v>464</c:v>
                </c:pt>
                <c:pt idx="129">
                  <c:v>471.33333333333331</c:v>
                </c:pt>
                <c:pt idx="130">
                  <c:v>481.66666666666669</c:v>
                </c:pt>
                <c:pt idx="131">
                  <c:v>493.66666666666669</c:v>
                </c:pt>
                <c:pt idx="132">
                  <c:v>503</c:v>
                </c:pt>
                <c:pt idx="133">
                  <c:v>509.66666666666669</c:v>
                </c:pt>
                <c:pt idx="134">
                  <c:v>520.66666666666663</c:v>
                </c:pt>
                <c:pt idx="135">
                  <c:v>529</c:v>
                </c:pt>
                <c:pt idx="136">
                  <c:v>540.66666666666663</c:v>
                </c:pt>
                <c:pt idx="137">
                  <c:v>550</c:v>
                </c:pt>
                <c:pt idx="138">
                  <c:v>558.66666666666663</c:v>
                </c:pt>
                <c:pt idx="139">
                  <c:v>567.33333333333337</c:v>
                </c:pt>
                <c:pt idx="140">
                  <c:v>575</c:v>
                </c:pt>
                <c:pt idx="141">
                  <c:v>583</c:v>
                </c:pt>
                <c:pt idx="142">
                  <c:v>591</c:v>
                </c:pt>
                <c:pt idx="143">
                  <c:v>599.66666666666663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BB4-4B5A-8CC0-A1A9237D5861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1.2</c:v>
                </c:pt>
                <c:pt idx="2">
                  <c:v>1.5</c:v>
                </c:pt>
                <c:pt idx="3">
                  <c:v>1.5</c:v>
                </c:pt>
                <c:pt idx="4">
                  <c:v>2</c:v>
                </c:pt>
                <c:pt idx="5">
                  <c:v>2</c:v>
                </c:pt>
                <c:pt idx="6">
                  <c:v>2.2999999999999998</c:v>
                </c:pt>
                <c:pt idx="7">
                  <c:v>2.6</c:v>
                </c:pt>
                <c:pt idx="8">
                  <c:v>2.7</c:v>
                </c:pt>
                <c:pt idx="9">
                  <c:v>2.8</c:v>
                </c:pt>
                <c:pt idx="10">
                  <c:v>3</c:v>
                </c:pt>
                <c:pt idx="11">
                  <c:v>3.5</c:v>
                </c:pt>
                <c:pt idx="12">
                  <c:v>3.7</c:v>
                </c:pt>
                <c:pt idx="13">
                  <c:v>4.0999999999999996</c:v>
                </c:pt>
                <c:pt idx="14">
                  <c:v>4.5999999999999996</c:v>
                </c:pt>
                <c:pt idx="15">
                  <c:v>4.7</c:v>
                </c:pt>
                <c:pt idx="16">
                  <c:v>5.2</c:v>
                </c:pt>
                <c:pt idx="17">
                  <c:v>5.5</c:v>
                </c:pt>
                <c:pt idx="18">
                  <c:v>6</c:v>
                </c:pt>
                <c:pt idx="19">
                  <c:v>6.3</c:v>
                </c:pt>
                <c:pt idx="20">
                  <c:v>6.6</c:v>
                </c:pt>
                <c:pt idx="21">
                  <c:v>7.2</c:v>
                </c:pt>
                <c:pt idx="22">
                  <c:v>7.5</c:v>
                </c:pt>
                <c:pt idx="23">
                  <c:v>8.3000000000000007</c:v>
                </c:pt>
                <c:pt idx="24">
                  <c:v>8.6</c:v>
                </c:pt>
                <c:pt idx="25">
                  <c:v>9.4</c:v>
                </c:pt>
                <c:pt idx="26">
                  <c:v>9.9</c:v>
                </c:pt>
                <c:pt idx="27">
                  <c:v>10.4</c:v>
                </c:pt>
                <c:pt idx="28">
                  <c:v>12.1</c:v>
                </c:pt>
                <c:pt idx="29">
                  <c:v>13.1</c:v>
                </c:pt>
                <c:pt idx="30">
                  <c:v>13.8</c:v>
                </c:pt>
                <c:pt idx="31">
                  <c:v>14.7</c:v>
                </c:pt>
                <c:pt idx="32">
                  <c:v>15.9</c:v>
                </c:pt>
                <c:pt idx="33">
                  <c:v>17.100000000000001</c:v>
                </c:pt>
                <c:pt idx="34">
                  <c:v>18.2</c:v>
                </c:pt>
                <c:pt idx="35">
                  <c:v>19.3</c:v>
                </c:pt>
                <c:pt idx="36">
                  <c:v>20.399999999999999</c:v>
                </c:pt>
                <c:pt idx="37">
                  <c:v>21.2</c:v>
                </c:pt>
                <c:pt idx="38">
                  <c:v>22.9</c:v>
                </c:pt>
                <c:pt idx="39">
                  <c:v>24</c:v>
                </c:pt>
                <c:pt idx="40">
                  <c:v>25.2</c:v>
                </c:pt>
                <c:pt idx="41">
                  <c:v>26.7</c:v>
                </c:pt>
                <c:pt idx="42">
                  <c:v>27.1</c:v>
                </c:pt>
                <c:pt idx="43">
                  <c:v>28.5</c:v>
                </c:pt>
                <c:pt idx="44">
                  <c:v>29.6</c:v>
                </c:pt>
                <c:pt idx="45">
                  <c:v>31</c:v>
                </c:pt>
                <c:pt idx="46">
                  <c:v>32.5</c:v>
                </c:pt>
                <c:pt idx="47">
                  <c:v>33.9</c:v>
                </c:pt>
                <c:pt idx="48">
                  <c:v>35.5</c:v>
                </c:pt>
                <c:pt idx="49">
                  <c:v>37.299999999999997</c:v>
                </c:pt>
                <c:pt idx="50">
                  <c:v>39</c:v>
                </c:pt>
                <c:pt idx="51">
                  <c:v>40.9</c:v>
                </c:pt>
                <c:pt idx="52">
                  <c:v>42.3</c:v>
                </c:pt>
                <c:pt idx="53">
                  <c:v>43</c:v>
                </c:pt>
                <c:pt idx="54">
                  <c:v>44.3</c:v>
                </c:pt>
                <c:pt idx="55">
                  <c:v>46.8</c:v>
                </c:pt>
                <c:pt idx="56">
                  <c:v>48.7</c:v>
                </c:pt>
                <c:pt idx="57">
                  <c:v>50.8</c:v>
                </c:pt>
                <c:pt idx="58">
                  <c:v>51.9</c:v>
                </c:pt>
                <c:pt idx="59">
                  <c:v>53.6</c:v>
                </c:pt>
                <c:pt idx="60">
                  <c:v>55.6</c:v>
                </c:pt>
                <c:pt idx="61">
                  <c:v>57.9</c:v>
                </c:pt>
                <c:pt idx="62">
                  <c:v>59.6</c:v>
                </c:pt>
                <c:pt idx="63">
                  <c:v>61.3</c:v>
                </c:pt>
                <c:pt idx="64">
                  <c:v>63.7</c:v>
                </c:pt>
                <c:pt idx="65">
                  <c:v>66.5</c:v>
                </c:pt>
                <c:pt idx="66">
                  <c:v>69.2</c:v>
                </c:pt>
                <c:pt idx="67">
                  <c:v>70.900000000000006</c:v>
                </c:pt>
                <c:pt idx="68">
                  <c:v>72.8</c:v>
                </c:pt>
                <c:pt idx="69">
                  <c:v>77</c:v>
                </c:pt>
                <c:pt idx="70">
                  <c:v>79.3</c:v>
                </c:pt>
                <c:pt idx="71">
                  <c:v>81.900000000000006</c:v>
                </c:pt>
                <c:pt idx="72">
                  <c:v>85.4</c:v>
                </c:pt>
                <c:pt idx="73">
                  <c:v>88.2</c:v>
                </c:pt>
                <c:pt idx="74">
                  <c:v>90.7</c:v>
                </c:pt>
                <c:pt idx="75">
                  <c:v>94</c:v>
                </c:pt>
                <c:pt idx="76">
                  <c:v>96.3</c:v>
                </c:pt>
                <c:pt idx="77">
                  <c:v>99.2</c:v>
                </c:pt>
                <c:pt idx="78">
                  <c:v>102.1</c:v>
                </c:pt>
                <c:pt idx="79">
                  <c:v>105.3</c:v>
                </c:pt>
                <c:pt idx="80">
                  <c:v>108</c:v>
                </c:pt>
                <c:pt idx="81">
                  <c:v>111.2</c:v>
                </c:pt>
                <c:pt idx="82">
                  <c:v>113.2</c:v>
                </c:pt>
                <c:pt idx="83">
                  <c:v>116.7</c:v>
                </c:pt>
                <c:pt idx="84">
                  <c:v>119.4</c:v>
                </c:pt>
                <c:pt idx="85">
                  <c:v>122.8</c:v>
                </c:pt>
                <c:pt idx="86">
                  <c:v>126.1</c:v>
                </c:pt>
                <c:pt idx="87">
                  <c:v>129.69999999999999</c:v>
                </c:pt>
                <c:pt idx="88">
                  <c:v>133.5</c:v>
                </c:pt>
                <c:pt idx="89">
                  <c:v>136.1</c:v>
                </c:pt>
                <c:pt idx="90">
                  <c:v>139.6</c:v>
                </c:pt>
                <c:pt idx="91">
                  <c:v>143.4</c:v>
                </c:pt>
                <c:pt idx="92">
                  <c:v>147.1</c:v>
                </c:pt>
                <c:pt idx="93">
                  <c:v>150.30000000000001</c:v>
                </c:pt>
                <c:pt idx="94">
                  <c:v>153.5</c:v>
                </c:pt>
                <c:pt idx="95">
                  <c:v>157</c:v>
                </c:pt>
                <c:pt idx="96">
                  <c:v>160.6</c:v>
                </c:pt>
                <c:pt idx="97">
                  <c:v>164.4</c:v>
                </c:pt>
                <c:pt idx="98">
                  <c:v>168</c:v>
                </c:pt>
                <c:pt idx="99">
                  <c:v>172.2</c:v>
                </c:pt>
                <c:pt idx="100">
                  <c:v>175.5</c:v>
                </c:pt>
                <c:pt idx="101">
                  <c:v>179.8</c:v>
                </c:pt>
                <c:pt idx="102">
                  <c:v>184.2</c:v>
                </c:pt>
                <c:pt idx="103">
                  <c:v>187.9</c:v>
                </c:pt>
                <c:pt idx="104">
                  <c:v>192</c:v>
                </c:pt>
                <c:pt idx="105">
                  <c:v>196</c:v>
                </c:pt>
                <c:pt idx="106">
                  <c:v>199.3</c:v>
                </c:pt>
                <c:pt idx="107">
                  <c:v>203.6</c:v>
                </c:pt>
                <c:pt idx="108">
                  <c:v>207.3</c:v>
                </c:pt>
                <c:pt idx="109">
                  <c:v>211.6</c:v>
                </c:pt>
                <c:pt idx="110">
                  <c:v>215.4</c:v>
                </c:pt>
                <c:pt idx="111">
                  <c:v>220.2</c:v>
                </c:pt>
                <c:pt idx="112">
                  <c:v>222.9</c:v>
                </c:pt>
                <c:pt idx="113">
                  <c:v>226.6</c:v>
                </c:pt>
                <c:pt idx="114">
                  <c:v>231.5</c:v>
                </c:pt>
                <c:pt idx="115">
                  <c:v>235.2</c:v>
                </c:pt>
                <c:pt idx="116">
                  <c:v>239.9</c:v>
                </c:pt>
                <c:pt idx="117">
                  <c:v>244.6</c:v>
                </c:pt>
                <c:pt idx="118">
                  <c:v>249.8</c:v>
                </c:pt>
                <c:pt idx="119">
                  <c:v>255.2</c:v>
                </c:pt>
                <c:pt idx="120">
                  <c:v>259.39999999999998</c:v>
                </c:pt>
                <c:pt idx="121">
                  <c:v>263.5</c:v>
                </c:pt>
                <c:pt idx="122">
                  <c:v>267.7</c:v>
                </c:pt>
                <c:pt idx="123">
                  <c:v>271.7</c:v>
                </c:pt>
                <c:pt idx="124">
                  <c:v>276.8</c:v>
                </c:pt>
                <c:pt idx="125">
                  <c:v>281.3</c:v>
                </c:pt>
                <c:pt idx="126">
                  <c:v>286.10000000000002</c:v>
                </c:pt>
                <c:pt idx="127">
                  <c:v>290.7</c:v>
                </c:pt>
                <c:pt idx="128">
                  <c:v>295.3</c:v>
                </c:pt>
                <c:pt idx="129">
                  <c:v>302.10000000000002</c:v>
                </c:pt>
                <c:pt idx="130">
                  <c:v>307.5</c:v>
                </c:pt>
                <c:pt idx="131">
                  <c:v>312.10000000000002</c:v>
                </c:pt>
                <c:pt idx="132">
                  <c:v>317.3</c:v>
                </c:pt>
                <c:pt idx="133">
                  <c:v>322.7</c:v>
                </c:pt>
                <c:pt idx="134">
                  <c:v>330.6</c:v>
                </c:pt>
                <c:pt idx="135">
                  <c:v>335.7</c:v>
                </c:pt>
                <c:pt idx="136">
                  <c:v>341.6</c:v>
                </c:pt>
                <c:pt idx="137">
                  <c:v>348.7</c:v>
                </c:pt>
                <c:pt idx="138">
                  <c:v>355.8</c:v>
                </c:pt>
                <c:pt idx="139">
                  <c:v>362.3</c:v>
                </c:pt>
                <c:pt idx="140">
                  <c:v>368.3</c:v>
                </c:pt>
                <c:pt idx="141">
                  <c:v>375.1</c:v>
                </c:pt>
                <c:pt idx="142">
                  <c:v>380.5</c:v>
                </c:pt>
                <c:pt idx="143">
                  <c:v>385.7</c:v>
                </c:pt>
                <c:pt idx="144">
                  <c:v>391.7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BB4-4B5A-8CC0-A1A9237D5861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1.1000000000000001</c:v>
                </c:pt>
                <c:pt idx="1">
                  <c:v>1.1000000000000001</c:v>
                </c:pt>
                <c:pt idx="2">
                  <c:v>1.1000000000000001</c:v>
                </c:pt>
                <c:pt idx="3">
                  <c:v>1.2</c:v>
                </c:pt>
                <c:pt idx="4">
                  <c:v>1.2</c:v>
                </c:pt>
                <c:pt idx="5">
                  <c:v>1.3</c:v>
                </c:pt>
                <c:pt idx="6">
                  <c:v>1.3</c:v>
                </c:pt>
                <c:pt idx="7">
                  <c:v>1.5</c:v>
                </c:pt>
                <c:pt idx="8">
                  <c:v>1.5</c:v>
                </c:pt>
                <c:pt idx="9">
                  <c:v>1.6</c:v>
                </c:pt>
                <c:pt idx="10">
                  <c:v>1.8</c:v>
                </c:pt>
                <c:pt idx="11">
                  <c:v>2</c:v>
                </c:pt>
                <c:pt idx="12">
                  <c:v>2.1</c:v>
                </c:pt>
                <c:pt idx="13">
                  <c:v>2.6</c:v>
                </c:pt>
                <c:pt idx="14">
                  <c:v>2.6</c:v>
                </c:pt>
                <c:pt idx="15">
                  <c:v>2.6</c:v>
                </c:pt>
                <c:pt idx="16">
                  <c:v>2.9</c:v>
                </c:pt>
                <c:pt idx="17">
                  <c:v>3.4</c:v>
                </c:pt>
                <c:pt idx="18">
                  <c:v>3.6</c:v>
                </c:pt>
                <c:pt idx="19">
                  <c:v>3.8</c:v>
                </c:pt>
                <c:pt idx="20">
                  <c:v>3.9</c:v>
                </c:pt>
                <c:pt idx="21">
                  <c:v>4.5999999999999996</c:v>
                </c:pt>
                <c:pt idx="22">
                  <c:v>4.8</c:v>
                </c:pt>
                <c:pt idx="23">
                  <c:v>5</c:v>
                </c:pt>
                <c:pt idx="24">
                  <c:v>5.3</c:v>
                </c:pt>
                <c:pt idx="25">
                  <c:v>5.3</c:v>
                </c:pt>
                <c:pt idx="26">
                  <c:v>5.7</c:v>
                </c:pt>
                <c:pt idx="27">
                  <c:v>6.6</c:v>
                </c:pt>
                <c:pt idx="28">
                  <c:v>7.2</c:v>
                </c:pt>
                <c:pt idx="29">
                  <c:v>7.4</c:v>
                </c:pt>
                <c:pt idx="30">
                  <c:v>7.4</c:v>
                </c:pt>
                <c:pt idx="31">
                  <c:v>7.9</c:v>
                </c:pt>
                <c:pt idx="32">
                  <c:v>8.3000000000000007</c:v>
                </c:pt>
                <c:pt idx="33">
                  <c:v>8.4</c:v>
                </c:pt>
                <c:pt idx="34">
                  <c:v>8.5</c:v>
                </c:pt>
                <c:pt idx="35">
                  <c:v>8.6999999999999993</c:v>
                </c:pt>
                <c:pt idx="36">
                  <c:v>8.9</c:v>
                </c:pt>
                <c:pt idx="37">
                  <c:v>9.6999999999999993</c:v>
                </c:pt>
                <c:pt idx="38">
                  <c:v>10.1</c:v>
                </c:pt>
                <c:pt idx="39">
                  <c:v>10.7</c:v>
                </c:pt>
                <c:pt idx="40">
                  <c:v>11.5</c:v>
                </c:pt>
                <c:pt idx="41">
                  <c:v>11.9</c:v>
                </c:pt>
                <c:pt idx="42">
                  <c:v>12.3</c:v>
                </c:pt>
                <c:pt idx="43">
                  <c:v>12.9</c:v>
                </c:pt>
                <c:pt idx="44">
                  <c:v>13.6</c:v>
                </c:pt>
                <c:pt idx="45">
                  <c:v>14.2</c:v>
                </c:pt>
                <c:pt idx="46">
                  <c:v>14.5</c:v>
                </c:pt>
                <c:pt idx="47">
                  <c:v>14.9</c:v>
                </c:pt>
                <c:pt idx="48">
                  <c:v>15.1</c:v>
                </c:pt>
                <c:pt idx="49">
                  <c:v>15.7</c:v>
                </c:pt>
                <c:pt idx="50">
                  <c:v>16.100000000000001</c:v>
                </c:pt>
                <c:pt idx="51">
                  <c:v>17</c:v>
                </c:pt>
                <c:pt idx="52">
                  <c:v>17.5</c:v>
                </c:pt>
                <c:pt idx="53">
                  <c:v>18.2</c:v>
                </c:pt>
                <c:pt idx="54">
                  <c:v>18.899999999999999</c:v>
                </c:pt>
                <c:pt idx="55">
                  <c:v>19.399999999999999</c:v>
                </c:pt>
                <c:pt idx="56">
                  <c:v>20.6</c:v>
                </c:pt>
                <c:pt idx="57">
                  <c:v>21.4</c:v>
                </c:pt>
                <c:pt idx="58">
                  <c:v>22</c:v>
                </c:pt>
                <c:pt idx="59">
                  <c:v>22.7</c:v>
                </c:pt>
                <c:pt idx="60">
                  <c:v>23.4</c:v>
                </c:pt>
                <c:pt idx="61">
                  <c:v>24.3</c:v>
                </c:pt>
                <c:pt idx="62">
                  <c:v>24.8</c:v>
                </c:pt>
                <c:pt idx="63">
                  <c:v>26</c:v>
                </c:pt>
                <c:pt idx="64">
                  <c:v>26.5</c:v>
                </c:pt>
                <c:pt idx="65">
                  <c:v>27.4</c:v>
                </c:pt>
                <c:pt idx="66">
                  <c:v>28.5</c:v>
                </c:pt>
                <c:pt idx="67">
                  <c:v>29.2</c:v>
                </c:pt>
                <c:pt idx="68">
                  <c:v>30.2</c:v>
                </c:pt>
                <c:pt idx="69">
                  <c:v>31.2</c:v>
                </c:pt>
                <c:pt idx="70">
                  <c:v>32</c:v>
                </c:pt>
                <c:pt idx="71">
                  <c:v>33.1</c:v>
                </c:pt>
                <c:pt idx="72">
                  <c:v>35</c:v>
                </c:pt>
                <c:pt idx="73">
                  <c:v>36.200000000000003</c:v>
                </c:pt>
                <c:pt idx="74">
                  <c:v>37.200000000000003</c:v>
                </c:pt>
                <c:pt idx="75">
                  <c:v>37.9</c:v>
                </c:pt>
                <c:pt idx="76">
                  <c:v>39.1</c:v>
                </c:pt>
                <c:pt idx="77">
                  <c:v>40.1</c:v>
                </c:pt>
                <c:pt idx="78">
                  <c:v>41.3</c:v>
                </c:pt>
                <c:pt idx="79">
                  <c:v>42.5</c:v>
                </c:pt>
                <c:pt idx="80">
                  <c:v>43.3</c:v>
                </c:pt>
                <c:pt idx="81">
                  <c:v>44.1</c:v>
                </c:pt>
                <c:pt idx="82">
                  <c:v>45.4</c:v>
                </c:pt>
                <c:pt idx="83">
                  <c:v>46.4</c:v>
                </c:pt>
                <c:pt idx="84">
                  <c:v>47.5</c:v>
                </c:pt>
                <c:pt idx="85">
                  <c:v>48.6</c:v>
                </c:pt>
                <c:pt idx="86">
                  <c:v>49.9</c:v>
                </c:pt>
                <c:pt idx="87">
                  <c:v>50.3</c:v>
                </c:pt>
                <c:pt idx="88">
                  <c:v>51.5</c:v>
                </c:pt>
                <c:pt idx="89">
                  <c:v>52.7</c:v>
                </c:pt>
                <c:pt idx="90">
                  <c:v>54</c:v>
                </c:pt>
                <c:pt idx="91">
                  <c:v>54.9</c:v>
                </c:pt>
                <c:pt idx="92">
                  <c:v>56.6</c:v>
                </c:pt>
                <c:pt idx="93">
                  <c:v>58.3</c:v>
                </c:pt>
                <c:pt idx="94">
                  <c:v>59.6</c:v>
                </c:pt>
                <c:pt idx="95">
                  <c:v>60.7</c:v>
                </c:pt>
                <c:pt idx="96">
                  <c:v>63.1</c:v>
                </c:pt>
                <c:pt idx="97">
                  <c:v>64.599999999999994</c:v>
                </c:pt>
                <c:pt idx="98">
                  <c:v>66.3</c:v>
                </c:pt>
                <c:pt idx="99">
                  <c:v>68.8</c:v>
                </c:pt>
                <c:pt idx="100">
                  <c:v>70.3</c:v>
                </c:pt>
                <c:pt idx="101">
                  <c:v>72.099999999999994</c:v>
                </c:pt>
                <c:pt idx="102">
                  <c:v>74.3</c:v>
                </c:pt>
                <c:pt idx="103">
                  <c:v>76.400000000000006</c:v>
                </c:pt>
                <c:pt idx="104">
                  <c:v>78.5</c:v>
                </c:pt>
                <c:pt idx="105">
                  <c:v>79.7</c:v>
                </c:pt>
                <c:pt idx="106">
                  <c:v>81.099999999999994</c:v>
                </c:pt>
                <c:pt idx="107">
                  <c:v>82.7</c:v>
                </c:pt>
                <c:pt idx="108">
                  <c:v>84</c:v>
                </c:pt>
                <c:pt idx="109">
                  <c:v>85.4</c:v>
                </c:pt>
                <c:pt idx="110">
                  <c:v>87.1</c:v>
                </c:pt>
                <c:pt idx="111">
                  <c:v>88.2</c:v>
                </c:pt>
                <c:pt idx="112">
                  <c:v>90.9</c:v>
                </c:pt>
                <c:pt idx="113">
                  <c:v>93.1</c:v>
                </c:pt>
                <c:pt idx="114">
                  <c:v>95.1</c:v>
                </c:pt>
                <c:pt idx="115">
                  <c:v>97.4</c:v>
                </c:pt>
                <c:pt idx="116">
                  <c:v>99.8</c:v>
                </c:pt>
                <c:pt idx="117">
                  <c:v>101.1</c:v>
                </c:pt>
                <c:pt idx="118">
                  <c:v>102.6</c:v>
                </c:pt>
                <c:pt idx="119">
                  <c:v>104.5</c:v>
                </c:pt>
                <c:pt idx="120">
                  <c:v>106.6</c:v>
                </c:pt>
                <c:pt idx="121">
                  <c:v>108</c:v>
                </c:pt>
                <c:pt idx="122">
                  <c:v>109.4</c:v>
                </c:pt>
                <c:pt idx="123">
                  <c:v>111.5</c:v>
                </c:pt>
                <c:pt idx="124">
                  <c:v>113.9</c:v>
                </c:pt>
                <c:pt idx="125">
                  <c:v>116.1</c:v>
                </c:pt>
                <c:pt idx="126">
                  <c:v>118.2</c:v>
                </c:pt>
                <c:pt idx="127">
                  <c:v>119.5</c:v>
                </c:pt>
                <c:pt idx="128">
                  <c:v>121.3</c:v>
                </c:pt>
                <c:pt idx="129">
                  <c:v>123.8</c:v>
                </c:pt>
                <c:pt idx="130">
                  <c:v>127.7</c:v>
                </c:pt>
                <c:pt idx="131">
                  <c:v>129.6</c:v>
                </c:pt>
                <c:pt idx="132">
                  <c:v>132.80000000000001</c:v>
                </c:pt>
                <c:pt idx="133">
                  <c:v>135.69999999999999</c:v>
                </c:pt>
                <c:pt idx="134">
                  <c:v>139.30000000000001</c:v>
                </c:pt>
                <c:pt idx="135">
                  <c:v>141.19999999999999</c:v>
                </c:pt>
                <c:pt idx="136">
                  <c:v>144.30000000000001</c:v>
                </c:pt>
                <c:pt idx="137">
                  <c:v>146.30000000000001</c:v>
                </c:pt>
                <c:pt idx="138">
                  <c:v>149.1</c:v>
                </c:pt>
                <c:pt idx="139">
                  <c:v>151.80000000000001</c:v>
                </c:pt>
                <c:pt idx="140">
                  <c:v>153.9</c:v>
                </c:pt>
                <c:pt idx="141">
                  <c:v>157.30000000000001</c:v>
                </c:pt>
                <c:pt idx="142">
                  <c:v>160.19999999999999</c:v>
                </c:pt>
                <c:pt idx="143">
                  <c:v>164.1</c:v>
                </c:pt>
                <c:pt idx="144">
                  <c:v>168.2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BB4-4B5A-8CC0-A1A9237D5861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BB4-4B5A-8CC0-A1A9237D5861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BB4-4B5A-8CC0-A1A9237D5861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CBB4-4B5A-8CC0-A1A9237D5861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B4-4B5A-8CC0-A1A9237D5861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B4-4B5A-8CC0-A1A9237D5861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CBB4-4B5A-8CC0-A1A9237D58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3</c:v>
                </c:pt>
                <c:pt idx="1">
                  <c:v>4</c:v>
                </c:pt>
                <c:pt idx="2">
                  <c:v>7</c:v>
                </c:pt>
                <c:pt idx="3">
                  <c:v>12</c:v>
                </c:pt>
                <c:pt idx="4">
                  <c:v>12</c:v>
                </c:pt>
                <c:pt idx="5">
                  <c:v>13</c:v>
                </c:pt>
                <c:pt idx="6">
                  <c:v>13</c:v>
                </c:pt>
                <c:pt idx="7">
                  <c:v>13</c:v>
                </c:pt>
                <c:pt idx="8">
                  <c:v>14</c:v>
                </c:pt>
                <c:pt idx="9">
                  <c:v>15</c:v>
                </c:pt>
                <c:pt idx="10">
                  <c:v>15</c:v>
                </c:pt>
                <c:pt idx="11">
                  <c:v>16</c:v>
                </c:pt>
                <c:pt idx="12">
                  <c:v>17</c:v>
                </c:pt>
                <c:pt idx="13">
                  <c:v>18</c:v>
                </c:pt>
                <c:pt idx="14">
                  <c:v>19</c:v>
                </c:pt>
                <c:pt idx="15">
                  <c:v>20</c:v>
                </c:pt>
                <c:pt idx="16">
                  <c:v>24</c:v>
                </c:pt>
                <c:pt idx="17">
                  <c:v>24</c:v>
                </c:pt>
                <c:pt idx="18">
                  <c:v>26</c:v>
                </c:pt>
                <c:pt idx="19">
                  <c:v>28</c:v>
                </c:pt>
                <c:pt idx="20">
                  <c:v>32</c:v>
                </c:pt>
                <c:pt idx="21">
                  <c:v>33</c:v>
                </c:pt>
                <c:pt idx="22">
                  <c:v>36</c:v>
                </c:pt>
                <c:pt idx="23">
                  <c:v>37</c:v>
                </c:pt>
                <c:pt idx="24">
                  <c:v>38</c:v>
                </c:pt>
                <c:pt idx="25">
                  <c:v>39</c:v>
                </c:pt>
                <c:pt idx="26">
                  <c:v>40</c:v>
                </c:pt>
                <c:pt idx="27">
                  <c:v>40</c:v>
                </c:pt>
                <c:pt idx="28">
                  <c:v>40</c:v>
                </c:pt>
                <c:pt idx="29">
                  <c:v>40</c:v>
                </c:pt>
                <c:pt idx="30">
                  <c:v>41</c:v>
                </c:pt>
                <c:pt idx="31">
                  <c:v>43</c:v>
                </c:pt>
                <c:pt idx="32">
                  <c:v>44</c:v>
                </c:pt>
                <c:pt idx="33">
                  <c:v>44</c:v>
                </c:pt>
                <c:pt idx="34">
                  <c:v>48</c:v>
                </c:pt>
                <c:pt idx="35">
                  <c:v>50</c:v>
                </c:pt>
                <c:pt idx="36">
                  <c:v>51</c:v>
                </c:pt>
                <c:pt idx="37">
                  <c:v>54</c:v>
                </c:pt>
                <c:pt idx="38">
                  <c:v>60</c:v>
                </c:pt>
                <c:pt idx="39">
                  <c:v>63</c:v>
                </c:pt>
                <c:pt idx="40">
                  <c:v>66</c:v>
                </c:pt>
                <c:pt idx="41">
                  <c:v>67</c:v>
                </c:pt>
                <c:pt idx="42">
                  <c:v>67</c:v>
                </c:pt>
                <c:pt idx="43">
                  <c:v>67</c:v>
                </c:pt>
                <c:pt idx="44">
                  <c:v>68</c:v>
                </c:pt>
                <c:pt idx="45">
                  <c:v>68</c:v>
                </c:pt>
                <c:pt idx="46">
                  <c:v>68</c:v>
                </c:pt>
                <c:pt idx="47">
                  <c:v>69</c:v>
                </c:pt>
                <c:pt idx="48">
                  <c:v>72</c:v>
                </c:pt>
                <c:pt idx="49">
                  <c:v>74</c:v>
                </c:pt>
                <c:pt idx="50">
                  <c:v>75</c:v>
                </c:pt>
                <c:pt idx="51">
                  <c:v>75</c:v>
                </c:pt>
                <c:pt idx="52">
                  <c:v>76</c:v>
                </c:pt>
                <c:pt idx="53">
                  <c:v>78</c:v>
                </c:pt>
                <c:pt idx="54">
                  <c:v>78</c:v>
                </c:pt>
                <c:pt idx="55">
                  <c:v>78</c:v>
                </c:pt>
                <c:pt idx="56">
                  <c:v>79</c:v>
                </c:pt>
                <c:pt idx="57">
                  <c:v>79</c:v>
                </c:pt>
                <c:pt idx="58">
                  <c:v>80</c:v>
                </c:pt>
                <c:pt idx="59">
                  <c:v>80</c:v>
                </c:pt>
                <c:pt idx="60">
                  <c:v>81</c:v>
                </c:pt>
                <c:pt idx="61">
                  <c:v>82</c:v>
                </c:pt>
                <c:pt idx="62">
                  <c:v>82</c:v>
                </c:pt>
                <c:pt idx="63">
                  <c:v>83</c:v>
                </c:pt>
                <c:pt idx="64">
                  <c:v>83</c:v>
                </c:pt>
                <c:pt idx="65">
                  <c:v>83</c:v>
                </c:pt>
                <c:pt idx="66">
                  <c:v>84</c:v>
                </c:pt>
                <c:pt idx="67">
                  <c:v>84</c:v>
                </c:pt>
                <c:pt idx="68">
                  <c:v>86</c:v>
                </c:pt>
                <c:pt idx="69">
                  <c:v>86</c:v>
                </c:pt>
                <c:pt idx="70">
                  <c:v>86</c:v>
                </c:pt>
                <c:pt idx="71">
                  <c:v>87</c:v>
                </c:pt>
                <c:pt idx="72">
                  <c:v>90</c:v>
                </c:pt>
                <c:pt idx="73">
                  <c:v>92</c:v>
                </c:pt>
                <c:pt idx="74">
                  <c:v>93</c:v>
                </c:pt>
                <c:pt idx="75">
                  <c:v>95</c:v>
                </c:pt>
                <c:pt idx="76">
                  <c:v>100</c:v>
                </c:pt>
                <c:pt idx="77">
                  <c:v>104</c:v>
                </c:pt>
                <c:pt idx="78">
                  <c:v>105</c:v>
                </c:pt>
                <c:pt idx="79">
                  <c:v>109</c:v>
                </c:pt>
                <c:pt idx="80">
                  <c:v>113</c:v>
                </c:pt>
                <c:pt idx="81">
                  <c:v>115</c:v>
                </c:pt>
                <c:pt idx="82">
                  <c:v>117</c:v>
                </c:pt>
                <c:pt idx="83">
                  <c:v>120</c:v>
                </c:pt>
                <c:pt idx="84">
                  <c:v>122</c:v>
                </c:pt>
                <c:pt idx="85">
                  <c:v>122</c:v>
                </c:pt>
                <c:pt idx="86">
                  <c:v>123</c:v>
                </c:pt>
                <c:pt idx="87">
                  <c:v>124</c:v>
                </c:pt>
                <c:pt idx="88">
                  <c:v>125</c:v>
                </c:pt>
                <c:pt idx="89">
                  <c:v>126</c:v>
                </c:pt>
                <c:pt idx="90">
                  <c:v>129</c:v>
                </c:pt>
                <c:pt idx="91">
                  <c:v>133</c:v>
                </c:pt>
                <c:pt idx="92">
                  <c:v>133</c:v>
                </c:pt>
                <c:pt idx="93">
                  <c:v>134</c:v>
                </c:pt>
                <c:pt idx="94">
                  <c:v>136</c:v>
                </c:pt>
                <c:pt idx="95">
                  <c:v>136</c:v>
                </c:pt>
                <c:pt idx="96">
                  <c:v>141</c:v>
                </c:pt>
                <c:pt idx="97">
                  <c:v>142</c:v>
                </c:pt>
                <c:pt idx="98">
                  <c:v>144</c:v>
                </c:pt>
                <c:pt idx="99">
                  <c:v>147</c:v>
                </c:pt>
                <c:pt idx="100">
                  <c:v>148</c:v>
                </c:pt>
                <c:pt idx="101">
                  <c:v>149</c:v>
                </c:pt>
                <c:pt idx="102">
                  <c:v>152</c:v>
                </c:pt>
                <c:pt idx="103">
                  <c:v>156</c:v>
                </c:pt>
                <c:pt idx="104">
                  <c:v>161</c:v>
                </c:pt>
                <c:pt idx="105">
                  <c:v>162</c:v>
                </c:pt>
                <c:pt idx="106">
                  <c:v>168</c:v>
                </c:pt>
                <c:pt idx="107">
                  <c:v>169</c:v>
                </c:pt>
                <c:pt idx="108">
                  <c:v>169</c:v>
                </c:pt>
                <c:pt idx="109">
                  <c:v>172</c:v>
                </c:pt>
                <c:pt idx="110">
                  <c:v>174</c:v>
                </c:pt>
                <c:pt idx="111">
                  <c:v>176</c:v>
                </c:pt>
                <c:pt idx="112">
                  <c:v>178</c:v>
                </c:pt>
                <c:pt idx="113">
                  <c:v>182</c:v>
                </c:pt>
                <c:pt idx="114">
                  <c:v>185</c:v>
                </c:pt>
                <c:pt idx="115">
                  <c:v>186</c:v>
                </c:pt>
                <c:pt idx="116">
                  <c:v>189</c:v>
                </c:pt>
                <c:pt idx="117">
                  <c:v>191</c:v>
                </c:pt>
                <c:pt idx="118">
                  <c:v>194</c:v>
                </c:pt>
                <c:pt idx="119">
                  <c:v>195</c:v>
                </c:pt>
                <c:pt idx="120">
                  <c:v>198</c:v>
                </c:pt>
                <c:pt idx="121">
                  <c:v>201</c:v>
                </c:pt>
                <c:pt idx="122">
                  <c:v>205</c:v>
                </c:pt>
                <c:pt idx="123">
                  <c:v>210</c:v>
                </c:pt>
                <c:pt idx="124">
                  <c:v>216</c:v>
                </c:pt>
                <c:pt idx="125">
                  <c:v>218</c:v>
                </c:pt>
                <c:pt idx="126">
                  <c:v>222</c:v>
                </c:pt>
                <c:pt idx="127">
                  <c:v>225</c:v>
                </c:pt>
                <c:pt idx="128">
                  <c:v>226</c:v>
                </c:pt>
                <c:pt idx="129">
                  <c:v>233</c:v>
                </c:pt>
                <c:pt idx="130">
                  <c:v>236</c:v>
                </c:pt>
                <c:pt idx="131">
                  <c:v>239</c:v>
                </c:pt>
                <c:pt idx="132">
                  <c:v>242</c:v>
                </c:pt>
                <c:pt idx="133">
                  <c:v>246</c:v>
                </c:pt>
                <c:pt idx="134">
                  <c:v>248</c:v>
                </c:pt>
                <c:pt idx="135">
                  <c:v>249</c:v>
                </c:pt>
                <c:pt idx="136">
                  <c:v>258</c:v>
                </c:pt>
                <c:pt idx="137">
                  <c:v>261</c:v>
                </c:pt>
                <c:pt idx="138">
                  <c:v>263</c:v>
                </c:pt>
                <c:pt idx="139">
                  <c:v>269</c:v>
                </c:pt>
                <c:pt idx="140">
                  <c:v>274</c:v>
                </c:pt>
                <c:pt idx="141">
                  <c:v>279</c:v>
                </c:pt>
                <c:pt idx="142">
                  <c:v>284</c:v>
                </c:pt>
                <c:pt idx="143">
                  <c:v>292</c:v>
                </c:pt>
                <c:pt idx="144">
                  <c:v>298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E3-494F-BB38-FAE62A0BE25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11</c:v>
                </c:pt>
                <c:pt idx="13">
                  <c:v>13</c:v>
                </c:pt>
                <c:pt idx="14">
                  <c:v>15</c:v>
                </c:pt>
                <c:pt idx="15">
                  <c:v>16</c:v>
                </c:pt>
                <c:pt idx="16">
                  <c:v>16</c:v>
                </c:pt>
                <c:pt idx="17">
                  <c:v>18</c:v>
                </c:pt>
                <c:pt idx="18">
                  <c:v>21</c:v>
                </c:pt>
                <c:pt idx="19">
                  <c:v>22</c:v>
                </c:pt>
                <c:pt idx="20">
                  <c:v>22</c:v>
                </c:pt>
                <c:pt idx="21">
                  <c:v>24</c:v>
                </c:pt>
                <c:pt idx="22">
                  <c:v>26</c:v>
                </c:pt>
                <c:pt idx="23">
                  <c:v>29</c:v>
                </c:pt>
                <c:pt idx="24">
                  <c:v>34</c:v>
                </c:pt>
                <c:pt idx="25">
                  <c:v>36</c:v>
                </c:pt>
                <c:pt idx="26">
                  <c:v>42</c:v>
                </c:pt>
                <c:pt idx="27">
                  <c:v>44</c:v>
                </c:pt>
                <c:pt idx="28">
                  <c:v>47</c:v>
                </c:pt>
                <c:pt idx="29">
                  <c:v>51</c:v>
                </c:pt>
                <c:pt idx="30">
                  <c:v>57</c:v>
                </c:pt>
                <c:pt idx="31">
                  <c:v>57</c:v>
                </c:pt>
                <c:pt idx="32">
                  <c:v>59</c:v>
                </c:pt>
                <c:pt idx="33">
                  <c:v>61</c:v>
                </c:pt>
                <c:pt idx="34">
                  <c:v>66</c:v>
                </c:pt>
                <c:pt idx="35">
                  <c:v>68</c:v>
                </c:pt>
                <c:pt idx="36">
                  <c:v>76</c:v>
                </c:pt>
                <c:pt idx="37">
                  <c:v>79</c:v>
                </c:pt>
                <c:pt idx="38">
                  <c:v>85</c:v>
                </c:pt>
                <c:pt idx="39">
                  <c:v>88</c:v>
                </c:pt>
                <c:pt idx="40">
                  <c:v>91</c:v>
                </c:pt>
                <c:pt idx="41">
                  <c:v>91</c:v>
                </c:pt>
                <c:pt idx="42">
                  <c:v>92</c:v>
                </c:pt>
                <c:pt idx="43">
                  <c:v>92</c:v>
                </c:pt>
                <c:pt idx="44">
                  <c:v>92</c:v>
                </c:pt>
                <c:pt idx="45">
                  <c:v>92</c:v>
                </c:pt>
                <c:pt idx="46">
                  <c:v>94</c:v>
                </c:pt>
                <c:pt idx="47">
                  <c:v>94</c:v>
                </c:pt>
                <c:pt idx="48">
                  <c:v>95</c:v>
                </c:pt>
                <c:pt idx="49">
                  <c:v>98</c:v>
                </c:pt>
                <c:pt idx="50">
                  <c:v>98</c:v>
                </c:pt>
                <c:pt idx="51">
                  <c:v>99</c:v>
                </c:pt>
                <c:pt idx="52">
                  <c:v>99</c:v>
                </c:pt>
                <c:pt idx="53">
                  <c:v>100</c:v>
                </c:pt>
                <c:pt idx="54">
                  <c:v>100</c:v>
                </c:pt>
                <c:pt idx="55">
                  <c:v>101</c:v>
                </c:pt>
                <c:pt idx="56">
                  <c:v>101</c:v>
                </c:pt>
                <c:pt idx="57">
                  <c:v>102</c:v>
                </c:pt>
                <c:pt idx="58">
                  <c:v>102</c:v>
                </c:pt>
                <c:pt idx="59">
                  <c:v>104</c:v>
                </c:pt>
                <c:pt idx="60">
                  <c:v>104</c:v>
                </c:pt>
                <c:pt idx="61">
                  <c:v>105</c:v>
                </c:pt>
                <c:pt idx="62">
                  <c:v>106</c:v>
                </c:pt>
                <c:pt idx="63">
                  <c:v>108</c:v>
                </c:pt>
                <c:pt idx="64">
                  <c:v>108</c:v>
                </c:pt>
                <c:pt idx="65">
                  <c:v>112</c:v>
                </c:pt>
                <c:pt idx="66">
                  <c:v>114</c:v>
                </c:pt>
                <c:pt idx="67">
                  <c:v>115</c:v>
                </c:pt>
                <c:pt idx="68">
                  <c:v>115</c:v>
                </c:pt>
                <c:pt idx="69">
                  <c:v>116</c:v>
                </c:pt>
                <c:pt idx="70">
                  <c:v>116</c:v>
                </c:pt>
                <c:pt idx="71">
                  <c:v>122</c:v>
                </c:pt>
                <c:pt idx="72">
                  <c:v>124</c:v>
                </c:pt>
                <c:pt idx="73">
                  <c:v>125</c:v>
                </c:pt>
                <c:pt idx="74">
                  <c:v>127</c:v>
                </c:pt>
                <c:pt idx="75">
                  <c:v>129</c:v>
                </c:pt>
                <c:pt idx="76">
                  <c:v>130</c:v>
                </c:pt>
                <c:pt idx="77">
                  <c:v>130</c:v>
                </c:pt>
                <c:pt idx="78">
                  <c:v>131</c:v>
                </c:pt>
                <c:pt idx="79">
                  <c:v>133</c:v>
                </c:pt>
                <c:pt idx="80">
                  <c:v>136</c:v>
                </c:pt>
                <c:pt idx="81">
                  <c:v>140</c:v>
                </c:pt>
                <c:pt idx="82">
                  <c:v>143</c:v>
                </c:pt>
                <c:pt idx="83">
                  <c:v>145</c:v>
                </c:pt>
                <c:pt idx="84">
                  <c:v>146</c:v>
                </c:pt>
                <c:pt idx="85">
                  <c:v>150</c:v>
                </c:pt>
                <c:pt idx="86">
                  <c:v>154</c:v>
                </c:pt>
                <c:pt idx="87">
                  <c:v>160</c:v>
                </c:pt>
                <c:pt idx="88">
                  <c:v>164</c:v>
                </c:pt>
                <c:pt idx="89">
                  <c:v>164</c:v>
                </c:pt>
                <c:pt idx="90">
                  <c:v>164</c:v>
                </c:pt>
                <c:pt idx="91">
                  <c:v>169</c:v>
                </c:pt>
                <c:pt idx="92">
                  <c:v>173</c:v>
                </c:pt>
                <c:pt idx="93">
                  <c:v>174</c:v>
                </c:pt>
                <c:pt idx="94">
                  <c:v>178</c:v>
                </c:pt>
                <c:pt idx="95">
                  <c:v>179</c:v>
                </c:pt>
                <c:pt idx="96">
                  <c:v>180</c:v>
                </c:pt>
                <c:pt idx="97">
                  <c:v>183</c:v>
                </c:pt>
                <c:pt idx="98">
                  <c:v>186</c:v>
                </c:pt>
                <c:pt idx="99">
                  <c:v>189</c:v>
                </c:pt>
                <c:pt idx="100">
                  <c:v>193</c:v>
                </c:pt>
                <c:pt idx="101">
                  <c:v>196</c:v>
                </c:pt>
                <c:pt idx="102">
                  <c:v>197</c:v>
                </c:pt>
                <c:pt idx="103">
                  <c:v>199</c:v>
                </c:pt>
                <c:pt idx="104">
                  <c:v>200</c:v>
                </c:pt>
                <c:pt idx="105">
                  <c:v>201</c:v>
                </c:pt>
                <c:pt idx="106">
                  <c:v>206</c:v>
                </c:pt>
                <c:pt idx="107">
                  <c:v>211</c:v>
                </c:pt>
                <c:pt idx="108">
                  <c:v>213</c:v>
                </c:pt>
                <c:pt idx="109">
                  <c:v>214</c:v>
                </c:pt>
                <c:pt idx="110">
                  <c:v>216</c:v>
                </c:pt>
                <c:pt idx="111">
                  <c:v>219</c:v>
                </c:pt>
                <c:pt idx="112">
                  <c:v>224</c:v>
                </c:pt>
                <c:pt idx="113">
                  <c:v>231</c:v>
                </c:pt>
                <c:pt idx="114">
                  <c:v>237</c:v>
                </c:pt>
                <c:pt idx="115">
                  <c:v>238</c:v>
                </c:pt>
                <c:pt idx="116">
                  <c:v>240</c:v>
                </c:pt>
                <c:pt idx="117">
                  <c:v>243</c:v>
                </c:pt>
                <c:pt idx="118">
                  <c:v>245</c:v>
                </c:pt>
                <c:pt idx="119">
                  <c:v>253</c:v>
                </c:pt>
                <c:pt idx="120">
                  <c:v>262</c:v>
                </c:pt>
                <c:pt idx="121">
                  <c:v>269</c:v>
                </c:pt>
                <c:pt idx="122">
                  <c:v>278</c:v>
                </c:pt>
                <c:pt idx="123">
                  <c:v>283</c:v>
                </c:pt>
                <c:pt idx="124">
                  <c:v>288</c:v>
                </c:pt>
                <c:pt idx="125">
                  <c:v>292</c:v>
                </c:pt>
                <c:pt idx="126">
                  <c:v>294</c:v>
                </c:pt>
                <c:pt idx="127">
                  <c:v>297</c:v>
                </c:pt>
                <c:pt idx="128">
                  <c:v>299</c:v>
                </c:pt>
                <c:pt idx="129">
                  <c:v>304</c:v>
                </c:pt>
                <c:pt idx="130">
                  <c:v>313</c:v>
                </c:pt>
                <c:pt idx="131">
                  <c:v>318</c:v>
                </c:pt>
                <c:pt idx="132">
                  <c:v>324</c:v>
                </c:pt>
                <c:pt idx="133">
                  <c:v>330</c:v>
                </c:pt>
                <c:pt idx="134">
                  <c:v>337</c:v>
                </c:pt>
                <c:pt idx="135">
                  <c:v>347</c:v>
                </c:pt>
                <c:pt idx="136">
                  <c:v>354</c:v>
                </c:pt>
                <c:pt idx="137">
                  <c:v>361</c:v>
                </c:pt>
                <c:pt idx="138">
                  <c:v>368</c:v>
                </c:pt>
                <c:pt idx="139">
                  <c:v>374</c:v>
                </c:pt>
                <c:pt idx="140">
                  <c:v>380</c:v>
                </c:pt>
                <c:pt idx="141">
                  <c:v>382</c:v>
                </c:pt>
                <c:pt idx="142">
                  <c:v>390</c:v>
                </c:pt>
                <c:pt idx="143">
                  <c:v>399</c:v>
                </c:pt>
                <c:pt idx="144">
                  <c:v>401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E3-494F-BB38-FAE62A0BE257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2</c:v>
                </c:pt>
                <c:pt idx="1">
                  <c:v>2</c:v>
                </c:pt>
                <c:pt idx="2">
                  <c:v>4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10</c:v>
                </c:pt>
                <c:pt idx="9">
                  <c:v>10</c:v>
                </c:pt>
                <c:pt idx="10">
                  <c:v>10</c:v>
                </c:pt>
                <c:pt idx="11">
                  <c:v>12</c:v>
                </c:pt>
                <c:pt idx="12">
                  <c:v>12</c:v>
                </c:pt>
                <c:pt idx="13">
                  <c:v>12</c:v>
                </c:pt>
                <c:pt idx="14">
                  <c:v>12</c:v>
                </c:pt>
                <c:pt idx="15">
                  <c:v>15</c:v>
                </c:pt>
                <c:pt idx="16">
                  <c:v>16</c:v>
                </c:pt>
                <c:pt idx="17">
                  <c:v>16</c:v>
                </c:pt>
                <c:pt idx="18">
                  <c:v>17</c:v>
                </c:pt>
                <c:pt idx="19">
                  <c:v>18</c:v>
                </c:pt>
                <c:pt idx="20">
                  <c:v>19</c:v>
                </c:pt>
                <c:pt idx="21">
                  <c:v>20</c:v>
                </c:pt>
                <c:pt idx="22">
                  <c:v>21</c:v>
                </c:pt>
                <c:pt idx="23">
                  <c:v>22</c:v>
                </c:pt>
                <c:pt idx="24">
                  <c:v>26</c:v>
                </c:pt>
                <c:pt idx="25">
                  <c:v>27</c:v>
                </c:pt>
                <c:pt idx="26">
                  <c:v>29</c:v>
                </c:pt>
                <c:pt idx="27">
                  <c:v>29</c:v>
                </c:pt>
                <c:pt idx="28">
                  <c:v>31</c:v>
                </c:pt>
                <c:pt idx="29">
                  <c:v>31</c:v>
                </c:pt>
                <c:pt idx="30">
                  <c:v>33</c:v>
                </c:pt>
                <c:pt idx="31">
                  <c:v>35</c:v>
                </c:pt>
                <c:pt idx="32">
                  <c:v>37</c:v>
                </c:pt>
                <c:pt idx="33">
                  <c:v>41</c:v>
                </c:pt>
                <c:pt idx="34">
                  <c:v>43</c:v>
                </c:pt>
                <c:pt idx="35">
                  <c:v>43</c:v>
                </c:pt>
                <c:pt idx="36">
                  <c:v>45</c:v>
                </c:pt>
                <c:pt idx="37">
                  <c:v>45</c:v>
                </c:pt>
                <c:pt idx="38">
                  <c:v>50</c:v>
                </c:pt>
                <c:pt idx="39">
                  <c:v>51</c:v>
                </c:pt>
                <c:pt idx="40">
                  <c:v>52</c:v>
                </c:pt>
                <c:pt idx="41">
                  <c:v>52</c:v>
                </c:pt>
                <c:pt idx="42">
                  <c:v>52</c:v>
                </c:pt>
                <c:pt idx="43">
                  <c:v>53</c:v>
                </c:pt>
                <c:pt idx="44">
                  <c:v>53</c:v>
                </c:pt>
                <c:pt idx="45">
                  <c:v>53</c:v>
                </c:pt>
                <c:pt idx="46">
                  <c:v>54</c:v>
                </c:pt>
                <c:pt idx="47">
                  <c:v>55</c:v>
                </c:pt>
                <c:pt idx="48">
                  <c:v>56</c:v>
                </c:pt>
                <c:pt idx="49">
                  <c:v>58</c:v>
                </c:pt>
                <c:pt idx="50">
                  <c:v>58</c:v>
                </c:pt>
                <c:pt idx="51">
                  <c:v>59</c:v>
                </c:pt>
                <c:pt idx="52">
                  <c:v>62</c:v>
                </c:pt>
                <c:pt idx="53">
                  <c:v>64</c:v>
                </c:pt>
                <c:pt idx="54">
                  <c:v>66</c:v>
                </c:pt>
                <c:pt idx="55">
                  <c:v>69</c:v>
                </c:pt>
                <c:pt idx="56">
                  <c:v>70</c:v>
                </c:pt>
                <c:pt idx="57">
                  <c:v>72</c:v>
                </c:pt>
                <c:pt idx="58">
                  <c:v>72</c:v>
                </c:pt>
                <c:pt idx="59">
                  <c:v>75</c:v>
                </c:pt>
                <c:pt idx="60">
                  <c:v>76</c:v>
                </c:pt>
                <c:pt idx="61">
                  <c:v>77</c:v>
                </c:pt>
                <c:pt idx="62">
                  <c:v>77</c:v>
                </c:pt>
                <c:pt idx="63">
                  <c:v>79</c:v>
                </c:pt>
                <c:pt idx="64">
                  <c:v>81</c:v>
                </c:pt>
                <c:pt idx="65">
                  <c:v>82</c:v>
                </c:pt>
                <c:pt idx="66">
                  <c:v>84</c:v>
                </c:pt>
                <c:pt idx="67">
                  <c:v>84</c:v>
                </c:pt>
                <c:pt idx="68">
                  <c:v>86</c:v>
                </c:pt>
                <c:pt idx="69">
                  <c:v>87</c:v>
                </c:pt>
                <c:pt idx="70">
                  <c:v>88</c:v>
                </c:pt>
                <c:pt idx="71">
                  <c:v>88</c:v>
                </c:pt>
                <c:pt idx="72">
                  <c:v>89</c:v>
                </c:pt>
                <c:pt idx="73">
                  <c:v>89</c:v>
                </c:pt>
                <c:pt idx="74">
                  <c:v>90</c:v>
                </c:pt>
                <c:pt idx="75">
                  <c:v>90</c:v>
                </c:pt>
                <c:pt idx="76">
                  <c:v>91</c:v>
                </c:pt>
                <c:pt idx="77">
                  <c:v>93</c:v>
                </c:pt>
                <c:pt idx="78">
                  <c:v>95</c:v>
                </c:pt>
                <c:pt idx="79">
                  <c:v>98</c:v>
                </c:pt>
                <c:pt idx="80">
                  <c:v>102</c:v>
                </c:pt>
                <c:pt idx="81">
                  <c:v>103</c:v>
                </c:pt>
                <c:pt idx="82">
                  <c:v>104</c:v>
                </c:pt>
                <c:pt idx="83">
                  <c:v>105</c:v>
                </c:pt>
                <c:pt idx="84">
                  <c:v>106</c:v>
                </c:pt>
                <c:pt idx="85">
                  <c:v>107</c:v>
                </c:pt>
                <c:pt idx="86">
                  <c:v>107</c:v>
                </c:pt>
                <c:pt idx="87">
                  <c:v>111</c:v>
                </c:pt>
                <c:pt idx="88">
                  <c:v>112</c:v>
                </c:pt>
                <c:pt idx="89">
                  <c:v>115</c:v>
                </c:pt>
                <c:pt idx="90">
                  <c:v>118</c:v>
                </c:pt>
                <c:pt idx="91">
                  <c:v>119</c:v>
                </c:pt>
                <c:pt idx="92">
                  <c:v>121</c:v>
                </c:pt>
                <c:pt idx="93">
                  <c:v>122</c:v>
                </c:pt>
                <c:pt idx="94">
                  <c:v>123</c:v>
                </c:pt>
                <c:pt idx="95">
                  <c:v>127</c:v>
                </c:pt>
                <c:pt idx="96">
                  <c:v>129</c:v>
                </c:pt>
                <c:pt idx="97">
                  <c:v>131</c:v>
                </c:pt>
                <c:pt idx="98">
                  <c:v>133</c:v>
                </c:pt>
                <c:pt idx="99">
                  <c:v>135</c:v>
                </c:pt>
                <c:pt idx="100">
                  <c:v>137</c:v>
                </c:pt>
                <c:pt idx="101">
                  <c:v>140</c:v>
                </c:pt>
                <c:pt idx="102">
                  <c:v>141</c:v>
                </c:pt>
                <c:pt idx="103">
                  <c:v>141</c:v>
                </c:pt>
                <c:pt idx="104">
                  <c:v>144</c:v>
                </c:pt>
                <c:pt idx="105">
                  <c:v>145</c:v>
                </c:pt>
                <c:pt idx="106">
                  <c:v>148</c:v>
                </c:pt>
                <c:pt idx="107">
                  <c:v>153</c:v>
                </c:pt>
                <c:pt idx="108">
                  <c:v>161</c:v>
                </c:pt>
                <c:pt idx="109">
                  <c:v>163</c:v>
                </c:pt>
                <c:pt idx="110">
                  <c:v>168</c:v>
                </c:pt>
                <c:pt idx="111">
                  <c:v>173</c:v>
                </c:pt>
                <c:pt idx="112">
                  <c:v>177</c:v>
                </c:pt>
                <c:pt idx="113">
                  <c:v>179</c:v>
                </c:pt>
                <c:pt idx="114">
                  <c:v>181</c:v>
                </c:pt>
                <c:pt idx="115">
                  <c:v>183</c:v>
                </c:pt>
                <c:pt idx="116">
                  <c:v>187</c:v>
                </c:pt>
                <c:pt idx="117">
                  <c:v>191</c:v>
                </c:pt>
                <c:pt idx="118">
                  <c:v>193</c:v>
                </c:pt>
                <c:pt idx="119">
                  <c:v>197</c:v>
                </c:pt>
                <c:pt idx="120">
                  <c:v>202</c:v>
                </c:pt>
                <c:pt idx="121">
                  <c:v>202</c:v>
                </c:pt>
                <c:pt idx="122">
                  <c:v>207</c:v>
                </c:pt>
                <c:pt idx="123">
                  <c:v>209</c:v>
                </c:pt>
                <c:pt idx="124">
                  <c:v>215</c:v>
                </c:pt>
                <c:pt idx="125">
                  <c:v>217</c:v>
                </c:pt>
                <c:pt idx="126">
                  <c:v>223</c:v>
                </c:pt>
                <c:pt idx="127">
                  <c:v>229</c:v>
                </c:pt>
                <c:pt idx="128">
                  <c:v>233</c:v>
                </c:pt>
                <c:pt idx="129">
                  <c:v>235</c:v>
                </c:pt>
                <c:pt idx="130">
                  <c:v>238</c:v>
                </c:pt>
                <c:pt idx="131">
                  <c:v>239</c:v>
                </c:pt>
                <c:pt idx="132">
                  <c:v>244</c:v>
                </c:pt>
                <c:pt idx="133">
                  <c:v>254</c:v>
                </c:pt>
                <c:pt idx="134">
                  <c:v>262</c:v>
                </c:pt>
                <c:pt idx="135">
                  <c:v>263</c:v>
                </c:pt>
                <c:pt idx="136">
                  <c:v>265</c:v>
                </c:pt>
                <c:pt idx="137">
                  <c:v>269</c:v>
                </c:pt>
                <c:pt idx="138">
                  <c:v>278</c:v>
                </c:pt>
                <c:pt idx="139">
                  <c:v>278</c:v>
                </c:pt>
                <c:pt idx="140">
                  <c:v>281</c:v>
                </c:pt>
                <c:pt idx="141">
                  <c:v>286</c:v>
                </c:pt>
                <c:pt idx="142">
                  <c:v>287</c:v>
                </c:pt>
                <c:pt idx="143">
                  <c:v>291</c:v>
                </c:pt>
                <c:pt idx="144">
                  <c:v>293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E3-494F-BB38-FAE62A0BE257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11</c:v>
                </c:pt>
                <c:pt idx="9">
                  <c:v>11</c:v>
                </c:pt>
                <c:pt idx="10">
                  <c:v>12</c:v>
                </c:pt>
                <c:pt idx="11">
                  <c:v>14</c:v>
                </c:pt>
                <c:pt idx="12">
                  <c:v>15</c:v>
                </c:pt>
                <c:pt idx="13">
                  <c:v>16</c:v>
                </c:pt>
                <c:pt idx="14">
                  <c:v>16</c:v>
                </c:pt>
                <c:pt idx="15">
                  <c:v>16</c:v>
                </c:pt>
                <c:pt idx="16">
                  <c:v>19</c:v>
                </c:pt>
                <c:pt idx="17">
                  <c:v>22</c:v>
                </c:pt>
                <c:pt idx="18">
                  <c:v>22</c:v>
                </c:pt>
                <c:pt idx="19">
                  <c:v>22</c:v>
                </c:pt>
                <c:pt idx="20">
                  <c:v>23</c:v>
                </c:pt>
                <c:pt idx="21">
                  <c:v>24</c:v>
                </c:pt>
                <c:pt idx="22">
                  <c:v>24</c:v>
                </c:pt>
                <c:pt idx="23">
                  <c:v>27</c:v>
                </c:pt>
                <c:pt idx="24">
                  <c:v>29</c:v>
                </c:pt>
                <c:pt idx="25">
                  <c:v>31</c:v>
                </c:pt>
                <c:pt idx="26">
                  <c:v>32</c:v>
                </c:pt>
                <c:pt idx="27">
                  <c:v>33</c:v>
                </c:pt>
                <c:pt idx="28">
                  <c:v>33</c:v>
                </c:pt>
                <c:pt idx="29">
                  <c:v>33</c:v>
                </c:pt>
                <c:pt idx="30">
                  <c:v>33</c:v>
                </c:pt>
                <c:pt idx="31">
                  <c:v>34</c:v>
                </c:pt>
                <c:pt idx="32">
                  <c:v>35</c:v>
                </c:pt>
                <c:pt idx="33">
                  <c:v>35</c:v>
                </c:pt>
                <c:pt idx="34">
                  <c:v>36</c:v>
                </c:pt>
                <c:pt idx="35">
                  <c:v>36</c:v>
                </c:pt>
                <c:pt idx="36">
                  <c:v>36</c:v>
                </c:pt>
                <c:pt idx="37">
                  <c:v>37</c:v>
                </c:pt>
                <c:pt idx="38">
                  <c:v>39</c:v>
                </c:pt>
                <c:pt idx="39">
                  <c:v>39</c:v>
                </c:pt>
                <c:pt idx="40">
                  <c:v>41</c:v>
                </c:pt>
                <c:pt idx="41">
                  <c:v>42</c:v>
                </c:pt>
                <c:pt idx="42">
                  <c:v>42</c:v>
                </c:pt>
                <c:pt idx="43">
                  <c:v>42</c:v>
                </c:pt>
                <c:pt idx="44">
                  <c:v>42</c:v>
                </c:pt>
                <c:pt idx="45">
                  <c:v>42</c:v>
                </c:pt>
                <c:pt idx="46">
                  <c:v>42</c:v>
                </c:pt>
                <c:pt idx="47">
                  <c:v>42</c:v>
                </c:pt>
                <c:pt idx="48">
                  <c:v>42</c:v>
                </c:pt>
                <c:pt idx="49">
                  <c:v>43</c:v>
                </c:pt>
                <c:pt idx="50">
                  <c:v>44</c:v>
                </c:pt>
                <c:pt idx="51">
                  <c:v>45</c:v>
                </c:pt>
                <c:pt idx="52">
                  <c:v>46</c:v>
                </c:pt>
                <c:pt idx="53">
                  <c:v>49</c:v>
                </c:pt>
                <c:pt idx="54">
                  <c:v>49</c:v>
                </c:pt>
                <c:pt idx="55">
                  <c:v>51</c:v>
                </c:pt>
                <c:pt idx="56">
                  <c:v>53</c:v>
                </c:pt>
                <c:pt idx="57">
                  <c:v>53</c:v>
                </c:pt>
                <c:pt idx="58">
                  <c:v>55</c:v>
                </c:pt>
                <c:pt idx="59">
                  <c:v>57</c:v>
                </c:pt>
                <c:pt idx="60">
                  <c:v>57</c:v>
                </c:pt>
                <c:pt idx="61">
                  <c:v>59</c:v>
                </c:pt>
                <c:pt idx="62">
                  <c:v>60</c:v>
                </c:pt>
                <c:pt idx="63">
                  <c:v>63</c:v>
                </c:pt>
                <c:pt idx="64">
                  <c:v>64</c:v>
                </c:pt>
                <c:pt idx="65">
                  <c:v>66</c:v>
                </c:pt>
                <c:pt idx="66">
                  <c:v>67</c:v>
                </c:pt>
                <c:pt idx="67">
                  <c:v>69</c:v>
                </c:pt>
                <c:pt idx="68">
                  <c:v>70</c:v>
                </c:pt>
                <c:pt idx="69">
                  <c:v>71</c:v>
                </c:pt>
                <c:pt idx="70">
                  <c:v>73</c:v>
                </c:pt>
                <c:pt idx="71">
                  <c:v>74</c:v>
                </c:pt>
                <c:pt idx="72">
                  <c:v>76</c:v>
                </c:pt>
                <c:pt idx="73">
                  <c:v>77</c:v>
                </c:pt>
                <c:pt idx="74">
                  <c:v>79</c:v>
                </c:pt>
                <c:pt idx="75">
                  <c:v>82</c:v>
                </c:pt>
                <c:pt idx="76">
                  <c:v>86</c:v>
                </c:pt>
                <c:pt idx="77">
                  <c:v>88</c:v>
                </c:pt>
                <c:pt idx="78">
                  <c:v>90</c:v>
                </c:pt>
                <c:pt idx="79">
                  <c:v>91</c:v>
                </c:pt>
                <c:pt idx="80">
                  <c:v>93</c:v>
                </c:pt>
                <c:pt idx="81">
                  <c:v>95</c:v>
                </c:pt>
                <c:pt idx="82">
                  <c:v>98</c:v>
                </c:pt>
                <c:pt idx="83">
                  <c:v>104</c:v>
                </c:pt>
                <c:pt idx="84">
                  <c:v>109</c:v>
                </c:pt>
                <c:pt idx="85">
                  <c:v>110</c:v>
                </c:pt>
                <c:pt idx="86">
                  <c:v>112</c:v>
                </c:pt>
                <c:pt idx="87">
                  <c:v>115</c:v>
                </c:pt>
                <c:pt idx="88">
                  <c:v>117</c:v>
                </c:pt>
                <c:pt idx="89">
                  <c:v>120</c:v>
                </c:pt>
                <c:pt idx="90">
                  <c:v>126</c:v>
                </c:pt>
                <c:pt idx="91">
                  <c:v>127</c:v>
                </c:pt>
                <c:pt idx="92">
                  <c:v>127</c:v>
                </c:pt>
                <c:pt idx="93">
                  <c:v>129</c:v>
                </c:pt>
                <c:pt idx="94">
                  <c:v>133</c:v>
                </c:pt>
                <c:pt idx="95">
                  <c:v>136</c:v>
                </c:pt>
                <c:pt idx="96">
                  <c:v>140</c:v>
                </c:pt>
                <c:pt idx="97">
                  <c:v>142</c:v>
                </c:pt>
                <c:pt idx="98">
                  <c:v>145</c:v>
                </c:pt>
                <c:pt idx="99">
                  <c:v>149</c:v>
                </c:pt>
                <c:pt idx="100">
                  <c:v>150</c:v>
                </c:pt>
                <c:pt idx="101">
                  <c:v>150</c:v>
                </c:pt>
                <c:pt idx="102">
                  <c:v>153</c:v>
                </c:pt>
                <c:pt idx="103">
                  <c:v>155</c:v>
                </c:pt>
                <c:pt idx="104">
                  <c:v>157</c:v>
                </c:pt>
                <c:pt idx="105">
                  <c:v>157</c:v>
                </c:pt>
                <c:pt idx="106">
                  <c:v>159</c:v>
                </c:pt>
                <c:pt idx="107">
                  <c:v>166</c:v>
                </c:pt>
                <c:pt idx="108">
                  <c:v>169</c:v>
                </c:pt>
                <c:pt idx="109">
                  <c:v>172</c:v>
                </c:pt>
                <c:pt idx="110">
                  <c:v>178</c:v>
                </c:pt>
                <c:pt idx="111">
                  <c:v>186</c:v>
                </c:pt>
                <c:pt idx="112">
                  <c:v>191</c:v>
                </c:pt>
                <c:pt idx="113">
                  <c:v>196</c:v>
                </c:pt>
                <c:pt idx="114">
                  <c:v>203</c:v>
                </c:pt>
                <c:pt idx="115">
                  <c:v>208</c:v>
                </c:pt>
                <c:pt idx="116">
                  <c:v>215</c:v>
                </c:pt>
                <c:pt idx="117">
                  <c:v>220</c:v>
                </c:pt>
                <c:pt idx="118">
                  <c:v>226</c:v>
                </c:pt>
                <c:pt idx="119">
                  <c:v>232</c:v>
                </c:pt>
                <c:pt idx="120">
                  <c:v>234</c:v>
                </c:pt>
                <c:pt idx="121">
                  <c:v>240</c:v>
                </c:pt>
                <c:pt idx="122">
                  <c:v>248</c:v>
                </c:pt>
                <c:pt idx="123">
                  <c:v>252</c:v>
                </c:pt>
                <c:pt idx="124">
                  <c:v>256</c:v>
                </c:pt>
                <c:pt idx="125">
                  <c:v>265</c:v>
                </c:pt>
                <c:pt idx="126">
                  <c:v>270</c:v>
                </c:pt>
                <c:pt idx="127">
                  <c:v>273</c:v>
                </c:pt>
                <c:pt idx="128">
                  <c:v>277</c:v>
                </c:pt>
                <c:pt idx="129">
                  <c:v>284</c:v>
                </c:pt>
                <c:pt idx="130">
                  <c:v>289</c:v>
                </c:pt>
                <c:pt idx="131">
                  <c:v>293</c:v>
                </c:pt>
                <c:pt idx="132">
                  <c:v>301</c:v>
                </c:pt>
                <c:pt idx="133">
                  <c:v>304</c:v>
                </c:pt>
                <c:pt idx="134">
                  <c:v>308</c:v>
                </c:pt>
                <c:pt idx="135">
                  <c:v>313</c:v>
                </c:pt>
                <c:pt idx="136">
                  <c:v>320</c:v>
                </c:pt>
                <c:pt idx="137">
                  <c:v>324</c:v>
                </c:pt>
                <c:pt idx="138">
                  <c:v>332</c:v>
                </c:pt>
                <c:pt idx="139">
                  <c:v>335</c:v>
                </c:pt>
                <c:pt idx="140">
                  <c:v>339</c:v>
                </c:pt>
                <c:pt idx="141">
                  <c:v>342</c:v>
                </c:pt>
                <c:pt idx="142">
                  <c:v>347</c:v>
                </c:pt>
                <c:pt idx="143">
                  <c:v>349</c:v>
                </c:pt>
                <c:pt idx="144">
                  <c:v>353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E3-494F-BB38-FAE62A0BE257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4</c:v>
                </c:pt>
                <c:pt idx="14">
                  <c:v>4</c:v>
                </c:pt>
                <c:pt idx="15">
                  <c:v>4</c:v>
                </c:pt>
                <c:pt idx="16">
                  <c:v>7</c:v>
                </c:pt>
                <c:pt idx="17">
                  <c:v>8</c:v>
                </c:pt>
                <c:pt idx="18">
                  <c:v>9</c:v>
                </c:pt>
                <c:pt idx="19">
                  <c:v>9</c:v>
                </c:pt>
                <c:pt idx="20">
                  <c:v>9</c:v>
                </c:pt>
                <c:pt idx="21">
                  <c:v>12</c:v>
                </c:pt>
                <c:pt idx="22">
                  <c:v>14</c:v>
                </c:pt>
                <c:pt idx="23">
                  <c:v>18</c:v>
                </c:pt>
                <c:pt idx="24">
                  <c:v>19</c:v>
                </c:pt>
                <c:pt idx="25">
                  <c:v>21</c:v>
                </c:pt>
                <c:pt idx="26">
                  <c:v>24</c:v>
                </c:pt>
                <c:pt idx="27">
                  <c:v>25</c:v>
                </c:pt>
                <c:pt idx="28">
                  <c:v>27</c:v>
                </c:pt>
                <c:pt idx="29">
                  <c:v>29</c:v>
                </c:pt>
                <c:pt idx="30">
                  <c:v>31</c:v>
                </c:pt>
                <c:pt idx="31">
                  <c:v>34</c:v>
                </c:pt>
                <c:pt idx="32">
                  <c:v>34</c:v>
                </c:pt>
                <c:pt idx="33">
                  <c:v>36</c:v>
                </c:pt>
                <c:pt idx="34">
                  <c:v>38</c:v>
                </c:pt>
                <c:pt idx="35">
                  <c:v>38</c:v>
                </c:pt>
                <c:pt idx="36">
                  <c:v>41</c:v>
                </c:pt>
                <c:pt idx="37">
                  <c:v>42</c:v>
                </c:pt>
                <c:pt idx="38">
                  <c:v>44</c:v>
                </c:pt>
                <c:pt idx="39">
                  <c:v>49</c:v>
                </c:pt>
                <c:pt idx="40">
                  <c:v>53</c:v>
                </c:pt>
                <c:pt idx="41">
                  <c:v>54</c:v>
                </c:pt>
                <c:pt idx="42">
                  <c:v>54</c:v>
                </c:pt>
                <c:pt idx="43">
                  <c:v>55</c:v>
                </c:pt>
                <c:pt idx="44">
                  <c:v>55</c:v>
                </c:pt>
                <c:pt idx="45">
                  <c:v>55</c:v>
                </c:pt>
                <c:pt idx="46">
                  <c:v>56</c:v>
                </c:pt>
                <c:pt idx="47">
                  <c:v>56</c:v>
                </c:pt>
                <c:pt idx="48">
                  <c:v>57</c:v>
                </c:pt>
                <c:pt idx="49">
                  <c:v>58</c:v>
                </c:pt>
                <c:pt idx="50">
                  <c:v>58</c:v>
                </c:pt>
                <c:pt idx="51">
                  <c:v>59</c:v>
                </c:pt>
                <c:pt idx="52">
                  <c:v>60</c:v>
                </c:pt>
                <c:pt idx="53">
                  <c:v>62</c:v>
                </c:pt>
                <c:pt idx="54">
                  <c:v>62</c:v>
                </c:pt>
                <c:pt idx="55">
                  <c:v>64</c:v>
                </c:pt>
                <c:pt idx="56">
                  <c:v>64</c:v>
                </c:pt>
                <c:pt idx="57">
                  <c:v>67</c:v>
                </c:pt>
                <c:pt idx="58">
                  <c:v>68</c:v>
                </c:pt>
                <c:pt idx="59">
                  <c:v>69</c:v>
                </c:pt>
                <c:pt idx="60">
                  <c:v>69</c:v>
                </c:pt>
                <c:pt idx="61">
                  <c:v>69</c:v>
                </c:pt>
                <c:pt idx="62">
                  <c:v>72</c:v>
                </c:pt>
                <c:pt idx="63">
                  <c:v>73</c:v>
                </c:pt>
                <c:pt idx="64">
                  <c:v>74</c:v>
                </c:pt>
                <c:pt idx="65">
                  <c:v>76</c:v>
                </c:pt>
                <c:pt idx="66">
                  <c:v>76</c:v>
                </c:pt>
                <c:pt idx="67">
                  <c:v>82</c:v>
                </c:pt>
                <c:pt idx="68">
                  <c:v>84</c:v>
                </c:pt>
                <c:pt idx="69">
                  <c:v>85</c:v>
                </c:pt>
                <c:pt idx="70">
                  <c:v>89</c:v>
                </c:pt>
                <c:pt idx="71">
                  <c:v>90</c:v>
                </c:pt>
                <c:pt idx="72">
                  <c:v>92</c:v>
                </c:pt>
                <c:pt idx="73">
                  <c:v>98</c:v>
                </c:pt>
                <c:pt idx="74">
                  <c:v>104</c:v>
                </c:pt>
                <c:pt idx="75">
                  <c:v>107</c:v>
                </c:pt>
                <c:pt idx="76">
                  <c:v>112</c:v>
                </c:pt>
                <c:pt idx="77">
                  <c:v>116</c:v>
                </c:pt>
                <c:pt idx="78">
                  <c:v>119</c:v>
                </c:pt>
                <c:pt idx="79">
                  <c:v>122</c:v>
                </c:pt>
                <c:pt idx="80">
                  <c:v>123</c:v>
                </c:pt>
                <c:pt idx="81">
                  <c:v>125</c:v>
                </c:pt>
                <c:pt idx="82">
                  <c:v>128</c:v>
                </c:pt>
                <c:pt idx="83">
                  <c:v>130</c:v>
                </c:pt>
                <c:pt idx="84">
                  <c:v>132</c:v>
                </c:pt>
                <c:pt idx="85">
                  <c:v>135</c:v>
                </c:pt>
                <c:pt idx="86">
                  <c:v>136</c:v>
                </c:pt>
                <c:pt idx="87">
                  <c:v>139</c:v>
                </c:pt>
                <c:pt idx="88">
                  <c:v>139</c:v>
                </c:pt>
                <c:pt idx="89">
                  <c:v>142</c:v>
                </c:pt>
                <c:pt idx="90">
                  <c:v>142</c:v>
                </c:pt>
                <c:pt idx="91">
                  <c:v>144</c:v>
                </c:pt>
                <c:pt idx="92">
                  <c:v>144</c:v>
                </c:pt>
                <c:pt idx="93">
                  <c:v>148</c:v>
                </c:pt>
                <c:pt idx="94">
                  <c:v>151</c:v>
                </c:pt>
                <c:pt idx="95">
                  <c:v>155</c:v>
                </c:pt>
                <c:pt idx="96">
                  <c:v>158</c:v>
                </c:pt>
                <c:pt idx="97">
                  <c:v>161</c:v>
                </c:pt>
                <c:pt idx="98">
                  <c:v>165</c:v>
                </c:pt>
                <c:pt idx="99">
                  <c:v>168</c:v>
                </c:pt>
                <c:pt idx="100">
                  <c:v>173</c:v>
                </c:pt>
                <c:pt idx="101">
                  <c:v>177</c:v>
                </c:pt>
                <c:pt idx="102">
                  <c:v>180</c:v>
                </c:pt>
                <c:pt idx="103">
                  <c:v>181</c:v>
                </c:pt>
                <c:pt idx="104">
                  <c:v>187</c:v>
                </c:pt>
                <c:pt idx="105">
                  <c:v>187</c:v>
                </c:pt>
                <c:pt idx="106">
                  <c:v>190</c:v>
                </c:pt>
                <c:pt idx="107">
                  <c:v>191</c:v>
                </c:pt>
                <c:pt idx="108">
                  <c:v>197</c:v>
                </c:pt>
                <c:pt idx="109">
                  <c:v>198</c:v>
                </c:pt>
                <c:pt idx="110">
                  <c:v>201</c:v>
                </c:pt>
                <c:pt idx="111">
                  <c:v>203</c:v>
                </c:pt>
                <c:pt idx="112">
                  <c:v>208</c:v>
                </c:pt>
                <c:pt idx="113">
                  <c:v>213</c:v>
                </c:pt>
                <c:pt idx="114">
                  <c:v>221</c:v>
                </c:pt>
                <c:pt idx="115">
                  <c:v>223</c:v>
                </c:pt>
                <c:pt idx="116">
                  <c:v>227</c:v>
                </c:pt>
                <c:pt idx="117">
                  <c:v>229</c:v>
                </c:pt>
                <c:pt idx="118">
                  <c:v>233</c:v>
                </c:pt>
                <c:pt idx="119">
                  <c:v>236</c:v>
                </c:pt>
                <c:pt idx="120">
                  <c:v>239</c:v>
                </c:pt>
                <c:pt idx="121">
                  <c:v>245</c:v>
                </c:pt>
                <c:pt idx="122">
                  <c:v>246</c:v>
                </c:pt>
                <c:pt idx="123">
                  <c:v>252</c:v>
                </c:pt>
                <c:pt idx="124">
                  <c:v>254</c:v>
                </c:pt>
                <c:pt idx="125">
                  <c:v>258</c:v>
                </c:pt>
                <c:pt idx="126">
                  <c:v>263</c:v>
                </c:pt>
                <c:pt idx="127">
                  <c:v>267</c:v>
                </c:pt>
                <c:pt idx="128">
                  <c:v>269</c:v>
                </c:pt>
                <c:pt idx="129">
                  <c:v>277</c:v>
                </c:pt>
                <c:pt idx="130">
                  <c:v>279</c:v>
                </c:pt>
                <c:pt idx="131">
                  <c:v>281</c:v>
                </c:pt>
                <c:pt idx="132">
                  <c:v>288</c:v>
                </c:pt>
                <c:pt idx="133">
                  <c:v>293</c:v>
                </c:pt>
                <c:pt idx="134">
                  <c:v>301</c:v>
                </c:pt>
                <c:pt idx="135">
                  <c:v>301</c:v>
                </c:pt>
                <c:pt idx="136">
                  <c:v>306</c:v>
                </c:pt>
                <c:pt idx="137">
                  <c:v>311</c:v>
                </c:pt>
                <c:pt idx="138">
                  <c:v>318</c:v>
                </c:pt>
                <c:pt idx="139">
                  <c:v>320</c:v>
                </c:pt>
                <c:pt idx="140">
                  <c:v>323</c:v>
                </c:pt>
                <c:pt idx="141">
                  <c:v>325</c:v>
                </c:pt>
                <c:pt idx="142">
                  <c:v>328</c:v>
                </c:pt>
                <c:pt idx="143">
                  <c:v>333</c:v>
                </c:pt>
                <c:pt idx="144">
                  <c:v>339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E3-494F-BB38-FAE62A0BE257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3</c:v>
                </c:pt>
                <c:pt idx="9">
                  <c:v>3</c:v>
                </c:pt>
                <c:pt idx="10">
                  <c:v>5</c:v>
                </c:pt>
                <c:pt idx="11">
                  <c:v>5</c:v>
                </c:pt>
                <c:pt idx="12">
                  <c:v>6</c:v>
                </c:pt>
                <c:pt idx="13">
                  <c:v>7</c:v>
                </c:pt>
                <c:pt idx="14">
                  <c:v>7</c:v>
                </c:pt>
                <c:pt idx="15">
                  <c:v>7</c:v>
                </c:pt>
                <c:pt idx="16">
                  <c:v>9</c:v>
                </c:pt>
                <c:pt idx="17">
                  <c:v>11</c:v>
                </c:pt>
                <c:pt idx="18">
                  <c:v>13</c:v>
                </c:pt>
                <c:pt idx="19">
                  <c:v>13</c:v>
                </c:pt>
                <c:pt idx="20">
                  <c:v>14</c:v>
                </c:pt>
                <c:pt idx="21">
                  <c:v>14</c:v>
                </c:pt>
                <c:pt idx="22">
                  <c:v>15</c:v>
                </c:pt>
                <c:pt idx="23">
                  <c:v>16</c:v>
                </c:pt>
                <c:pt idx="24">
                  <c:v>17</c:v>
                </c:pt>
                <c:pt idx="25">
                  <c:v>19</c:v>
                </c:pt>
                <c:pt idx="26">
                  <c:v>19</c:v>
                </c:pt>
                <c:pt idx="27">
                  <c:v>20</c:v>
                </c:pt>
                <c:pt idx="28">
                  <c:v>22</c:v>
                </c:pt>
                <c:pt idx="29">
                  <c:v>26</c:v>
                </c:pt>
                <c:pt idx="30">
                  <c:v>29</c:v>
                </c:pt>
                <c:pt idx="31">
                  <c:v>32</c:v>
                </c:pt>
                <c:pt idx="32">
                  <c:v>33</c:v>
                </c:pt>
                <c:pt idx="33">
                  <c:v>35</c:v>
                </c:pt>
                <c:pt idx="34">
                  <c:v>37</c:v>
                </c:pt>
                <c:pt idx="35">
                  <c:v>45</c:v>
                </c:pt>
                <c:pt idx="36">
                  <c:v>48</c:v>
                </c:pt>
                <c:pt idx="37">
                  <c:v>50</c:v>
                </c:pt>
                <c:pt idx="38">
                  <c:v>51</c:v>
                </c:pt>
                <c:pt idx="39">
                  <c:v>54</c:v>
                </c:pt>
                <c:pt idx="40">
                  <c:v>55</c:v>
                </c:pt>
                <c:pt idx="41">
                  <c:v>56</c:v>
                </c:pt>
                <c:pt idx="42">
                  <c:v>56</c:v>
                </c:pt>
                <c:pt idx="43">
                  <c:v>56</c:v>
                </c:pt>
                <c:pt idx="44">
                  <c:v>56</c:v>
                </c:pt>
                <c:pt idx="45">
                  <c:v>57</c:v>
                </c:pt>
                <c:pt idx="46">
                  <c:v>58</c:v>
                </c:pt>
                <c:pt idx="47">
                  <c:v>58</c:v>
                </c:pt>
                <c:pt idx="48">
                  <c:v>60</c:v>
                </c:pt>
                <c:pt idx="49">
                  <c:v>61</c:v>
                </c:pt>
                <c:pt idx="50">
                  <c:v>63</c:v>
                </c:pt>
                <c:pt idx="51">
                  <c:v>65</c:v>
                </c:pt>
                <c:pt idx="52">
                  <c:v>65</c:v>
                </c:pt>
                <c:pt idx="53">
                  <c:v>67</c:v>
                </c:pt>
                <c:pt idx="54">
                  <c:v>67</c:v>
                </c:pt>
                <c:pt idx="55">
                  <c:v>68</c:v>
                </c:pt>
                <c:pt idx="56">
                  <c:v>70</c:v>
                </c:pt>
                <c:pt idx="57">
                  <c:v>72</c:v>
                </c:pt>
                <c:pt idx="58">
                  <c:v>73</c:v>
                </c:pt>
                <c:pt idx="59">
                  <c:v>74</c:v>
                </c:pt>
                <c:pt idx="60">
                  <c:v>77</c:v>
                </c:pt>
                <c:pt idx="61">
                  <c:v>78</c:v>
                </c:pt>
                <c:pt idx="62">
                  <c:v>79</c:v>
                </c:pt>
                <c:pt idx="63">
                  <c:v>84</c:v>
                </c:pt>
                <c:pt idx="64">
                  <c:v>85</c:v>
                </c:pt>
                <c:pt idx="65">
                  <c:v>85</c:v>
                </c:pt>
                <c:pt idx="66">
                  <c:v>88</c:v>
                </c:pt>
                <c:pt idx="67">
                  <c:v>90</c:v>
                </c:pt>
                <c:pt idx="68">
                  <c:v>91</c:v>
                </c:pt>
                <c:pt idx="69">
                  <c:v>91</c:v>
                </c:pt>
                <c:pt idx="70">
                  <c:v>95</c:v>
                </c:pt>
                <c:pt idx="71">
                  <c:v>99</c:v>
                </c:pt>
                <c:pt idx="72">
                  <c:v>101</c:v>
                </c:pt>
                <c:pt idx="73">
                  <c:v>102</c:v>
                </c:pt>
                <c:pt idx="74">
                  <c:v>103</c:v>
                </c:pt>
                <c:pt idx="75">
                  <c:v>105</c:v>
                </c:pt>
                <c:pt idx="76">
                  <c:v>108</c:v>
                </c:pt>
                <c:pt idx="77">
                  <c:v>110</c:v>
                </c:pt>
                <c:pt idx="78">
                  <c:v>116</c:v>
                </c:pt>
                <c:pt idx="79">
                  <c:v>117</c:v>
                </c:pt>
                <c:pt idx="80">
                  <c:v>118</c:v>
                </c:pt>
                <c:pt idx="81">
                  <c:v>121</c:v>
                </c:pt>
                <c:pt idx="82">
                  <c:v>121</c:v>
                </c:pt>
                <c:pt idx="83">
                  <c:v>122</c:v>
                </c:pt>
                <c:pt idx="84">
                  <c:v>125</c:v>
                </c:pt>
                <c:pt idx="85">
                  <c:v>127</c:v>
                </c:pt>
                <c:pt idx="86">
                  <c:v>129</c:v>
                </c:pt>
                <c:pt idx="87">
                  <c:v>130</c:v>
                </c:pt>
                <c:pt idx="88">
                  <c:v>133</c:v>
                </c:pt>
                <c:pt idx="89">
                  <c:v>133</c:v>
                </c:pt>
                <c:pt idx="90">
                  <c:v>136</c:v>
                </c:pt>
                <c:pt idx="91">
                  <c:v>140</c:v>
                </c:pt>
                <c:pt idx="92">
                  <c:v>143</c:v>
                </c:pt>
                <c:pt idx="93">
                  <c:v>147</c:v>
                </c:pt>
                <c:pt idx="94">
                  <c:v>152</c:v>
                </c:pt>
                <c:pt idx="95">
                  <c:v>156</c:v>
                </c:pt>
                <c:pt idx="96">
                  <c:v>159</c:v>
                </c:pt>
                <c:pt idx="97">
                  <c:v>162</c:v>
                </c:pt>
                <c:pt idx="98">
                  <c:v>165</c:v>
                </c:pt>
                <c:pt idx="99">
                  <c:v>169</c:v>
                </c:pt>
                <c:pt idx="100">
                  <c:v>174</c:v>
                </c:pt>
                <c:pt idx="101">
                  <c:v>175</c:v>
                </c:pt>
                <c:pt idx="102">
                  <c:v>179</c:v>
                </c:pt>
                <c:pt idx="103">
                  <c:v>181</c:v>
                </c:pt>
                <c:pt idx="104">
                  <c:v>189</c:v>
                </c:pt>
                <c:pt idx="105">
                  <c:v>190</c:v>
                </c:pt>
                <c:pt idx="106">
                  <c:v>194</c:v>
                </c:pt>
                <c:pt idx="107">
                  <c:v>196</c:v>
                </c:pt>
                <c:pt idx="108">
                  <c:v>199</c:v>
                </c:pt>
                <c:pt idx="109">
                  <c:v>202</c:v>
                </c:pt>
                <c:pt idx="110">
                  <c:v>205</c:v>
                </c:pt>
                <c:pt idx="111">
                  <c:v>210</c:v>
                </c:pt>
                <c:pt idx="112">
                  <c:v>210</c:v>
                </c:pt>
                <c:pt idx="113">
                  <c:v>215</c:v>
                </c:pt>
                <c:pt idx="114">
                  <c:v>222</c:v>
                </c:pt>
                <c:pt idx="115">
                  <c:v>222</c:v>
                </c:pt>
                <c:pt idx="116">
                  <c:v>225</c:v>
                </c:pt>
                <c:pt idx="117">
                  <c:v>232</c:v>
                </c:pt>
                <c:pt idx="118">
                  <c:v>235</c:v>
                </c:pt>
                <c:pt idx="119">
                  <c:v>238</c:v>
                </c:pt>
                <c:pt idx="120">
                  <c:v>243</c:v>
                </c:pt>
                <c:pt idx="121">
                  <c:v>248</c:v>
                </c:pt>
                <c:pt idx="122">
                  <c:v>249</c:v>
                </c:pt>
                <c:pt idx="123">
                  <c:v>254</c:v>
                </c:pt>
                <c:pt idx="124">
                  <c:v>260</c:v>
                </c:pt>
                <c:pt idx="125">
                  <c:v>268</c:v>
                </c:pt>
                <c:pt idx="126">
                  <c:v>274</c:v>
                </c:pt>
                <c:pt idx="127">
                  <c:v>280</c:v>
                </c:pt>
                <c:pt idx="128">
                  <c:v>284</c:v>
                </c:pt>
                <c:pt idx="129">
                  <c:v>286</c:v>
                </c:pt>
                <c:pt idx="130">
                  <c:v>290</c:v>
                </c:pt>
                <c:pt idx="131">
                  <c:v>297</c:v>
                </c:pt>
                <c:pt idx="132">
                  <c:v>302</c:v>
                </c:pt>
                <c:pt idx="133">
                  <c:v>305</c:v>
                </c:pt>
                <c:pt idx="134">
                  <c:v>308</c:v>
                </c:pt>
                <c:pt idx="135">
                  <c:v>311</c:v>
                </c:pt>
                <c:pt idx="136">
                  <c:v>319</c:v>
                </c:pt>
                <c:pt idx="137">
                  <c:v>321</c:v>
                </c:pt>
                <c:pt idx="138">
                  <c:v>323</c:v>
                </c:pt>
                <c:pt idx="139">
                  <c:v>326</c:v>
                </c:pt>
                <c:pt idx="140">
                  <c:v>333</c:v>
                </c:pt>
                <c:pt idx="141">
                  <c:v>342</c:v>
                </c:pt>
                <c:pt idx="142">
                  <c:v>348</c:v>
                </c:pt>
                <c:pt idx="143">
                  <c:v>349</c:v>
                </c:pt>
                <c:pt idx="144">
                  <c:v>350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1E3-494F-BB38-FAE62A0BE257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6</c:v>
                </c:pt>
                <c:pt idx="4">
                  <c:v>8</c:v>
                </c:pt>
                <c:pt idx="5">
                  <c:v>8</c:v>
                </c:pt>
                <c:pt idx="6">
                  <c:v>12</c:v>
                </c:pt>
                <c:pt idx="7">
                  <c:v>12</c:v>
                </c:pt>
                <c:pt idx="8">
                  <c:v>12</c:v>
                </c:pt>
                <c:pt idx="9">
                  <c:v>12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15</c:v>
                </c:pt>
                <c:pt idx="14">
                  <c:v>16</c:v>
                </c:pt>
                <c:pt idx="15">
                  <c:v>16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21</c:v>
                </c:pt>
                <c:pt idx="21">
                  <c:v>23</c:v>
                </c:pt>
                <c:pt idx="22">
                  <c:v>25</c:v>
                </c:pt>
                <c:pt idx="23">
                  <c:v>27</c:v>
                </c:pt>
                <c:pt idx="24">
                  <c:v>30</c:v>
                </c:pt>
                <c:pt idx="25">
                  <c:v>31</c:v>
                </c:pt>
                <c:pt idx="26">
                  <c:v>31</c:v>
                </c:pt>
                <c:pt idx="27">
                  <c:v>36</c:v>
                </c:pt>
                <c:pt idx="28">
                  <c:v>41</c:v>
                </c:pt>
                <c:pt idx="29">
                  <c:v>41</c:v>
                </c:pt>
                <c:pt idx="30">
                  <c:v>43</c:v>
                </c:pt>
                <c:pt idx="31">
                  <c:v>43</c:v>
                </c:pt>
                <c:pt idx="32">
                  <c:v>50</c:v>
                </c:pt>
                <c:pt idx="33">
                  <c:v>51</c:v>
                </c:pt>
                <c:pt idx="34">
                  <c:v>56</c:v>
                </c:pt>
                <c:pt idx="35">
                  <c:v>57</c:v>
                </c:pt>
                <c:pt idx="36">
                  <c:v>58</c:v>
                </c:pt>
                <c:pt idx="37">
                  <c:v>62</c:v>
                </c:pt>
                <c:pt idx="38">
                  <c:v>64</c:v>
                </c:pt>
                <c:pt idx="39">
                  <c:v>66</c:v>
                </c:pt>
                <c:pt idx="40">
                  <c:v>72</c:v>
                </c:pt>
                <c:pt idx="41">
                  <c:v>72</c:v>
                </c:pt>
                <c:pt idx="42">
                  <c:v>73</c:v>
                </c:pt>
                <c:pt idx="43">
                  <c:v>73</c:v>
                </c:pt>
                <c:pt idx="44">
                  <c:v>75</c:v>
                </c:pt>
                <c:pt idx="45">
                  <c:v>78</c:v>
                </c:pt>
                <c:pt idx="46">
                  <c:v>80</c:v>
                </c:pt>
                <c:pt idx="47">
                  <c:v>80</c:v>
                </c:pt>
                <c:pt idx="48">
                  <c:v>80</c:v>
                </c:pt>
                <c:pt idx="49">
                  <c:v>83</c:v>
                </c:pt>
                <c:pt idx="50">
                  <c:v>84</c:v>
                </c:pt>
                <c:pt idx="51">
                  <c:v>84</c:v>
                </c:pt>
                <c:pt idx="52">
                  <c:v>85</c:v>
                </c:pt>
                <c:pt idx="53">
                  <c:v>87</c:v>
                </c:pt>
                <c:pt idx="54">
                  <c:v>89</c:v>
                </c:pt>
                <c:pt idx="55">
                  <c:v>91</c:v>
                </c:pt>
                <c:pt idx="56">
                  <c:v>92</c:v>
                </c:pt>
                <c:pt idx="57">
                  <c:v>93</c:v>
                </c:pt>
                <c:pt idx="58">
                  <c:v>95</c:v>
                </c:pt>
                <c:pt idx="59">
                  <c:v>98</c:v>
                </c:pt>
                <c:pt idx="60">
                  <c:v>98</c:v>
                </c:pt>
                <c:pt idx="61">
                  <c:v>98</c:v>
                </c:pt>
                <c:pt idx="62">
                  <c:v>99</c:v>
                </c:pt>
                <c:pt idx="63">
                  <c:v>100</c:v>
                </c:pt>
                <c:pt idx="64">
                  <c:v>101</c:v>
                </c:pt>
                <c:pt idx="65">
                  <c:v>102</c:v>
                </c:pt>
                <c:pt idx="66">
                  <c:v>103</c:v>
                </c:pt>
                <c:pt idx="67">
                  <c:v>104</c:v>
                </c:pt>
                <c:pt idx="68">
                  <c:v>108</c:v>
                </c:pt>
                <c:pt idx="69">
                  <c:v>111</c:v>
                </c:pt>
                <c:pt idx="70">
                  <c:v>112</c:v>
                </c:pt>
                <c:pt idx="71">
                  <c:v>112</c:v>
                </c:pt>
                <c:pt idx="72">
                  <c:v>113</c:v>
                </c:pt>
                <c:pt idx="73">
                  <c:v>117</c:v>
                </c:pt>
                <c:pt idx="74">
                  <c:v>119</c:v>
                </c:pt>
                <c:pt idx="75">
                  <c:v>122</c:v>
                </c:pt>
                <c:pt idx="76">
                  <c:v>125</c:v>
                </c:pt>
                <c:pt idx="77">
                  <c:v>126</c:v>
                </c:pt>
                <c:pt idx="78">
                  <c:v>127</c:v>
                </c:pt>
                <c:pt idx="79">
                  <c:v>131</c:v>
                </c:pt>
                <c:pt idx="80">
                  <c:v>131</c:v>
                </c:pt>
                <c:pt idx="81">
                  <c:v>133</c:v>
                </c:pt>
                <c:pt idx="82">
                  <c:v>133</c:v>
                </c:pt>
                <c:pt idx="83">
                  <c:v>135</c:v>
                </c:pt>
                <c:pt idx="84">
                  <c:v>137</c:v>
                </c:pt>
                <c:pt idx="85">
                  <c:v>138</c:v>
                </c:pt>
                <c:pt idx="86">
                  <c:v>139</c:v>
                </c:pt>
                <c:pt idx="87">
                  <c:v>141</c:v>
                </c:pt>
                <c:pt idx="88">
                  <c:v>143</c:v>
                </c:pt>
                <c:pt idx="89">
                  <c:v>145</c:v>
                </c:pt>
                <c:pt idx="90">
                  <c:v>147</c:v>
                </c:pt>
                <c:pt idx="91">
                  <c:v>148</c:v>
                </c:pt>
                <c:pt idx="92">
                  <c:v>149</c:v>
                </c:pt>
                <c:pt idx="93">
                  <c:v>150</c:v>
                </c:pt>
                <c:pt idx="94">
                  <c:v>154</c:v>
                </c:pt>
                <c:pt idx="95">
                  <c:v>155</c:v>
                </c:pt>
                <c:pt idx="96">
                  <c:v>159</c:v>
                </c:pt>
                <c:pt idx="97">
                  <c:v>161</c:v>
                </c:pt>
                <c:pt idx="98">
                  <c:v>162</c:v>
                </c:pt>
                <c:pt idx="99">
                  <c:v>163</c:v>
                </c:pt>
                <c:pt idx="100">
                  <c:v>169</c:v>
                </c:pt>
                <c:pt idx="101">
                  <c:v>173</c:v>
                </c:pt>
                <c:pt idx="102">
                  <c:v>176</c:v>
                </c:pt>
                <c:pt idx="103">
                  <c:v>179</c:v>
                </c:pt>
                <c:pt idx="104">
                  <c:v>183</c:v>
                </c:pt>
                <c:pt idx="105">
                  <c:v>186</c:v>
                </c:pt>
                <c:pt idx="106">
                  <c:v>189</c:v>
                </c:pt>
                <c:pt idx="107">
                  <c:v>189</c:v>
                </c:pt>
                <c:pt idx="108">
                  <c:v>192</c:v>
                </c:pt>
                <c:pt idx="109">
                  <c:v>194</c:v>
                </c:pt>
                <c:pt idx="110">
                  <c:v>197</c:v>
                </c:pt>
                <c:pt idx="111">
                  <c:v>199</c:v>
                </c:pt>
                <c:pt idx="112">
                  <c:v>203</c:v>
                </c:pt>
                <c:pt idx="113">
                  <c:v>204</c:v>
                </c:pt>
                <c:pt idx="114">
                  <c:v>208</c:v>
                </c:pt>
                <c:pt idx="115">
                  <c:v>212</c:v>
                </c:pt>
                <c:pt idx="116">
                  <c:v>214</c:v>
                </c:pt>
                <c:pt idx="117">
                  <c:v>216</c:v>
                </c:pt>
                <c:pt idx="118">
                  <c:v>220</c:v>
                </c:pt>
                <c:pt idx="119">
                  <c:v>223</c:v>
                </c:pt>
                <c:pt idx="120">
                  <c:v>227</c:v>
                </c:pt>
                <c:pt idx="121">
                  <c:v>228</c:v>
                </c:pt>
                <c:pt idx="122">
                  <c:v>231</c:v>
                </c:pt>
                <c:pt idx="123">
                  <c:v>233</c:v>
                </c:pt>
                <c:pt idx="124">
                  <c:v>237</c:v>
                </c:pt>
                <c:pt idx="125">
                  <c:v>240</c:v>
                </c:pt>
                <c:pt idx="126">
                  <c:v>244</c:v>
                </c:pt>
                <c:pt idx="127">
                  <c:v>250</c:v>
                </c:pt>
                <c:pt idx="128">
                  <c:v>254</c:v>
                </c:pt>
                <c:pt idx="129">
                  <c:v>260</c:v>
                </c:pt>
                <c:pt idx="130">
                  <c:v>263</c:v>
                </c:pt>
                <c:pt idx="131">
                  <c:v>267</c:v>
                </c:pt>
                <c:pt idx="132">
                  <c:v>272</c:v>
                </c:pt>
                <c:pt idx="133">
                  <c:v>280</c:v>
                </c:pt>
                <c:pt idx="134">
                  <c:v>285</c:v>
                </c:pt>
                <c:pt idx="135">
                  <c:v>291</c:v>
                </c:pt>
                <c:pt idx="136">
                  <c:v>298</c:v>
                </c:pt>
                <c:pt idx="137">
                  <c:v>299</c:v>
                </c:pt>
                <c:pt idx="138">
                  <c:v>301</c:v>
                </c:pt>
                <c:pt idx="139">
                  <c:v>303</c:v>
                </c:pt>
                <c:pt idx="140">
                  <c:v>309</c:v>
                </c:pt>
                <c:pt idx="141">
                  <c:v>312</c:v>
                </c:pt>
                <c:pt idx="142">
                  <c:v>315</c:v>
                </c:pt>
                <c:pt idx="143">
                  <c:v>322</c:v>
                </c:pt>
                <c:pt idx="144">
                  <c:v>330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11E3-494F-BB38-FAE62A0BE257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3</c:v>
                </c:pt>
                <c:pt idx="9">
                  <c:v>4</c:v>
                </c:pt>
                <c:pt idx="10">
                  <c:v>7</c:v>
                </c:pt>
                <c:pt idx="11">
                  <c:v>8</c:v>
                </c:pt>
                <c:pt idx="12">
                  <c:v>9</c:v>
                </c:pt>
                <c:pt idx="13">
                  <c:v>9</c:v>
                </c:pt>
                <c:pt idx="14">
                  <c:v>11</c:v>
                </c:pt>
                <c:pt idx="15">
                  <c:v>11</c:v>
                </c:pt>
                <c:pt idx="16">
                  <c:v>11</c:v>
                </c:pt>
                <c:pt idx="17">
                  <c:v>15</c:v>
                </c:pt>
                <c:pt idx="18">
                  <c:v>16</c:v>
                </c:pt>
                <c:pt idx="19">
                  <c:v>18</c:v>
                </c:pt>
                <c:pt idx="20">
                  <c:v>19</c:v>
                </c:pt>
                <c:pt idx="21">
                  <c:v>21</c:v>
                </c:pt>
                <c:pt idx="22">
                  <c:v>25</c:v>
                </c:pt>
                <c:pt idx="23">
                  <c:v>26</c:v>
                </c:pt>
                <c:pt idx="24">
                  <c:v>30</c:v>
                </c:pt>
                <c:pt idx="25">
                  <c:v>34</c:v>
                </c:pt>
                <c:pt idx="26">
                  <c:v>36</c:v>
                </c:pt>
                <c:pt idx="27">
                  <c:v>40</c:v>
                </c:pt>
                <c:pt idx="28">
                  <c:v>43</c:v>
                </c:pt>
                <c:pt idx="29">
                  <c:v>44</c:v>
                </c:pt>
                <c:pt idx="30">
                  <c:v>49</c:v>
                </c:pt>
                <c:pt idx="31">
                  <c:v>52</c:v>
                </c:pt>
                <c:pt idx="32">
                  <c:v>57</c:v>
                </c:pt>
                <c:pt idx="33">
                  <c:v>61</c:v>
                </c:pt>
                <c:pt idx="34">
                  <c:v>62</c:v>
                </c:pt>
                <c:pt idx="35">
                  <c:v>63</c:v>
                </c:pt>
                <c:pt idx="36">
                  <c:v>70</c:v>
                </c:pt>
                <c:pt idx="37">
                  <c:v>76</c:v>
                </c:pt>
                <c:pt idx="38">
                  <c:v>81</c:v>
                </c:pt>
                <c:pt idx="39">
                  <c:v>86</c:v>
                </c:pt>
                <c:pt idx="40">
                  <c:v>88</c:v>
                </c:pt>
                <c:pt idx="41">
                  <c:v>89</c:v>
                </c:pt>
                <c:pt idx="42">
                  <c:v>89</c:v>
                </c:pt>
                <c:pt idx="43">
                  <c:v>90</c:v>
                </c:pt>
                <c:pt idx="44">
                  <c:v>90</c:v>
                </c:pt>
                <c:pt idx="45">
                  <c:v>91</c:v>
                </c:pt>
                <c:pt idx="46">
                  <c:v>93</c:v>
                </c:pt>
                <c:pt idx="47">
                  <c:v>93</c:v>
                </c:pt>
                <c:pt idx="48">
                  <c:v>93</c:v>
                </c:pt>
                <c:pt idx="49">
                  <c:v>93</c:v>
                </c:pt>
                <c:pt idx="50">
                  <c:v>93</c:v>
                </c:pt>
                <c:pt idx="51">
                  <c:v>93</c:v>
                </c:pt>
                <c:pt idx="52">
                  <c:v>94</c:v>
                </c:pt>
                <c:pt idx="53">
                  <c:v>96</c:v>
                </c:pt>
                <c:pt idx="54">
                  <c:v>100</c:v>
                </c:pt>
                <c:pt idx="55">
                  <c:v>103</c:v>
                </c:pt>
                <c:pt idx="56">
                  <c:v>104</c:v>
                </c:pt>
                <c:pt idx="57">
                  <c:v>105</c:v>
                </c:pt>
                <c:pt idx="58">
                  <c:v>107</c:v>
                </c:pt>
                <c:pt idx="59">
                  <c:v>110</c:v>
                </c:pt>
                <c:pt idx="60">
                  <c:v>115</c:v>
                </c:pt>
                <c:pt idx="61">
                  <c:v>118</c:v>
                </c:pt>
                <c:pt idx="62">
                  <c:v>119</c:v>
                </c:pt>
                <c:pt idx="63">
                  <c:v>119</c:v>
                </c:pt>
                <c:pt idx="64">
                  <c:v>121</c:v>
                </c:pt>
                <c:pt idx="65">
                  <c:v>124</c:v>
                </c:pt>
                <c:pt idx="66">
                  <c:v>127</c:v>
                </c:pt>
                <c:pt idx="67">
                  <c:v>132</c:v>
                </c:pt>
                <c:pt idx="68">
                  <c:v>137</c:v>
                </c:pt>
                <c:pt idx="69">
                  <c:v>142</c:v>
                </c:pt>
                <c:pt idx="70">
                  <c:v>146</c:v>
                </c:pt>
                <c:pt idx="71">
                  <c:v>148</c:v>
                </c:pt>
                <c:pt idx="72">
                  <c:v>148</c:v>
                </c:pt>
                <c:pt idx="73">
                  <c:v>150</c:v>
                </c:pt>
                <c:pt idx="74">
                  <c:v>153</c:v>
                </c:pt>
                <c:pt idx="75">
                  <c:v>159</c:v>
                </c:pt>
                <c:pt idx="76">
                  <c:v>162</c:v>
                </c:pt>
                <c:pt idx="77">
                  <c:v>162</c:v>
                </c:pt>
                <c:pt idx="78">
                  <c:v>163</c:v>
                </c:pt>
                <c:pt idx="79">
                  <c:v>164</c:v>
                </c:pt>
                <c:pt idx="80">
                  <c:v>166</c:v>
                </c:pt>
                <c:pt idx="81">
                  <c:v>171</c:v>
                </c:pt>
                <c:pt idx="82">
                  <c:v>175</c:v>
                </c:pt>
                <c:pt idx="83">
                  <c:v>176</c:v>
                </c:pt>
                <c:pt idx="84">
                  <c:v>177</c:v>
                </c:pt>
                <c:pt idx="85">
                  <c:v>177</c:v>
                </c:pt>
                <c:pt idx="86">
                  <c:v>184</c:v>
                </c:pt>
                <c:pt idx="87">
                  <c:v>184</c:v>
                </c:pt>
                <c:pt idx="88">
                  <c:v>186</c:v>
                </c:pt>
                <c:pt idx="89">
                  <c:v>188</c:v>
                </c:pt>
                <c:pt idx="90">
                  <c:v>190</c:v>
                </c:pt>
                <c:pt idx="91">
                  <c:v>193</c:v>
                </c:pt>
                <c:pt idx="92">
                  <c:v>195</c:v>
                </c:pt>
                <c:pt idx="93">
                  <c:v>197</c:v>
                </c:pt>
                <c:pt idx="94">
                  <c:v>200</c:v>
                </c:pt>
                <c:pt idx="95">
                  <c:v>201</c:v>
                </c:pt>
                <c:pt idx="96">
                  <c:v>202</c:v>
                </c:pt>
                <c:pt idx="97">
                  <c:v>202</c:v>
                </c:pt>
                <c:pt idx="98">
                  <c:v>206</c:v>
                </c:pt>
                <c:pt idx="99">
                  <c:v>208</c:v>
                </c:pt>
                <c:pt idx="100">
                  <c:v>209</c:v>
                </c:pt>
                <c:pt idx="101">
                  <c:v>215</c:v>
                </c:pt>
                <c:pt idx="102">
                  <c:v>218</c:v>
                </c:pt>
                <c:pt idx="103">
                  <c:v>221</c:v>
                </c:pt>
                <c:pt idx="104">
                  <c:v>221</c:v>
                </c:pt>
                <c:pt idx="105">
                  <c:v>226</c:v>
                </c:pt>
                <c:pt idx="106">
                  <c:v>228</c:v>
                </c:pt>
                <c:pt idx="107">
                  <c:v>228</c:v>
                </c:pt>
                <c:pt idx="108">
                  <c:v>230</c:v>
                </c:pt>
                <c:pt idx="109">
                  <c:v>230</c:v>
                </c:pt>
                <c:pt idx="110">
                  <c:v>233</c:v>
                </c:pt>
                <c:pt idx="111">
                  <c:v>238</c:v>
                </c:pt>
                <c:pt idx="112">
                  <c:v>242</c:v>
                </c:pt>
                <c:pt idx="113">
                  <c:v>246</c:v>
                </c:pt>
                <c:pt idx="114">
                  <c:v>248</c:v>
                </c:pt>
                <c:pt idx="115">
                  <c:v>249</c:v>
                </c:pt>
                <c:pt idx="116">
                  <c:v>253</c:v>
                </c:pt>
                <c:pt idx="117">
                  <c:v>255</c:v>
                </c:pt>
                <c:pt idx="118">
                  <c:v>259</c:v>
                </c:pt>
                <c:pt idx="119">
                  <c:v>266</c:v>
                </c:pt>
                <c:pt idx="120">
                  <c:v>269</c:v>
                </c:pt>
                <c:pt idx="121">
                  <c:v>273</c:v>
                </c:pt>
                <c:pt idx="122">
                  <c:v>274</c:v>
                </c:pt>
                <c:pt idx="123">
                  <c:v>278</c:v>
                </c:pt>
                <c:pt idx="124">
                  <c:v>280</c:v>
                </c:pt>
                <c:pt idx="125">
                  <c:v>286</c:v>
                </c:pt>
                <c:pt idx="126">
                  <c:v>289</c:v>
                </c:pt>
                <c:pt idx="127">
                  <c:v>293</c:v>
                </c:pt>
                <c:pt idx="128">
                  <c:v>296</c:v>
                </c:pt>
                <c:pt idx="129">
                  <c:v>302</c:v>
                </c:pt>
                <c:pt idx="130">
                  <c:v>303</c:v>
                </c:pt>
                <c:pt idx="131">
                  <c:v>306</c:v>
                </c:pt>
                <c:pt idx="132">
                  <c:v>307</c:v>
                </c:pt>
                <c:pt idx="133">
                  <c:v>309</c:v>
                </c:pt>
                <c:pt idx="134">
                  <c:v>310</c:v>
                </c:pt>
                <c:pt idx="135">
                  <c:v>316</c:v>
                </c:pt>
                <c:pt idx="136">
                  <c:v>321</c:v>
                </c:pt>
                <c:pt idx="137">
                  <c:v>328</c:v>
                </c:pt>
                <c:pt idx="138">
                  <c:v>332</c:v>
                </c:pt>
                <c:pt idx="139">
                  <c:v>338</c:v>
                </c:pt>
                <c:pt idx="140">
                  <c:v>340</c:v>
                </c:pt>
                <c:pt idx="141">
                  <c:v>347</c:v>
                </c:pt>
                <c:pt idx="142">
                  <c:v>348</c:v>
                </c:pt>
                <c:pt idx="143">
                  <c:v>353</c:v>
                </c:pt>
                <c:pt idx="144">
                  <c:v>356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11E3-494F-BB38-FAE62A0BE257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7</c:v>
                </c:pt>
                <c:pt idx="14">
                  <c:v>7</c:v>
                </c:pt>
                <c:pt idx="15">
                  <c:v>8</c:v>
                </c:pt>
                <c:pt idx="16">
                  <c:v>10</c:v>
                </c:pt>
                <c:pt idx="17">
                  <c:v>10</c:v>
                </c:pt>
                <c:pt idx="18">
                  <c:v>11</c:v>
                </c:pt>
                <c:pt idx="19">
                  <c:v>11</c:v>
                </c:pt>
                <c:pt idx="20">
                  <c:v>11</c:v>
                </c:pt>
                <c:pt idx="21">
                  <c:v>11</c:v>
                </c:pt>
                <c:pt idx="22">
                  <c:v>11</c:v>
                </c:pt>
                <c:pt idx="23">
                  <c:v>13</c:v>
                </c:pt>
                <c:pt idx="24">
                  <c:v>14</c:v>
                </c:pt>
                <c:pt idx="25">
                  <c:v>16</c:v>
                </c:pt>
                <c:pt idx="26">
                  <c:v>17</c:v>
                </c:pt>
                <c:pt idx="27">
                  <c:v>18</c:v>
                </c:pt>
                <c:pt idx="28">
                  <c:v>21</c:v>
                </c:pt>
                <c:pt idx="29">
                  <c:v>23</c:v>
                </c:pt>
                <c:pt idx="30">
                  <c:v>26</c:v>
                </c:pt>
                <c:pt idx="31">
                  <c:v>28</c:v>
                </c:pt>
                <c:pt idx="32">
                  <c:v>31</c:v>
                </c:pt>
                <c:pt idx="33">
                  <c:v>33</c:v>
                </c:pt>
                <c:pt idx="34">
                  <c:v>36</c:v>
                </c:pt>
                <c:pt idx="35">
                  <c:v>39</c:v>
                </c:pt>
                <c:pt idx="36">
                  <c:v>44</c:v>
                </c:pt>
                <c:pt idx="37">
                  <c:v>47</c:v>
                </c:pt>
                <c:pt idx="38">
                  <c:v>49</c:v>
                </c:pt>
                <c:pt idx="39">
                  <c:v>52</c:v>
                </c:pt>
                <c:pt idx="40">
                  <c:v>58</c:v>
                </c:pt>
                <c:pt idx="41">
                  <c:v>58</c:v>
                </c:pt>
                <c:pt idx="42">
                  <c:v>58</c:v>
                </c:pt>
                <c:pt idx="43">
                  <c:v>58</c:v>
                </c:pt>
                <c:pt idx="44">
                  <c:v>61</c:v>
                </c:pt>
                <c:pt idx="45">
                  <c:v>62</c:v>
                </c:pt>
                <c:pt idx="46">
                  <c:v>63</c:v>
                </c:pt>
                <c:pt idx="47">
                  <c:v>67</c:v>
                </c:pt>
                <c:pt idx="48">
                  <c:v>67</c:v>
                </c:pt>
                <c:pt idx="49">
                  <c:v>68</c:v>
                </c:pt>
                <c:pt idx="50">
                  <c:v>70</c:v>
                </c:pt>
                <c:pt idx="51">
                  <c:v>71</c:v>
                </c:pt>
                <c:pt idx="52">
                  <c:v>72</c:v>
                </c:pt>
                <c:pt idx="53">
                  <c:v>73</c:v>
                </c:pt>
                <c:pt idx="54">
                  <c:v>74</c:v>
                </c:pt>
                <c:pt idx="55">
                  <c:v>77</c:v>
                </c:pt>
                <c:pt idx="56">
                  <c:v>78</c:v>
                </c:pt>
                <c:pt idx="57">
                  <c:v>78</c:v>
                </c:pt>
                <c:pt idx="58">
                  <c:v>78</c:v>
                </c:pt>
                <c:pt idx="59">
                  <c:v>79</c:v>
                </c:pt>
                <c:pt idx="60">
                  <c:v>80</c:v>
                </c:pt>
                <c:pt idx="61">
                  <c:v>80</c:v>
                </c:pt>
                <c:pt idx="62">
                  <c:v>82</c:v>
                </c:pt>
                <c:pt idx="63">
                  <c:v>84</c:v>
                </c:pt>
                <c:pt idx="64">
                  <c:v>85</c:v>
                </c:pt>
                <c:pt idx="65">
                  <c:v>86</c:v>
                </c:pt>
                <c:pt idx="66">
                  <c:v>89</c:v>
                </c:pt>
                <c:pt idx="67">
                  <c:v>90</c:v>
                </c:pt>
                <c:pt idx="68">
                  <c:v>92</c:v>
                </c:pt>
                <c:pt idx="69">
                  <c:v>93</c:v>
                </c:pt>
                <c:pt idx="70">
                  <c:v>93</c:v>
                </c:pt>
                <c:pt idx="71">
                  <c:v>95</c:v>
                </c:pt>
                <c:pt idx="72">
                  <c:v>95</c:v>
                </c:pt>
                <c:pt idx="73">
                  <c:v>95</c:v>
                </c:pt>
                <c:pt idx="74">
                  <c:v>95</c:v>
                </c:pt>
                <c:pt idx="75">
                  <c:v>101</c:v>
                </c:pt>
                <c:pt idx="76">
                  <c:v>105</c:v>
                </c:pt>
                <c:pt idx="77">
                  <c:v>105</c:v>
                </c:pt>
                <c:pt idx="78">
                  <c:v>107</c:v>
                </c:pt>
                <c:pt idx="79">
                  <c:v>109</c:v>
                </c:pt>
                <c:pt idx="80">
                  <c:v>111</c:v>
                </c:pt>
                <c:pt idx="81">
                  <c:v>114</c:v>
                </c:pt>
                <c:pt idx="82">
                  <c:v>116</c:v>
                </c:pt>
                <c:pt idx="83">
                  <c:v>119</c:v>
                </c:pt>
                <c:pt idx="84">
                  <c:v>119</c:v>
                </c:pt>
                <c:pt idx="85">
                  <c:v>121</c:v>
                </c:pt>
                <c:pt idx="86">
                  <c:v>122</c:v>
                </c:pt>
                <c:pt idx="87">
                  <c:v>122</c:v>
                </c:pt>
                <c:pt idx="88">
                  <c:v>125</c:v>
                </c:pt>
                <c:pt idx="89">
                  <c:v>125</c:v>
                </c:pt>
                <c:pt idx="90">
                  <c:v>128</c:v>
                </c:pt>
                <c:pt idx="91">
                  <c:v>129</c:v>
                </c:pt>
                <c:pt idx="92">
                  <c:v>130</c:v>
                </c:pt>
                <c:pt idx="93">
                  <c:v>133</c:v>
                </c:pt>
                <c:pt idx="94">
                  <c:v>136</c:v>
                </c:pt>
                <c:pt idx="95">
                  <c:v>137</c:v>
                </c:pt>
                <c:pt idx="96">
                  <c:v>140</c:v>
                </c:pt>
                <c:pt idx="97">
                  <c:v>141</c:v>
                </c:pt>
                <c:pt idx="98">
                  <c:v>143</c:v>
                </c:pt>
                <c:pt idx="99">
                  <c:v>145</c:v>
                </c:pt>
                <c:pt idx="100">
                  <c:v>148</c:v>
                </c:pt>
                <c:pt idx="101">
                  <c:v>151</c:v>
                </c:pt>
                <c:pt idx="102">
                  <c:v>151</c:v>
                </c:pt>
                <c:pt idx="103">
                  <c:v>154</c:v>
                </c:pt>
                <c:pt idx="104">
                  <c:v>154</c:v>
                </c:pt>
                <c:pt idx="105">
                  <c:v>156</c:v>
                </c:pt>
                <c:pt idx="106">
                  <c:v>158</c:v>
                </c:pt>
                <c:pt idx="107">
                  <c:v>162</c:v>
                </c:pt>
                <c:pt idx="108">
                  <c:v>165</c:v>
                </c:pt>
                <c:pt idx="109">
                  <c:v>166</c:v>
                </c:pt>
                <c:pt idx="110">
                  <c:v>167</c:v>
                </c:pt>
                <c:pt idx="111">
                  <c:v>169</c:v>
                </c:pt>
                <c:pt idx="112">
                  <c:v>169</c:v>
                </c:pt>
                <c:pt idx="113">
                  <c:v>171</c:v>
                </c:pt>
                <c:pt idx="114">
                  <c:v>172</c:v>
                </c:pt>
                <c:pt idx="115">
                  <c:v>175</c:v>
                </c:pt>
                <c:pt idx="116">
                  <c:v>176</c:v>
                </c:pt>
                <c:pt idx="117">
                  <c:v>176</c:v>
                </c:pt>
                <c:pt idx="118">
                  <c:v>181</c:v>
                </c:pt>
                <c:pt idx="119">
                  <c:v>184</c:v>
                </c:pt>
                <c:pt idx="120">
                  <c:v>186</c:v>
                </c:pt>
                <c:pt idx="121">
                  <c:v>189</c:v>
                </c:pt>
                <c:pt idx="122">
                  <c:v>192</c:v>
                </c:pt>
                <c:pt idx="123">
                  <c:v>192</c:v>
                </c:pt>
                <c:pt idx="124">
                  <c:v>194</c:v>
                </c:pt>
                <c:pt idx="125">
                  <c:v>194</c:v>
                </c:pt>
                <c:pt idx="126">
                  <c:v>195</c:v>
                </c:pt>
                <c:pt idx="127">
                  <c:v>196</c:v>
                </c:pt>
                <c:pt idx="128">
                  <c:v>199</c:v>
                </c:pt>
                <c:pt idx="129">
                  <c:v>201</c:v>
                </c:pt>
                <c:pt idx="130">
                  <c:v>202</c:v>
                </c:pt>
                <c:pt idx="131">
                  <c:v>204</c:v>
                </c:pt>
                <c:pt idx="132">
                  <c:v>208</c:v>
                </c:pt>
                <c:pt idx="133">
                  <c:v>209</c:v>
                </c:pt>
                <c:pt idx="134">
                  <c:v>212</c:v>
                </c:pt>
                <c:pt idx="135">
                  <c:v>214</c:v>
                </c:pt>
                <c:pt idx="136">
                  <c:v>219</c:v>
                </c:pt>
                <c:pt idx="137">
                  <c:v>221</c:v>
                </c:pt>
                <c:pt idx="138">
                  <c:v>224</c:v>
                </c:pt>
                <c:pt idx="139">
                  <c:v>227</c:v>
                </c:pt>
                <c:pt idx="140">
                  <c:v>228</c:v>
                </c:pt>
                <c:pt idx="141">
                  <c:v>228</c:v>
                </c:pt>
                <c:pt idx="142">
                  <c:v>229</c:v>
                </c:pt>
                <c:pt idx="143">
                  <c:v>231</c:v>
                </c:pt>
                <c:pt idx="144">
                  <c:v>233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11E3-494F-BB38-FAE62A0BE257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3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7</c:v>
                </c:pt>
                <c:pt idx="19">
                  <c:v>8</c:v>
                </c:pt>
                <c:pt idx="20">
                  <c:v>11</c:v>
                </c:pt>
                <c:pt idx="21">
                  <c:v>14</c:v>
                </c:pt>
                <c:pt idx="22">
                  <c:v>17</c:v>
                </c:pt>
                <c:pt idx="23">
                  <c:v>18</c:v>
                </c:pt>
                <c:pt idx="24">
                  <c:v>20</c:v>
                </c:pt>
                <c:pt idx="25">
                  <c:v>21</c:v>
                </c:pt>
                <c:pt idx="26">
                  <c:v>21</c:v>
                </c:pt>
                <c:pt idx="27">
                  <c:v>22</c:v>
                </c:pt>
                <c:pt idx="28">
                  <c:v>26</c:v>
                </c:pt>
                <c:pt idx="29">
                  <c:v>29</c:v>
                </c:pt>
                <c:pt idx="30">
                  <c:v>31</c:v>
                </c:pt>
                <c:pt idx="31">
                  <c:v>34</c:v>
                </c:pt>
                <c:pt idx="32">
                  <c:v>40</c:v>
                </c:pt>
                <c:pt idx="33">
                  <c:v>41</c:v>
                </c:pt>
                <c:pt idx="34">
                  <c:v>42</c:v>
                </c:pt>
                <c:pt idx="35">
                  <c:v>46</c:v>
                </c:pt>
                <c:pt idx="36">
                  <c:v>47</c:v>
                </c:pt>
                <c:pt idx="37">
                  <c:v>50</c:v>
                </c:pt>
                <c:pt idx="38">
                  <c:v>52</c:v>
                </c:pt>
                <c:pt idx="39">
                  <c:v>52</c:v>
                </c:pt>
                <c:pt idx="40">
                  <c:v>56</c:v>
                </c:pt>
                <c:pt idx="41">
                  <c:v>58</c:v>
                </c:pt>
                <c:pt idx="42">
                  <c:v>59</c:v>
                </c:pt>
                <c:pt idx="43">
                  <c:v>59</c:v>
                </c:pt>
                <c:pt idx="44">
                  <c:v>60</c:v>
                </c:pt>
                <c:pt idx="45">
                  <c:v>60</c:v>
                </c:pt>
                <c:pt idx="46">
                  <c:v>60</c:v>
                </c:pt>
                <c:pt idx="47">
                  <c:v>61</c:v>
                </c:pt>
                <c:pt idx="48">
                  <c:v>61</c:v>
                </c:pt>
                <c:pt idx="49">
                  <c:v>63</c:v>
                </c:pt>
                <c:pt idx="50">
                  <c:v>64</c:v>
                </c:pt>
                <c:pt idx="51">
                  <c:v>66</c:v>
                </c:pt>
                <c:pt idx="52">
                  <c:v>67</c:v>
                </c:pt>
                <c:pt idx="53">
                  <c:v>68</c:v>
                </c:pt>
                <c:pt idx="54">
                  <c:v>69</c:v>
                </c:pt>
                <c:pt idx="55">
                  <c:v>70</c:v>
                </c:pt>
                <c:pt idx="56">
                  <c:v>71</c:v>
                </c:pt>
                <c:pt idx="57">
                  <c:v>71</c:v>
                </c:pt>
                <c:pt idx="58">
                  <c:v>71</c:v>
                </c:pt>
                <c:pt idx="59">
                  <c:v>71</c:v>
                </c:pt>
                <c:pt idx="60">
                  <c:v>72</c:v>
                </c:pt>
                <c:pt idx="61">
                  <c:v>72</c:v>
                </c:pt>
                <c:pt idx="62">
                  <c:v>73</c:v>
                </c:pt>
                <c:pt idx="63">
                  <c:v>75</c:v>
                </c:pt>
                <c:pt idx="64">
                  <c:v>77</c:v>
                </c:pt>
                <c:pt idx="65">
                  <c:v>77</c:v>
                </c:pt>
                <c:pt idx="66">
                  <c:v>79</c:v>
                </c:pt>
                <c:pt idx="67">
                  <c:v>80</c:v>
                </c:pt>
                <c:pt idx="68">
                  <c:v>81</c:v>
                </c:pt>
                <c:pt idx="69">
                  <c:v>82</c:v>
                </c:pt>
                <c:pt idx="70">
                  <c:v>82</c:v>
                </c:pt>
                <c:pt idx="71">
                  <c:v>82</c:v>
                </c:pt>
                <c:pt idx="72">
                  <c:v>84</c:v>
                </c:pt>
                <c:pt idx="73">
                  <c:v>87</c:v>
                </c:pt>
                <c:pt idx="74">
                  <c:v>88</c:v>
                </c:pt>
                <c:pt idx="75">
                  <c:v>89</c:v>
                </c:pt>
                <c:pt idx="76">
                  <c:v>94</c:v>
                </c:pt>
                <c:pt idx="77">
                  <c:v>94</c:v>
                </c:pt>
                <c:pt idx="78">
                  <c:v>96</c:v>
                </c:pt>
                <c:pt idx="79">
                  <c:v>99</c:v>
                </c:pt>
                <c:pt idx="80">
                  <c:v>100</c:v>
                </c:pt>
                <c:pt idx="81">
                  <c:v>102</c:v>
                </c:pt>
                <c:pt idx="82">
                  <c:v>105</c:v>
                </c:pt>
                <c:pt idx="83">
                  <c:v>105</c:v>
                </c:pt>
                <c:pt idx="84">
                  <c:v>106</c:v>
                </c:pt>
                <c:pt idx="85">
                  <c:v>108</c:v>
                </c:pt>
                <c:pt idx="86">
                  <c:v>110</c:v>
                </c:pt>
                <c:pt idx="87">
                  <c:v>111</c:v>
                </c:pt>
                <c:pt idx="88">
                  <c:v>113</c:v>
                </c:pt>
                <c:pt idx="89">
                  <c:v>114</c:v>
                </c:pt>
                <c:pt idx="90">
                  <c:v>116</c:v>
                </c:pt>
                <c:pt idx="91">
                  <c:v>118</c:v>
                </c:pt>
                <c:pt idx="92">
                  <c:v>121</c:v>
                </c:pt>
                <c:pt idx="93">
                  <c:v>124</c:v>
                </c:pt>
                <c:pt idx="94">
                  <c:v>127</c:v>
                </c:pt>
                <c:pt idx="95">
                  <c:v>129</c:v>
                </c:pt>
                <c:pt idx="96">
                  <c:v>132</c:v>
                </c:pt>
                <c:pt idx="97">
                  <c:v>133</c:v>
                </c:pt>
                <c:pt idx="98">
                  <c:v>136</c:v>
                </c:pt>
                <c:pt idx="99">
                  <c:v>137</c:v>
                </c:pt>
                <c:pt idx="100">
                  <c:v>138</c:v>
                </c:pt>
                <c:pt idx="101">
                  <c:v>144</c:v>
                </c:pt>
                <c:pt idx="102">
                  <c:v>149</c:v>
                </c:pt>
                <c:pt idx="103">
                  <c:v>155</c:v>
                </c:pt>
                <c:pt idx="104">
                  <c:v>158</c:v>
                </c:pt>
                <c:pt idx="105">
                  <c:v>162</c:v>
                </c:pt>
                <c:pt idx="106">
                  <c:v>164</c:v>
                </c:pt>
                <c:pt idx="107">
                  <c:v>167</c:v>
                </c:pt>
                <c:pt idx="108">
                  <c:v>169</c:v>
                </c:pt>
                <c:pt idx="109">
                  <c:v>171</c:v>
                </c:pt>
                <c:pt idx="110">
                  <c:v>173</c:v>
                </c:pt>
                <c:pt idx="111">
                  <c:v>173</c:v>
                </c:pt>
                <c:pt idx="112">
                  <c:v>174</c:v>
                </c:pt>
                <c:pt idx="113">
                  <c:v>176</c:v>
                </c:pt>
                <c:pt idx="114">
                  <c:v>180</c:v>
                </c:pt>
                <c:pt idx="115">
                  <c:v>184</c:v>
                </c:pt>
                <c:pt idx="116">
                  <c:v>186</c:v>
                </c:pt>
                <c:pt idx="117">
                  <c:v>190</c:v>
                </c:pt>
                <c:pt idx="118">
                  <c:v>194</c:v>
                </c:pt>
                <c:pt idx="119">
                  <c:v>196</c:v>
                </c:pt>
                <c:pt idx="120">
                  <c:v>199</c:v>
                </c:pt>
                <c:pt idx="121">
                  <c:v>199</c:v>
                </c:pt>
                <c:pt idx="122">
                  <c:v>205</c:v>
                </c:pt>
                <c:pt idx="123">
                  <c:v>209</c:v>
                </c:pt>
                <c:pt idx="124">
                  <c:v>216</c:v>
                </c:pt>
                <c:pt idx="125">
                  <c:v>219</c:v>
                </c:pt>
                <c:pt idx="126">
                  <c:v>223</c:v>
                </c:pt>
                <c:pt idx="127">
                  <c:v>229</c:v>
                </c:pt>
                <c:pt idx="128">
                  <c:v>232</c:v>
                </c:pt>
                <c:pt idx="129">
                  <c:v>239</c:v>
                </c:pt>
                <c:pt idx="130">
                  <c:v>246</c:v>
                </c:pt>
                <c:pt idx="131">
                  <c:v>254</c:v>
                </c:pt>
                <c:pt idx="132">
                  <c:v>258</c:v>
                </c:pt>
                <c:pt idx="133">
                  <c:v>260</c:v>
                </c:pt>
                <c:pt idx="134">
                  <c:v>266</c:v>
                </c:pt>
                <c:pt idx="135">
                  <c:v>271</c:v>
                </c:pt>
                <c:pt idx="136">
                  <c:v>277</c:v>
                </c:pt>
                <c:pt idx="137">
                  <c:v>284</c:v>
                </c:pt>
                <c:pt idx="138">
                  <c:v>291</c:v>
                </c:pt>
                <c:pt idx="139">
                  <c:v>294</c:v>
                </c:pt>
                <c:pt idx="140">
                  <c:v>299</c:v>
                </c:pt>
                <c:pt idx="141">
                  <c:v>304</c:v>
                </c:pt>
                <c:pt idx="142">
                  <c:v>308</c:v>
                </c:pt>
                <c:pt idx="143">
                  <c:v>317</c:v>
                </c:pt>
                <c:pt idx="144">
                  <c:v>323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11E3-494F-BB38-FAE62A0BE2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10</c:v>
                </c:pt>
                <c:pt idx="2">
                  <c:v>34</c:v>
                </c:pt>
                <c:pt idx="3">
                  <c:v>81</c:v>
                </c:pt>
                <c:pt idx="4">
                  <c:v>172</c:v>
                </c:pt>
                <c:pt idx="5">
                  <c:v>273</c:v>
                </c:pt>
                <c:pt idx="6">
                  <c:v>411</c:v>
                </c:pt>
                <c:pt idx="7">
                  <c:v>603</c:v>
                </c:pt>
                <c:pt idx="8">
                  <c:v>803</c:v>
                </c:pt>
                <c:pt idx="9">
                  <c:v>1075</c:v>
                </c:pt>
                <c:pt idx="10">
                  <c:v>1337</c:v>
                </c:pt>
                <c:pt idx="11">
                  <c:v>1699</c:v>
                </c:pt>
                <c:pt idx="12">
                  <c:v>2106</c:v>
                </c:pt>
                <c:pt idx="13">
                  <c:v>2525</c:v>
                </c:pt>
                <c:pt idx="14">
                  <c:v>2998</c:v>
                </c:pt>
                <c:pt idx="15">
                  <c:v>3503</c:v>
                </c:pt>
                <c:pt idx="16">
                  <c:v>4054</c:v>
                </c:pt>
                <c:pt idx="17">
                  <c:v>4617</c:v>
                </c:pt>
                <c:pt idx="18">
                  <c:v>5255</c:v>
                </c:pt>
                <c:pt idx="19">
                  <c:v>5929</c:v>
                </c:pt>
                <c:pt idx="20">
                  <c:v>6598</c:v>
                </c:pt>
                <c:pt idx="21">
                  <c:v>7215</c:v>
                </c:pt>
                <c:pt idx="22">
                  <c:v>7761</c:v>
                </c:pt>
                <c:pt idx="23">
                  <c:v>8300</c:v>
                </c:pt>
                <c:pt idx="24">
                  <c:v>8785</c:v>
                </c:pt>
                <c:pt idx="25">
                  <c:v>9153</c:v>
                </c:pt>
                <c:pt idx="26">
                  <c:v>9497</c:v>
                </c:pt>
                <c:pt idx="27">
                  <c:v>9762</c:v>
                </c:pt>
                <c:pt idx="28">
                  <c:v>9888</c:v>
                </c:pt>
                <c:pt idx="29">
                  <c:v>9964</c:v>
                </c:pt>
                <c:pt idx="30">
                  <c:v>9991</c:v>
                </c:pt>
                <c:pt idx="31">
                  <c:v>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D2-4FBB-A778-37B04075EBB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D2-4FBB-A778-37B04075EBB4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2D2-4FBB-A778-37B04075EBB4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2D2-4FBB-A778-37B04075EBB4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4</c:v>
                </c:pt>
                <c:pt idx="6">
                  <c:v>4</c:v>
                </c:pt>
                <c:pt idx="7">
                  <c:v>5</c:v>
                </c:pt>
                <c:pt idx="8">
                  <c:v>5</c:v>
                </c:pt>
                <c:pt idx="9">
                  <c:v>6</c:v>
                </c:pt>
                <c:pt idx="10">
                  <c:v>11</c:v>
                </c:pt>
                <c:pt idx="11">
                  <c:v>15</c:v>
                </c:pt>
                <c:pt idx="12">
                  <c:v>18</c:v>
                </c:pt>
                <c:pt idx="13">
                  <c:v>20</c:v>
                </c:pt>
                <c:pt idx="14">
                  <c:v>24</c:v>
                </c:pt>
                <c:pt idx="15">
                  <c:v>26</c:v>
                </c:pt>
                <c:pt idx="16">
                  <c:v>28</c:v>
                </c:pt>
                <c:pt idx="17">
                  <c:v>31</c:v>
                </c:pt>
                <c:pt idx="18">
                  <c:v>36</c:v>
                </c:pt>
                <c:pt idx="19">
                  <c:v>41</c:v>
                </c:pt>
                <c:pt idx="20">
                  <c:v>51</c:v>
                </c:pt>
                <c:pt idx="21">
                  <c:v>65</c:v>
                </c:pt>
                <c:pt idx="22">
                  <c:v>77</c:v>
                </c:pt>
                <c:pt idx="23">
                  <c:v>89</c:v>
                </c:pt>
                <c:pt idx="24">
                  <c:v>108</c:v>
                </c:pt>
                <c:pt idx="25">
                  <c:v>131</c:v>
                </c:pt>
                <c:pt idx="26">
                  <c:v>149</c:v>
                </c:pt>
                <c:pt idx="27">
                  <c:v>175</c:v>
                </c:pt>
                <c:pt idx="28">
                  <c:v>200</c:v>
                </c:pt>
                <c:pt idx="29">
                  <c:v>225</c:v>
                </c:pt>
                <c:pt idx="30">
                  <c:v>263</c:v>
                </c:pt>
                <c:pt idx="31">
                  <c:v>286</c:v>
                </c:pt>
                <c:pt idx="32">
                  <c:v>318</c:v>
                </c:pt>
                <c:pt idx="33">
                  <c:v>351</c:v>
                </c:pt>
                <c:pt idx="34">
                  <c:v>395</c:v>
                </c:pt>
                <c:pt idx="35">
                  <c:v>444</c:v>
                </c:pt>
                <c:pt idx="36">
                  <c:v>493</c:v>
                </c:pt>
                <c:pt idx="37">
                  <c:v>550</c:v>
                </c:pt>
                <c:pt idx="38">
                  <c:v>604</c:v>
                </c:pt>
                <c:pt idx="39">
                  <c:v>666</c:v>
                </c:pt>
                <c:pt idx="40">
                  <c:v>718</c:v>
                </c:pt>
                <c:pt idx="41">
                  <c:v>783</c:v>
                </c:pt>
                <c:pt idx="42">
                  <c:v>841</c:v>
                </c:pt>
                <c:pt idx="43">
                  <c:v>888</c:v>
                </c:pt>
                <c:pt idx="44">
                  <c:v>940</c:v>
                </c:pt>
                <c:pt idx="45">
                  <c:v>1005</c:v>
                </c:pt>
                <c:pt idx="46">
                  <c:v>1070</c:v>
                </c:pt>
                <c:pt idx="47">
                  <c:v>1152</c:v>
                </c:pt>
                <c:pt idx="48">
                  <c:v>1240</c:v>
                </c:pt>
                <c:pt idx="49">
                  <c:v>1331</c:v>
                </c:pt>
                <c:pt idx="50">
                  <c:v>1399</c:v>
                </c:pt>
                <c:pt idx="51">
                  <c:v>1478</c:v>
                </c:pt>
                <c:pt idx="52">
                  <c:v>1556</c:v>
                </c:pt>
                <c:pt idx="53">
                  <c:v>1640</c:v>
                </c:pt>
                <c:pt idx="54">
                  <c:v>1727</c:v>
                </c:pt>
                <c:pt idx="55">
                  <c:v>1816</c:v>
                </c:pt>
                <c:pt idx="56">
                  <c:v>1885</c:v>
                </c:pt>
                <c:pt idx="57">
                  <c:v>1967</c:v>
                </c:pt>
                <c:pt idx="58">
                  <c:v>2052</c:v>
                </c:pt>
                <c:pt idx="59">
                  <c:v>2149</c:v>
                </c:pt>
                <c:pt idx="60">
                  <c:v>2260</c:v>
                </c:pt>
                <c:pt idx="61">
                  <c:v>2354</c:v>
                </c:pt>
                <c:pt idx="62">
                  <c:v>2464</c:v>
                </c:pt>
                <c:pt idx="63">
                  <c:v>2581</c:v>
                </c:pt>
                <c:pt idx="64">
                  <c:v>2699</c:v>
                </c:pt>
                <c:pt idx="65">
                  <c:v>2819</c:v>
                </c:pt>
                <c:pt idx="66">
                  <c:v>2947</c:v>
                </c:pt>
                <c:pt idx="67">
                  <c:v>3057</c:v>
                </c:pt>
                <c:pt idx="68">
                  <c:v>3169</c:v>
                </c:pt>
                <c:pt idx="69">
                  <c:v>3294</c:v>
                </c:pt>
                <c:pt idx="70">
                  <c:v>3415</c:v>
                </c:pt>
                <c:pt idx="71">
                  <c:v>3532</c:v>
                </c:pt>
                <c:pt idx="72">
                  <c:v>3646</c:v>
                </c:pt>
                <c:pt idx="73">
                  <c:v>3772</c:v>
                </c:pt>
                <c:pt idx="74">
                  <c:v>3899</c:v>
                </c:pt>
                <c:pt idx="75">
                  <c:v>4027</c:v>
                </c:pt>
                <c:pt idx="76">
                  <c:v>4158</c:v>
                </c:pt>
                <c:pt idx="77">
                  <c:v>4296</c:v>
                </c:pt>
                <c:pt idx="78">
                  <c:v>4442</c:v>
                </c:pt>
                <c:pt idx="79">
                  <c:v>4572</c:v>
                </c:pt>
                <c:pt idx="80">
                  <c:v>4713</c:v>
                </c:pt>
                <c:pt idx="81">
                  <c:v>4836</c:v>
                </c:pt>
                <c:pt idx="82">
                  <c:v>4963</c:v>
                </c:pt>
                <c:pt idx="83">
                  <c:v>5101</c:v>
                </c:pt>
                <c:pt idx="84">
                  <c:v>5231</c:v>
                </c:pt>
                <c:pt idx="85">
                  <c:v>5371</c:v>
                </c:pt>
                <c:pt idx="86">
                  <c:v>5532</c:v>
                </c:pt>
                <c:pt idx="87">
                  <c:v>5685</c:v>
                </c:pt>
                <c:pt idx="88">
                  <c:v>5826</c:v>
                </c:pt>
                <c:pt idx="89">
                  <c:v>5978</c:v>
                </c:pt>
                <c:pt idx="90">
                  <c:v>6134</c:v>
                </c:pt>
                <c:pt idx="91">
                  <c:v>6289</c:v>
                </c:pt>
                <c:pt idx="92">
                  <c:v>6441</c:v>
                </c:pt>
                <c:pt idx="93">
                  <c:v>6604</c:v>
                </c:pt>
                <c:pt idx="94">
                  <c:v>6770</c:v>
                </c:pt>
                <c:pt idx="95">
                  <c:v>6935</c:v>
                </c:pt>
                <c:pt idx="96">
                  <c:v>7099</c:v>
                </c:pt>
                <c:pt idx="97">
                  <c:v>7249</c:v>
                </c:pt>
                <c:pt idx="98">
                  <c:v>7403</c:v>
                </c:pt>
                <c:pt idx="99">
                  <c:v>7555</c:v>
                </c:pt>
                <c:pt idx="100">
                  <c:v>7703</c:v>
                </c:pt>
                <c:pt idx="101">
                  <c:v>7854</c:v>
                </c:pt>
                <c:pt idx="102">
                  <c:v>7995</c:v>
                </c:pt>
                <c:pt idx="103">
                  <c:v>8138</c:v>
                </c:pt>
                <c:pt idx="104">
                  <c:v>8286</c:v>
                </c:pt>
                <c:pt idx="105">
                  <c:v>8428</c:v>
                </c:pt>
                <c:pt idx="106">
                  <c:v>8561</c:v>
                </c:pt>
                <c:pt idx="107">
                  <c:v>8686</c:v>
                </c:pt>
                <c:pt idx="108">
                  <c:v>8788</c:v>
                </c:pt>
                <c:pt idx="109">
                  <c:v>8883</c:v>
                </c:pt>
                <c:pt idx="110">
                  <c:v>8974</c:v>
                </c:pt>
                <c:pt idx="111">
                  <c:v>9058</c:v>
                </c:pt>
                <c:pt idx="112">
                  <c:v>9148</c:v>
                </c:pt>
                <c:pt idx="113">
                  <c:v>9218</c:v>
                </c:pt>
                <c:pt idx="114">
                  <c:v>9293</c:v>
                </c:pt>
                <c:pt idx="115">
                  <c:v>9362</c:v>
                </c:pt>
                <c:pt idx="116">
                  <c:v>9420</c:v>
                </c:pt>
                <c:pt idx="117">
                  <c:v>9473</c:v>
                </c:pt>
                <c:pt idx="118">
                  <c:v>9537</c:v>
                </c:pt>
                <c:pt idx="119">
                  <c:v>9577</c:v>
                </c:pt>
                <c:pt idx="120">
                  <c:v>9624</c:v>
                </c:pt>
                <c:pt idx="121">
                  <c:v>9670</c:v>
                </c:pt>
                <c:pt idx="122">
                  <c:v>9713</c:v>
                </c:pt>
                <c:pt idx="123">
                  <c:v>9753</c:v>
                </c:pt>
                <c:pt idx="124">
                  <c:v>9794</c:v>
                </c:pt>
                <c:pt idx="125">
                  <c:v>9829</c:v>
                </c:pt>
                <c:pt idx="126">
                  <c:v>9863</c:v>
                </c:pt>
                <c:pt idx="127">
                  <c:v>9884</c:v>
                </c:pt>
                <c:pt idx="128">
                  <c:v>9909</c:v>
                </c:pt>
                <c:pt idx="129">
                  <c:v>9925</c:v>
                </c:pt>
                <c:pt idx="130">
                  <c:v>9938</c:v>
                </c:pt>
                <c:pt idx="131">
                  <c:v>9944</c:v>
                </c:pt>
                <c:pt idx="132">
                  <c:v>9959</c:v>
                </c:pt>
                <c:pt idx="133">
                  <c:v>9968</c:v>
                </c:pt>
                <c:pt idx="134">
                  <c:v>9973</c:v>
                </c:pt>
                <c:pt idx="135">
                  <c:v>9979</c:v>
                </c:pt>
                <c:pt idx="136">
                  <c:v>9984</c:v>
                </c:pt>
                <c:pt idx="137">
                  <c:v>9987</c:v>
                </c:pt>
                <c:pt idx="138">
                  <c:v>9989</c:v>
                </c:pt>
                <c:pt idx="139">
                  <c:v>9991</c:v>
                </c:pt>
                <c:pt idx="140">
                  <c:v>9993</c:v>
                </c:pt>
                <c:pt idx="141">
                  <c:v>9993</c:v>
                </c:pt>
                <c:pt idx="142">
                  <c:v>9994</c:v>
                </c:pt>
                <c:pt idx="143">
                  <c:v>9995</c:v>
                </c:pt>
                <c:pt idx="144">
                  <c:v>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2D2-4FBB-A778-37B04075EBB4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2D2-4FBB-A778-37B04075EBB4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2D2-4FBB-A778-37B04075EBB4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2D2-4FBB-A778-37B04075EBB4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2D2-4FBB-A778-37B04075EBB4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2D2-4FBB-A778-37B04075EB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B9C-4E2B-85B4-05CEB924EAF1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4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5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  <c:pt idx="51">
                  <c:v>5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7</c:v>
                </c:pt>
                <c:pt idx="56">
                  <c:v>7</c:v>
                </c:pt>
                <c:pt idx="57">
                  <c:v>7</c:v>
                </c:pt>
                <c:pt idx="58">
                  <c:v>7</c:v>
                </c:pt>
                <c:pt idx="59">
                  <c:v>7</c:v>
                </c:pt>
                <c:pt idx="60">
                  <c:v>8</c:v>
                </c:pt>
                <c:pt idx="61">
                  <c:v>8</c:v>
                </c:pt>
                <c:pt idx="62">
                  <c:v>8</c:v>
                </c:pt>
                <c:pt idx="63">
                  <c:v>8</c:v>
                </c:pt>
                <c:pt idx="64">
                  <c:v>8</c:v>
                </c:pt>
                <c:pt idx="65">
                  <c:v>9</c:v>
                </c:pt>
                <c:pt idx="66">
                  <c:v>9</c:v>
                </c:pt>
                <c:pt idx="67">
                  <c:v>9</c:v>
                </c:pt>
                <c:pt idx="68">
                  <c:v>9</c:v>
                </c:pt>
                <c:pt idx="69">
                  <c:v>9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9</c:v>
                </c:pt>
                <c:pt idx="78">
                  <c:v>9</c:v>
                </c:pt>
                <c:pt idx="79">
                  <c:v>9</c:v>
                </c:pt>
                <c:pt idx="80">
                  <c:v>9</c:v>
                </c:pt>
                <c:pt idx="81">
                  <c:v>9</c:v>
                </c:pt>
                <c:pt idx="82">
                  <c:v>9</c:v>
                </c:pt>
                <c:pt idx="83">
                  <c:v>9</c:v>
                </c:pt>
                <c:pt idx="84">
                  <c:v>9</c:v>
                </c:pt>
                <c:pt idx="85">
                  <c:v>9</c:v>
                </c:pt>
                <c:pt idx="86">
                  <c:v>9</c:v>
                </c:pt>
                <c:pt idx="87">
                  <c:v>9</c:v>
                </c:pt>
                <c:pt idx="88">
                  <c:v>9</c:v>
                </c:pt>
                <c:pt idx="89">
                  <c:v>9</c:v>
                </c:pt>
                <c:pt idx="90">
                  <c:v>9</c:v>
                </c:pt>
                <c:pt idx="91">
                  <c:v>9</c:v>
                </c:pt>
                <c:pt idx="92">
                  <c:v>9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11</c:v>
                </c:pt>
                <c:pt idx="97">
                  <c:v>11</c:v>
                </c:pt>
                <c:pt idx="98">
                  <c:v>11</c:v>
                </c:pt>
                <c:pt idx="99">
                  <c:v>11</c:v>
                </c:pt>
                <c:pt idx="100">
                  <c:v>11</c:v>
                </c:pt>
                <c:pt idx="101">
                  <c:v>12</c:v>
                </c:pt>
                <c:pt idx="102">
                  <c:v>12</c:v>
                </c:pt>
                <c:pt idx="103">
                  <c:v>12</c:v>
                </c:pt>
                <c:pt idx="104">
                  <c:v>12</c:v>
                </c:pt>
                <c:pt idx="105">
                  <c:v>12</c:v>
                </c:pt>
                <c:pt idx="106">
                  <c:v>12</c:v>
                </c:pt>
                <c:pt idx="107">
                  <c:v>12</c:v>
                </c:pt>
                <c:pt idx="108">
                  <c:v>13</c:v>
                </c:pt>
                <c:pt idx="109">
                  <c:v>14</c:v>
                </c:pt>
                <c:pt idx="110">
                  <c:v>14</c:v>
                </c:pt>
                <c:pt idx="111">
                  <c:v>14</c:v>
                </c:pt>
                <c:pt idx="112">
                  <c:v>14</c:v>
                </c:pt>
                <c:pt idx="113">
                  <c:v>14</c:v>
                </c:pt>
                <c:pt idx="114">
                  <c:v>14</c:v>
                </c:pt>
                <c:pt idx="115">
                  <c:v>14</c:v>
                </c:pt>
                <c:pt idx="116">
                  <c:v>15</c:v>
                </c:pt>
                <c:pt idx="117">
                  <c:v>15</c:v>
                </c:pt>
                <c:pt idx="118">
                  <c:v>15</c:v>
                </c:pt>
                <c:pt idx="119">
                  <c:v>15</c:v>
                </c:pt>
                <c:pt idx="120">
                  <c:v>15</c:v>
                </c:pt>
                <c:pt idx="121">
                  <c:v>15</c:v>
                </c:pt>
                <c:pt idx="122">
                  <c:v>15</c:v>
                </c:pt>
                <c:pt idx="123">
                  <c:v>15</c:v>
                </c:pt>
                <c:pt idx="124">
                  <c:v>15</c:v>
                </c:pt>
                <c:pt idx="125">
                  <c:v>15</c:v>
                </c:pt>
                <c:pt idx="126">
                  <c:v>15</c:v>
                </c:pt>
                <c:pt idx="127">
                  <c:v>15</c:v>
                </c:pt>
                <c:pt idx="128">
                  <c:v>15</c:v>
                </c:pt>
                <c:pt idx="129">
                  <c:v>15</c:v>
                </c:pt>
                <c:pt idx="130">
                  <c:v>15</c:v>
                </c:pt>
                <c:pt idx="131">
                  <c:v>15</c:v>
                </c:pt>
                <c:pt idx="132">
                  <c:v>15</c:v>
                </c:pt>
                <c:pt idx="133">
                  <c:v>15</c:v>
                </c:pt>
                <c:pt idx="134">
                  <c:v>15</c:v>
                </c:pt>
                <c:pt idx="135">
                  <c:v>15</c:v>
                </c:pt>
                <c:pt idx="136">
                  <c:v>15</c:v>
                </c:pt>
                <c:pt idx="137">
                  <c:v>15</c:v>
                </c:pt>
                <c:pt idx="138">
                  <c:v>15</c:v>
                </c:pt>
                <c:pt idx="139">
                  <c:v>15</c:v>
                </c:pt>
                <c:pt idx="140">
                  <c:v>16</c:v>
                </c:pt>
                <c:pt idx="141">
                  <c:v>16</c:v>
                </c:pt>
                <c:pt idx="142">
                  <c:v>16</c:v>
                </c:pt>
                <c:pt idx="143">
                  <c:v>17</c:v>
                </c:pt>
                <c:pt idx="144">
                  <c:v>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B9C-4E2B-85B4-05CEB924EAF1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B9C-4E2B-85B4-05CEB924EAF1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B9C-4E2B-85B4-05CEB924EAF1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B9C-4E2B-85B4-05CEB924EAF1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B9C-4E2B-85B4-05CEB924EAF1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B9C-4E2B-85B4-05CEB924EAF1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B9C-4E2B-85B4-05CEB924EAF1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B9C-4E2B-85B4-05CEB924EAF1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0B9C-4E2B-85B4-05CEB924EA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6214207650273224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5</c:v>
                </c:pt>
                <c:pt idx="5">
                  <c:v>10</c:v>
                </c:pt>
                <c:pt idx="6">
                  <c:v>13</c:v>
                </c:pt>
                <c:pt idx="7">
                  <c:v>17</c:v>
                </c:pt>
                <c:pt idx="8">
                  <c:v>21</c:v>
                </c:pt>
                <c:pt idx="9">
                  <c:v>25</c:v>
                </c:pt>
                <c:pt idx="10">
                  <c:v>30</c:v>
                </c:pt>
                <c:pt idx="11">
                  <c:v>36</c:v>
                </c:pt>
                <c:pt idx="12">
                  <c:v>50</c:v>
                </c:pt>
                <c:pt idx="13">
                  <c:v>56</c:v>
                </c:pt>
                <c:pt idx="14">
                  <c:v>62</c:v>
                </c:pt>
                <c:pt idx="15">
                  <c:v>76</c:v>
                </c:pt>
                <c:pt idx="16">
                  <c:v>85</c:v>
                </c:pt>
                <c:pt idx="17">
                  <c:v>100</c:v>
                </c:pt>
                <c:pt idx="18">
                  <c:v>118</c:v>
                </c:pt>
                <c:pt idx="19">
                  <c:v>145</c:v>
                </c:pt>
                <c:pt idx="20">
                  <c:v>169</c:v>
                </c:pt>
                <c:pt idx="21">
                  <c:v>186</c:v>
                </c:pt>
                <c:pt idx="22">
                  <c:v>212</c:v>
                </c:pt>
                <c:pt idx="23">
                  <c:v>233</c:v>
                </c:pt>
                <c:pt idx="24">
                  <c:v>267</c:v>
                </c:pt>
                <c:pt idx="25">
                  <c:v>294</c:v>
                </c:pt>
                <c:pt idx="26">
                  <c:v>335</c:v>
                </c:pt>
                <c:pt idx="27">
                  <c:v>363</c:v>
                </c:pt>
                <c:pt idx="28">
                  <c:v>395</c:v>
                </c:pt>
                <c:pt idx="29">
                  <c:v>415</c:v>
                </c:pt>
                <c:pt idx="30">
                  <c:v>446</c:v>
                </c:pt>
                <c:pt idx="31">
                  <c:v>468</c:v>
                </c:pt>
                <c:pt idx="32">
                  <c:v>498</c:v>
                </c:pt>
                <c:pt idx="33">
                  <c:v>520</c:v>
                </c:pt>
                <c:pt idx="34">
                  <c:v>550</c:v>
                </c:pt>
                <c:pt idx="35">
                  <c:v>581</c:v>
                </c:pt>
                <c:pt idx="36">
                  <c:v>611</c:v>
                </c:pt>
                <c:pt idx="37">
                  <c:v>650</c:v>
                </c:pt>
                <c:pt idx="38">
                  <c:v>699</c:v>
                </c:pt>
                <c:pt idx="39">
                  <c:v>733</c:v>
                </c:pt>
                <c:pt idx="40">
                  <c:v>770</c:v>
                </c:pt>
                <c:pt idx="41">
                  <c:v>778</c:v>
                </c:pt>
                <c:pt idx="42">
                  <c:v>784</c:v>
                </c:pt>
                <c:pt idx="43">
                  <c:v>794</c:v>
                </c:pt>
                <c:pt idx="44">
                  <c:v>808</c:v>
                </c:pt>
                <c:pt idx="45">
                  <c:v>823</c:v>
                </c:pt>
                <c:pt idx="46">
                  <c:v>835</c:v>
                </c:pt>
                <c:pt idx="47">
                  <c:v>845</c:v>
                </c:pt>
                <c:pt idx="48">
                  <c:v>866</c:v>
                </c:pt>
                <c:pt idx="49">
                  <c:v>880</c:v>
                </c:pt>
                <c:pt idx="50">
                  <c:v>901</c:v>
                </c:pt>
                <c:pt idx="51">
                  <c:v>915</c:v>
                </c:pt>
                <c:pt idx="52">
                  <c:v>928</c:v>
                </c:pt>
                <c:pt idx="53">
                  <c:v>943</c:v>
                </c:pt>
                <c:pt idx="54">
                  <c:v>962</c:v>
                </c:pt>
                <c:pt idx="55">
                  <c:v>973</c:v>
                </c:pt>
                <c:pt idx="56">
                  <c:v>995</c:v>
                </c:pt>
                <c:pt idx="57">
                  <c:v>1013</c:v>
                </c:pt>
                <c:pt idx="58">
                  <c:v>1035</c:v>
                </c:pt>
                <c:pt idx="59">
                  <c:v>1050</c:v>
                </c:pt>
                <c:pt idx="60">
                  <c:v>1079</c:v>
                </c:pt>
                <c:pt idx="61">
                  <c:v>1102</c:v>
                </c:pt>
                <c:pt idx="62">
                  <c:v>1121</c:v>
                </c:pt>
                <c:pt idx="63">
                  <c:v>1150</c:v>
                </c:pt>
                <c:pt idx="64">
                  <c:v>1183</c:v>
                </c:pt>
                <c:pt idx="65">
                  <c:v>1205</c:v>
                </c:pt>
                <c:pt idx="66">
                  <c:v>1229</c:v>
                </c:pt>
                <c:pt idx="67">
                  <c:v>1260</c:v>
                </c:pt>
                <c:pt idx="68">
                  <c:v>1297</c:v>
                </c:pt>
                <c:pt idx="69">
                  <c:v>1319</c:v>
                </c:pt>
                <c:pt idx="70">
                  <c:v>1337</c:v>
                </c:pt>
                <c:pt idx="71">
                  <c:v>1355</c:v>
                </c:pt>
                <c:pt idx="72">
                  <c:v>1382</c:v>
                </c:pt>
                <c:pt idx="73">
                  <c:v>1410</c:v>
                </c:pt>
                <c:pt idx="74">
                  <c:v>1433</c:v>
                </c:pt>
                <c:pt idx="75">
                  <c:v>1454</c:v>
                </c:pt>
                <c:pt idx="76">
                  <c:v>1478</c:v>
                </c:pt>
                <c:pt idx="77">
                  <c:v>1509</c:v>
                </c:pt>
                <c:pt idx="78">
                  <c:v>1539</c:v>
                </c:pt>
                <c:pt idx="79">
                  <c:v>1566</c:v>
                </c:pt>
                <c:pt idx="80">
                  <c:v>1600</c:v>
                </c:pt>
                <c:pt idx="81">
                  <c:v>1636</c:v>
                </c:pt>
                <c:pt idx="82">
                  <c:v>1656</c:v>
                </c:pt>
                <c:pt idx="83">
                  <c:v>1682</c:v>
                </c:pt>
                <c:pt idx="84">
                  <c:v>1713</c:v>
                </c:pt>
                <c:pt idx="85">
                  <c:v>1748</c:v>
                </c:pt>
                <c:pt idx="86">
                  <c:v>1780</c:v>
                </c:pt>
                <c:pt idx="87">
                  <c:v>1803</c:v>
                </c:pt>
                <c:pt idx="88">
                  <c:v>1827</c:v>
                </c:pt>
                <c:pt idx="89">
                  <c:v>1855</c:v>
                </c:pt>
                <c:pt idx="90">
                  <c:v>1877</c:v>
                </c:pt>
                <c:pt idx="91">
                  <c:v>1906</c:v>
                </c:pt>
                <c:pt idx="92">
                  <c:v>1940</c:v>
                </c:pt>
                <c:pt idx="93">
                  <c:v>1961</c:v>
                </c:pt>
                <c:pt idx="94">
                  <c:v>1990</c:v>
                </c:pt>
                <c:pt idx="95">
                  <c:v>2012</c:v>
                </c:pt>
                <c:pt idx="96">
                  <c:v>2049</c:v>
                </c:pt>
                <c:pt idx="97">
                  <c:v>2078</c:v>
                </c:pt>
                <c:pt idx="98">
                  <c:v>2097</c:v>
                </c:pt>
                <c:pt idx="99">
                  <c:v>2131</c:v>
                </c:pt>
                <c:pt idx="100">
                  <c:v>2160</c:v>
                </c:pt>
                <c:pt idx="101">
                  <c:v>2195</c:v>
                </c:pt>
                <c:pt idx="102">
                  <c:v>2214</c:v>
                </c:pt>
                <c:pt idx="103">
                  <c:v>2237</c:v>
                </c:pt>
                <c:pt idx="104">
                  <c:v>2258</c:v>
                </c:pt>
                <c:pt idx="105">
                  <c:v>2293</c:v>
                </c:pt>
                <c:pt idx="106">
                  <c:v>2315</c:v>
                </c:pt>
                <c:pt idx="107">
                  <c:v>2345</c:v>
                </c:pt>
                <c:pt idx="108">
                  <c:v>2362</c:v>
                </c:pt>
                <c:pt idx="109">
                  <c:v>2381</c:v>
                </c:pt>
                <c:pt idx="110">
                  <c:v>2398</c:v>
                </c:pt>
                <c:pt idx="111">
                  <c:v>2423</c:v>
                </c:pt>
                <c:pt idx="112">
                  <c:v>2445</c:v>
                </c:pt>
                <c:pt idx="113">
                  <c:v>2468</c:v>
                </c:pt>
                <c:pt idx="114">
                  <c:v>2489</c:v>
                </c:pt>
                <c:pt idx="115">
                  <c:v>2501</c:v>
                </c:pt>
                <c:pt idx="116">
                  <c:v>2530</c:v>
                </c:pt>
                <c:pt idx="117">
                  <c:v>2551</c:v>
                </c:pt>
                <c:pt idx="118">
                  <c:v>2572</c:v>
                </c:pt>
                <c:pt idx="119">
                  <c:v>2596</c:v>
                </c:pt>
                <c:pt idx="120">
                  <c:v>2613</c:v>
                </c:pt>
                <c:pt idx="121">
                  <c:v>2637</c:v>
                </c:pt>
                <c:pt idx="122">
                  <c:v>2663</c:v>
                </c:pt>
                <c:pt idx="123">
                  <c:v>2692</c:v>
                </c:pt>
                <c:pt idx="124">
                  <c:v>2704</c:v>
                </c:pt>
                <c:pt idx="125">
                  <c:v>2723</c:v>
                </c:pt>
                <c:pt idx="126">
                  <c:v>2740</c:v>
                </c:pt>
                <c:pt idx="127">
                  <c:v>2752</c:v>
                </c:pt>
                <c:pt idx="128">
                  <c:v>2771</c:v>
                </c:pt>
                <c:pt idx="129">
                  <c:v>2790</c:v>
                </c:pt>
                <c:pt idx="130">
                  <c:v>2811</c:v>
                </c:pt>
                <c:pt idx="131">
                  <c:v>2833</c:v>
                </c:pt>
                <c:pt idx="132">
                  <c:v>2848</c:v>
                </c:pt>
                <c:pt idx="133">
                  <c:v>2866</c:v>
                </c:pt>
                <c:pt idx="134">
                  <c:v>2875</c:v>
                </c:pt>
                <c:pt idx="135">
                  <c:v>2880</c:v>
                </c:pt>
                <c:pt idx="136">
                  <c:v>2893</c:v>
                </c:pt>
                <c:pt idx="137">
                  <c:v>2905</c:v>
                </c:pt>
                <c:pt idx="138">
                  <c:v>2914</c:v>
                </c:pt>
                <c:pt idx="139">
                  <c:v>2922</c:v>
                </c:pt>
                <c:pt idx="140">
                  <c:v>2929</c:v>
                </c:pt>
                <c:pt idx="141">
                  <c:v>2938</c:v>
                </c:pt>
                <c:pt idx="142">
                  <c:v>2946</c:v>
                </c:pt>
                <c:pt idx="143">
                  <c:v>2957</c:v>
                </c:pt>
                <c:pt idx="144">
                  <c:v>2959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E3D-4170-A057-114DBD957ED5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11</c:v>
                </c:pt>
                <c:pt idx="4">
                  <c:v>15</c:v>
                </c:pt>
                <c:pt idx="5">
                  <c:v>26</c:v>
                </c:pt>
                <c:pt idx="6">
                  <c:v>32</c:v>
                </c:pt>
                <c:pt idx="7">
                  <c:v>46</c:v>
                </c:pt>
                <c:pt idx="8">
                  <c:v>59</c:v>
                </c:pt>
                <c:pt idx="9">
                  <c:v>70</c:v>
                </c:pt>
                <c:pt idx="10">
                  <c:v>90</c:v>
                </c:pt>
                <c:pt idx="11">
                  <c:v>109</c:v>
                </c:pt>
                <c:pt idx="12">
                  <c:v>125</c:v>
                </c:pt>
                <c:pt idx="13">
                  <c:v>144</c:v>
                </c:pt>
                <c:pt idx="14">
                  <c:v>164</c:v>
                </c:pt>
                <c:pt idx="15">
                  <c:v>181</c:v>
                </c:pt>
                <c:pt idx="16">
                  <c:v>198</c:v>
                </c:pt>
                <c:pt idx="17">
                  <c:v>219</c:v>
                </c:pt>
                <c:pt idx="18">
                  <c:v>235</c:v>
                </c:pt>
                <c:pt idx="19">
                  <c:v>257</c:v>
                </c:pt>
                <c:pt idx="20">
                  <c:v>268</c:v>
                </c:pt>
                <c:pt idx="21">
                  <c:v>298</c:v>
                </c:pt>
                <c:pt idx="22">
                  <c:v>322</c:v>
                </c:pt>
                <c:pt idx="23">
                  <c:v>350</c:v>
                </c:pt>
                <c:pt idx="24">
                  <c:v>386</c:v>
                </c:pt>
                <c:pt idx="25">
                  <c:v>417</c:v>
                </c:pt>
                <c:pt idx="26">
                  <c:v>444</c:v>
                </c:pt>
                <c:pt idx="27">
                  <c:v>469</c:v>
                </c:pt>
                <c:pt idx="28">
                  <c:v>502</c:v>
                </c:pt>
                <c:pt idx="29">
                  <c:v>528</c:v>
                </c:pt>
                <c:pt idx="30">
                  <c:v>566</c:v>
                </c:pt>
                <c:pt idx="31">
                  <c:v>612</c:v>
                </c:pt>
                <c:pt idx="32">
                  <c:v>650</c:v>
                </c:pt>
                <c:pt idx="33">
                  <c:v>697</c:v>
                </c:pt>
                <c:pt idx="34">
                  <c:v>745</c:v>
                </c:pt>
                <c:pt idx="35">
                  <c:v>804</c:v>
                </c:pt>
                <c:pt idx="36">
                  <c:v>853</c:v>
                </c:pt>
                <c:pt idx="37">
                  <c:v>889</c:v>
                </c:pt>
                <c:pt idx="38">
                  <c:v>937</c:v>
                </c:pt>
                <c:pt idx="39">
                  <c:v>988</c:v>
                </c:pt>
                <c:pt idx="40">
                  <c:v>1044</c:v>
                </c:pt>
                <c:pt idx="41">
                  <c:v>1050</c:v>
                </c:pt>
                <c:pt idx="42">
                  <c:v>1057</c:v>
                </c:pt>
                <c:pt idx="43">
                  <c:v>1071</c:v>
                </c:pt>
                <c:pt idx="44">
                  <c:v>1082</c:v>
                </c:pt>
                <c:pt idx="45">
                  <c:v>1098</c:v>
                </c:pt>
                <c:pt idx="46">
                  <c:v>1118</c:v>
                </c:pt>
                <c:pt idx="47">
                  <c:v>1132</c:v>
                </c:pt>
                <c:pt idx="48">
                  <c:v>1149</c:v>
                </c:pt>
                <c:pt idx="49">
                  <c:v>1167</c:v>
                </c:pt>
                <c:pt idx="50">
                  <c:v>1186</c:v>
                </c:pt>
                <c:pt idx="51">
                  <c:v>1212</c:v>
                </c:pt>
                <c:pt idx="52">
                  <c:v>1233</c:v>
                </c:pt>
                <c:pt idx="53">
                  <c:v>1254</c:v>
                </c:pt>
                <c:pt idx="54">
                  <c:v>1270</c:v>
                </c:pt>
                <c:pt idx="55">
                  <c:v>1288</c:v>
                </c:pt>
                <c:pt idx="56">
                  <c:v>1314</c:v>
                </c:pt>
                <c:pt idx="57">
                  <c:v>1335</c:v>
                </c:pt>
                <c:pt idx="58">
                  <c:v>1348</c:v>
                </c:pt>
                <c:pt idx="59">
                  <c:v>1372</c:v>
                </c:pt>
                <c:pt idx="60">
                  <c:v>1393</c:v>
                </c:pt>
                <c:pt idx="61">
                  <c:v>1416</c:v>
                </c:pt>
                <c:pt idx="62">
                  <c:v>1446</c:v>
                </c:pt>
                <c:pt idx="63">
                  <c:v>1476</c:v>
                </c:pt>
                <c:pt idx="64">
                  <c:v>1503</c:v>
                </c:pt>
                <c:pt idx="65">
                  <c:v>1531</c:v>
                </c:pt>
                <c:pt idx="66">
                  <c:v>1561</c:v>
                </c:pt>
                <c:pt idx="67">
                  <c:v>1599</c:v>
                </c:pt>
                <c:pt idx="68">
                  <c:v>1625</c:v>
                </c:pt>
                <c:pt idx="69">
                  <c:v>1662</c:v>
                </c:pt>
                <c:pt idx="70">
                  <c:v>1695</c:v>
                </c:pt>
                <c:pt idx="71">
                  <c:v>1718</c:v>
                </c:pt>
                <c:pt idx="72">
                  <c:v>1742</c:v>
                </c:pt>
                <c:pt idx="73">
                  <c:v>1772</c:v>
                </c:pt>
                <c:pt idx="74">
                  <c:v>1807</c:v>
                </c:pt>
                <c:pt idx="75">
                  <c:v>1844</c:v>
                </c:pt>
                <c:pt idx="76">
                  <c:v>1878</c:v>
                </c:pt>
                <c:pt idx="77">
                  <c:v>1901</c:v>
                </c:pt>
                <c:pt idx="78">
                  <c:v>1930</c:v>
                </c:pt>
                <c:pt idx="79">
                  <c:v>1961</c:v>
                </c:pt>
                <c:pt idx="80">
                  <c:v>1990</c:v>
                </c:pt>
                <c:pt idx="81">
                  <c:v>2008</c:v>
                </c:pt>
                <c:pt idx="82">
                  <c:v>2052</c:v>
                </c:pt>
                <c:pt idx="83">
                  <c:v>2087</c:v>
                </c:pt>
                <c:pt idx="84">
                  <c:v>2123</c:v>
                </c:pt>
                <c:pt idx="85">
                  <c:v>2142</c:v>
                </c:pt>
                <c:pt idx="86">
                  <c:v>2166</c:v>
                </c:pt>
                <c:pt idx="87">
                  <c:v>2195</c:v>
                </c:pt>
                <c:pt idx="88">
                  <c:v>2222</c:v>
                </c:pt>
                <c:pt idx="89">
                  <c:v>2255</c:v>
                </c:pt>
                <c:pt idx="90">
                  <c:v>2276</c:v>
                </c:pt>
                <c:pt idx="91">
                  <c:v>2301</c:v>
                </c:pt>
                <c:pt idx="92">
                  <c:v>2322</c:v>
                </c:pt>
                <c:pt idx="93">
                  <c:v>2349</c:v>
                </c:pt>
                <c:pt idx="94">
                  <c:v>2378</c:v>
                </c:pt>
                <c:pt idx="95">
                  <c:v>2403</c:v>
                </c:pt>
                <c:pt idx="96">
                  <c:v>2433</c:v>
                </c:pt>
                <c:pt idx="97">
                  <c:v>2449</c:v>
                </c:pt>
                <c:pt idx="98">
                  <c:v>2477</c:v>
                </c:pt>
                <c:pt idx="99">
                  <c:v>2502</c:v>
                </c:pt>
                <c:pt idx="100">
                  <c:v>2524</c:v>
                </c:pt>
                <c:pt idx="101">
                  <c:v>2540</c:v>
                </c:pt>
                <c:pt idx="102">
                  <c:v>2558</c:v>
                </c:pt>
                <c:pt idx="103">
                  <c:v>2587</c:v>
                </c:pt>
                <c:pt idx="104">
                  <c:v>2612</c:v>
                </c:pt>
                <c:pt idx="105">
                  <c:v>2632</c:v>
                </c:pt>
                <c:pt idx="106">
                  <c:v>2650</c:v>
                </c:pt>
                <c:pt idx="107">
                  <c:v>2673</c:v>
                </c:pt>
                <c:pt idx="108">
                  <c:v>2691</c:v>
                </c:pt>
                <c:pt idx="109">
                  <c:v>2707</c:v>
                </c:pt>
                <c:pt idx="110">
                  <c:v>2727</c:v>
                </c:pt>
                <c:pt idx="111">
                  <c:v>2748</c:v>
                </c:pt>
                <c:pt idx="112">
                  <c:v>2760</c:v>
                </c:pt>
                <c:pt idx="113">
                  <c:v>2772</c:v>
                </c:pt>
                <c:pt idx="114">
                  <c:v>2782</c:v>
                </c:pt>
                <c:pt idx="115">
                  <c:v>2802</c:v>
                </c:pt>
                <c:pt idx="116">
                  <c:v>2815</c:v>
                </c:pt>
                <c:pt idx="117">
                  <c:v>2829</c:v>
                </c:pt>
                <c:pt idx="118">
                  <c:v>2841</c:v>
                </c:pt>
                <c:pt idx="119">
                  <c:v>2850</c:v>
                </c:pt>
                <c:pt idx="120">
                  <c:v>2859</c:v>
                </c:pt>
                <c:pt idx="121">
                  <c:v>2871</c:v>
                </c:pt>
                <c:pt idx="122">
                  <c:v>2880</c:v>
                </c:pt>
                <c:pt idx="123">
                  <c:v>2888</c:v>
                </c:pt>
                <c:pt idx="124">
                  <c:v>2897</c:v>
                </c:pt>
                <c:pt idx="125">
                  <c:v>2908</c:v>
                </c:pt>
                <c:pt idx="126">
                  <c:v>2912</c:v>
                </c:pt>
                <c:pt idx="127">
                  <c:v>2925</c:v>
                </c:pt>
                <c:pt idx="128">
                  <c:v>2928</c:v>
                </c:pt>
                <c:pt idx="129">
                  <c:v>2933</c:v>
                </c:pt>
                <c:pt idx="130">
                  <c:v>2936</c:v>
                </c:pt>
                <c:pt idx="131">
                  <c:v>2940</c:v>
                </c:pt>
                <c:pt idx="132">
                  <c:v>2946</c:v>
                </c:pt>
                <c:pt idx="133">
                  <c:v>2953</c:v>
                </c:pt>
                <c:pt idx="134">
                  <c:v>2957</c:v>
                </c:pt>
                <c:pt idx="135">
                  <c:v>2962</c:v>
                </c:pt>
                <c:pt idx="136">
                  <c:v>2965</c:v>
                </c:pt>
                <c:pt idx="137">
                  <c:v>2969</c:v>
                </c:pt>
                <c:pt idx="138">
                  <c:v>2972</c:v>
                </c:pt>
                <c:pt idx="139">
                  <c:v>2973</c:v>
                </c:pt>
                <c:pt idx="140">
                  <c:v>2975</c:v>
                </c:pt>
                <c:pt idx="141">
                  <c:v>2983</c:v>
                </c:pt>
                <c:pt idx="142">
                  <c:v>2984</c:v>
                </c:pt>
                <c:pt idx="143">
                  <c:v>2986</c:v>
                </c:pt>
                <c:pt idx="144">
                  <c:v>2987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E3D-4170-A057-114DBD957ED5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5</c:v>
                </c:pt>
                <c:pt idx="2">
                  <c:v>8</c:v>
                </c:pt>
                <c:pt idx="3">
                  <c:v>11</c:v>
                </c:pt>
                <c:pt idx="4">
                  <c:v>16</c:v>
                </c:pt>
                <c:pt idx="5">
                  <c:v>23</c:v>
                </c:pt>
                <c:pt idx="6">
                  <c:v>30</c:v>
                </c:pt>
                <c:pt idx="7">
                  <c:v>35</c:v>
                </c:pt>
                <c:pt idx="8">
                  <c:v>47</c:v>
                </c:pt>
                <c:pt idx="9">
                  <c:v>58</c:v>
                </c:pt>
                <c:pt idx="10">
                  <c:v>73</c:v>
                </c:pt>
                <c:pt idx="11">
                  <c:v>89</c:v>
                </c:pt>
                <c:pt idx="12">
                  <c:v>108</c:v>
                </c:pt>
                <c:pt idx="13">
                  <c:v>128</c:v>
                </c:pt>
                <c:pt idx="14">
                  <c:v>140</c:v>
                </c:pt>
                <c:pt idx="15">
                  <c:v>156</c:v>
                </c:pt>
                <c:pt idx="16">
                  <c:v>170</c:v>
                </c:pt>
                <c:pt idx="17">
                  <c:v>200</c:v>
                </c:pt>
                <c:pt idx="18">
                  <c:v>223</c:v>
                </c:pt>
                <c:pt idx="19">
                  <c:v>234</c:v>
                </c:pt>
                <c:pt idx="20">
                  <c:v>262</c:v>
                </c:pt>
                <c:pt idx="21">
                  <c:v>291</c:v>
                </c:pt>
                <c:pt idx="22">
                  <c:v>318</c:v>
                </c:pt>
                <c:pt idx="23">
                  <c:v>350</c:v>
                </c:pt>
                <c:pt idx="24">
                  <c:v>383</c:v>
                </c:pt>
                <c:pt idx="25">
                  <c:v>412</c:v>
                </c:pt>
                <c:pt idx="26">
                  <c:v>440</c:v>
                </c:pt>
                <c:pt idx="27">
                  <c:v>467</c:v>
                </c:pt>
                <c:pt idx="28">
                  <c:v>500</c:v>
                </c:pt>
                <c:pt idx="29">
                  <c:v>534</c:v>
                </c:pt>
                <c:pt idx="30">
                  <c:v>581</c:v>
                </c:pt>
                <c:pt idx="31">
                  <c:v>638</c:v>
                </c:pt>
                <c:pt idx="32">
                  <c:v>683</c:v>
                </c:pt>
                <c:pt idx="33">
                  <c:v>724</c:v>
                </c:pt>
                <c:pt idx="34">
                  <c:v>785</c:v>
                </c:pt>
                <c:pt idx="35">
                  <c:v>833</c:v>
                </c:pt>
                <c:pt idx="36">
                  <c:v>868</c:v>
                </c:pt>
                <c:pt idx="37">
                  <c:v>922</c:v>
                </c:pt>
                <c:pt idx="38">
                  <c:v>979</c:v>
                </c:pt>
                <c:pt idx="39">
                  <c:v>1037</c:v>
                </c:pt>
                <c:pt idx="40">
                  <c:v>1078</c:v>
                </c:pt>
                <c:pt idx="41">
                  <c:v>1089</c:v>
                </c:pt>
                <c:pt idx="42">
                  <c:v>1104</c:v>
                </c:pt>
                <c:pt idx="43">
                  <c:v>1112</c:v>
                </c:pt>
                <c:pt idx="44">
                  <c:v>1130</c:v>
                </c:pt>
                <c:pt idx="45">
                  <c:v>1147</c:v>
                </c:pt>
                <c:pt idx="46">
                  <c:v>1160</c:v>
                </c:pt>
                <c:pt idx="47">
                  <c:v>1182</c:v>
                </c:pt>
                <c:pt idx="48">
                  <c:v>1208</c:v>
                </c:pt>
                <c:pt idx="49">
                  <c:v>1228</c:v>
                </c:pt>
                <c:pt idx="50">
                  <c:v>1260</c:v>
                </c:pt>
                <c:pt idx="51">
                  <c:v>1283</c:v>
                </c:pt>
                <c:pt idx="52">
                  <c:v>1305</c:v>
                </c:pt>
                <c:pt idx="53">
                  <c:v>1324</c:v>
                </c:pt>
                <c:pt idx="54">
                  <c:v>1342</c:v>
                </c:pt>
                <c:pt idx="55">
                  <c:v>1362</c:v>
                </c:pt>
                <c:pt idx="56">
                  <c:v>1386</c:v>
                </c:pt>
                <c:pt idx="57">
                  <c:v>1413</c:v>
                </c:pt>
                <c:pt idx="58">
                  <c:v>1425</c:v>
                </c:pt>
                <c:pt idx="59">
                  <c:v>1452</c:v>
                </c:pt>
                <c:pt idx="60">
                  <c:v>1473</c:v>
                </c:pt>
                <c:pt idx="61">
                  <c:v>1494</c:v>
                </c:pt>
                <c:pt idx="62">
                  <c:v>1515</c:v>
                </c:pt>
                <c:pt idx="63">
                  <c:v>1538</c:v>
                </c:pt>
                <c:pt idx="64">
                  <c:v>1565</c:v>
                </c:pt>
                <c:pt idx="65">
                  <c:v>1599</c:v>
                </c:pt>
                <c:pt idx="66">
                  <c:v>1627</c:v>
                </c:pt>
                <c:pt idx="67">
                  <c:v>1652</c:v>
                </c:pt>
                <c:pt idx="68">
                  <c:v>1674</c:v>
                </c:pt>
                <c:pt idx="69">
                  <c:v>1706</c:v>
                </c:pt>
                <c:pt idx="70">
                  <c:v>1731</c:v>
                </c:pt>
                <c:pt idx="71">
                  <c:v>1761</c:v>
                </c:pt>
                <c:pt idx="72">
                  <c:v>1788</c:v>
                </c:pt>
                <c:pt idx="73">
                  <c:v>1822</c:v>
                </c:pt>
                <c:pt idx="74">
                  <c:v>1844</c:v>
                </c:pt>
                <c:pt idx="75">
                  <c:v>1877</c:v>
                </c:pt>
                <c:pt idx="76">
                  <c:v>1905</c:v>
                </c:pt>
                <c:pt idx="77">
                  <c:v>1937</c:v>
                </c:pt>
                <c:pt idx="78">
                  <c:v>1962</c:v>
                </c:pt>
                <c:pt idx="79">
                  <c:v>1986</c:v>
                </c:pt>
                <c:pt idx="80">
                  <c:v>2017</c:v>
                </c:pt>
                <c:pt idx="81">
                  <c:v>2048</c:v>
                </c:pt>
                <c:pt idx="82">
                  <c:v>2079</c:v>
                </c:pt>
                <c:pt idx="83">
                  <c:v>2107</c:v>
                </c:pt>
                <c:pt idx="84">
                  <c:v>2140</c:v>
                </c:pt>
                <c:pt idx="85">
                  <c:v>2173</c:v>
                </c:pt>
                <c:pt idx="86">
                  <c:v>2199</c:v>
                </c:pt>
                <c:pt idx="87">
                  <c:v>2227</c:v>
                </c:pt>
                <c:pt idx="88">
                  <c:v>2254</c:v>
                </c:pt>
                <c:pt idx="89">
                  <c:v>2286</c:v>
                </c:pt>
                <c:pt idx="90">
                  <c:v>2313</c:v>
                </c:pt>
                <c:pt idx="91">
                  <c:v>2338</c:v>
                </c:pt>
                <c:pt idx="92">
                  <c:v>2372</c:v>
                </c:pt>
                <c:pt idx="93">
                  <c:v>2389</c:v>
                </c:pt>
                <c:pt idx="94">
                  <c:v>2414</c:v>
                </c:pt>
                <c:pt idx="95">
                  <c:v>2435</c:v>
                </c:pt>
                <c:pt idx="96">
                  <c:v>2458</c:v>
                </c:pt>
                <c:pt idx="97">
                  <c:v>2485</c:v>
                </c:pt>
                <c:pt idx="98">
                  <c:v>2511</c:v>
                </c:pt>
                <c:pt idx="99">
                  <c:v>2540</c:v>
                </c:pt>
                <c:pt idx="100">
                  <c:v>2567</c:v>
                </c:pt>
                <c:pt idx="101">
                  <c:v>2587</c:v>
                </c:pt>
                <c:pt idx="102">
                  <c:v>2615</c:v>
                </c:pt>
                <c:pt idx="103">
                  <c:v>2640</c:v>
                </c:pt>
                <c:pt idx="104">
                  <c:v>2654</c:v>
                </c:pt>
                <c:pt idx="105">
                  <c:v>2665</c:v>
                </c:pt>
                <c:pt idx="106">
                  <c:v>2679</c:v>
                </c:pt>
                <c:pt idx="107">
                  <c:v>2703</c:v>
                </c:pt>
                <c:pt idx="108">
                  <c:v>2722</c:v>
                </c:pt>
                <c:pt idx="109">
                  <c:v>2739</c:v>
                </c:pt>
                <c:pt idx="110">
                  <c:v>2755</c:v>
                </c:pt>
                <c:pt idx="111">
                  <c:v>2769</c:v>
                </c:pt>
                <c:pt idx="112">
                  <c:v>2784</c:v>
                </c:pt>
                <c:pt idx="113">
                  <c:v>2799</c:v>
                </c:pt>
                <c:pt idx="114">
                  <c:v>2819</c:v>
                </c:pt>
                <c:pt idx="115">
                  <c:v>2831</c:v>
                </c:pt>
                <c:pt idx="116">
                  <c:v>2841</c:v>
                </c:pt>
                <c:pt idx="117">
                  <c:v>2854</c:v>
                </c:pt>
                <c:pt idx="118">
                  <c:v>2868</c:v>
                </c:pt>
                <c:pt idx="119">
                  <c:v>2876</c:v>
                </c:pt>
                <c:pt idx="120">
                  <c:v>2886</c:v>
                </c:pt>
                <c:pt idx="121">
                  <c:v>2896</c:v>
                </c:pt>
                <c:pt idx="122">
                  <c:v>2904</c:v>
                </c:pt>
                <c:pt idx="123">
                  <c:v>2913</c:v>
                </c:pt>
                <c:pt idx="124">
                  <c:v>2920</c:v>
                </c:pt>
                <c:pt idx="125">
                  <c:v>2926</c:v>
                </c:pt>
                <c:pt idx="126">
                  <c:v>2932</c:v>
                </c:pt>
                <c:pt idx="127">
                  <c:v>2940</c:v>
                </c:pt>
                <c:pt idx="128">
                  <c:v>2944</c:v>
                </c:pt>
                <c:pt idx="129">
                  <c:v>2949</c:v>
                </c:pt>
                <c:pt idx="130">
                  <c:v>2957</c:v>
                </c:pt>
                <c:pt idx="131">
                  <c:v>2962</c:v>
                </c:pt>
                <c:pt idx="132">
                  <c:v>2964</c:v>
                </c:pt>
                <c:pt idx="133">
                  <c:v>2966</c:v>
                </c:pt>
                <c:pt idx="134">
                  <c:v>2975</c:v>
                </c:pt>
                <c:pt idx="135">
                  <c:v>2976</c:v>
                </c:pt>
                <c:pt idx="136">
                  <c:v>2977</c:v>
                </c:pt>
                <c:pt idx="137">
                  <c:v>2980</c:v>
                </c:pt>
                <c:pt idx="138">
                  <c:v>2983</c:v>
                </c:pt>
                <c:pt idx="139">
                  <c:v>2986</c:v>
                </c:pt>
                <c:pt idx="140">
                  <c:v>2987</c:v>
                </c:pt>
                <c:pt idx="141">
                  <c:v>2988</c:v>
                </c:pt>
                <c:pt idx="142">
                  <c:v>2992</c:v>
                </c:pt>
                <c:pt idx="143">
                  <c:v>2994</c:v>
                </c:pt>
                <c:pt idx="144">
                  <c:v>2995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E3D-4170-A057-114DBD957ED5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7</c:v>
                </c:pt>
                <c:pt idx="3">
                  <c:v>9</c:v>
                </c:pt>
                <c:pt idx="4">
                  <c:v>12</c:v>
                </c:pt>
                <c:pt idx="5">
                  <c:v>17</c:v>
                </c:pt>
                <c:pt idx="6">
                  <c:v>21</c:v>
                </c:pt>
                <c:pt idx="7">
                  <c:v>23</c:v>
                </c:pt>
                <c:pt idx="8">
                  <c:v>25</c:v>
                </c:pt>
                <c:pt idx="9">
                  <c:v>35</c:v>
                </c:pt>
                <c:pt idx="10">
                  <c:v>47</c:v>
                </c:pt>
                <c:pt idx="11">
                  <c:v>58</c:v>
                </c:pt>
                <c:pt idx="12">
                  <c:v>63</c:v>
                </c:pt>
                <c:pt idx="13">
                  <c:v>78</c:v>
                </c:pt>
                <c:pt idx="14">
                  <c:v>89</c:v>
                </c:pt>
                <c:pt idx="15">
                  <c:v>104</c:v>
                </c:pt>
                <c:pt idx="16">
                  <c:v>119</c:v>
                </c:pt>
                <c:pt idx="17">
                  <c:v>129</c:v>
                </c:pt>
                <c:pt idx="18">
                  <c:v>138</c:v>
                </c:pt>
                <c:pt idx="19">
                  <c:v>146</c:v>
                </c:pt>
                <c:pt idx="20">
                  <c:v>161</c:v>
                </c:pt>
                <c:pt idx="21">
                  <c:v>174</c:v>
                </c:pt>
                <c:pt idx="22">
                  <c:v>192</c:v>
                </c:pt>
                <c:pt idx="23">
                  <c:v>208</c:v>
                </c:pt>
                <c:pt idx="24">
                  <c:v>232</c:v>
                </c:pt>
                <c:pt idx="25">
                  <c:v>265</c:v>
                </c:pt>
                <c:pt idx="26">
                  <c:v>303</c:v>
                </c:pt>
                <c:pt idx="27">
                  <c:v>328</c:v>
                </c:pt>
                <c:pt idx="28">
                  <c:v>357</c:v>
                </c:pt>
                <c:pt idx="29">
                  <c:v>385</c:v>
                </c:pt>
                <c:pt idx="30">
                  <c:v>422</c:v>
                </c:pt>
                <c:pt idx="31">
                  <c:v>465</c:v>
                </c:pt>
                <c:pt idx="32">
                  <c:v>501</c:v>
                </c:pt>
                <c:pt idx="33">
                  <c:v>549</c:v>
                </c:pt>
                <c:pt idx="34">
                  <c:v>600</c:v>
                </c:pt>
                <c:pt idx="35">
                  <c:v>636</c:v>
                </c:pt>
                <c:pt idx="36">
                  <c:v>685</c:v>
                </c:pt>
                <c:pt idx="37">
                  <c:v>739</c:v>
                </c:pt>
                <c:pt idx="38">
                  <c:v>789</c:v>
                </c:pt>
                <c:pt idx="39">
                  <c:v>828</c:v>
                </c:pt>
                <c:pt idx="40">
                  <c:v>877</c:v>
                </c:pt>
                <c:pt idx="41">
                  <c:v>886</c:v>
                </c:pt>
                <c:pt idx="42">
                  <c:v>897</c:v>
                </c:pt>
                <c:pt idx="43">
                  <c:v>913</c:v>
                </c:pt>
                <c:pt idx="44">
                  <c:v>930</c:v>
                </c:pt>
                <c:pt idx="45">
                  <c:v>945</c:v>
                </c:pt>
                <c:pt idx="46">
                  <c:v>958</c:v>
                </c:pt>
                <c:pt idx="47">
                  <c:v>979</c:v>
                </c:pt>
                <c:pt idx="48">
                  <c:v>995</c:v>
                </c:pt>
                <c:pt idx="49">
                  <c:v>1018</c:v>
                </c:pt>
                <c:pt idx="50">
                  <c:v>1032</c:v>
                </c:pt>
                <c:pt idx="51">
                  <c:v>1052</c:v>
                </c:pt>
                <c:pt idx="52">
                  <c:v>1074</c:v>
                </c:pt>
                <c:pt idx="53">
                  <c:v>1092</c:v>
                </c:pt>
                <c:pt idx="54">
                  <c:v>1113</c:v>
                </c:pt>
                <c:pt idx="55">
                  <c:v>1133</c:v>
                </c:pt>
                <c:pt idx="56">
                  <c:v>1154</c:v>
                </c:pt>
                <c:pt idx="57">
                  <c:v>1170</c:v>
                </c:pt>
                <c:pt idx="58">
                  <c:v>1189</c:v>
                </c:pt>
                <c:pt idx="59">
                  <c:v>1212</c:v>
                </c:pt>
                <c:pt idx="60">
                  <c:v>1226</c:v>
                </c:pt>
                <c:pt idx="61">
                  <c:v>1248</c:v>
                </c:pt>
                <c:pt idx="62">
                  <c:v>1273</c:v>
                </c:pt>
                <c:pt idx="63">
                  <c:v>1298</c:v>
                </c:pt>
                <c:pt idx="64">
                  <c:v>1320</c:v>
                </c:pt>
                <c:pt idx="65">
                  <c:v>1348</c:v>
                </c:pt>
                <c:pt idx="66">
                  <c:v>1381</c:v>
                </c:pt>
                <c:pt idx="67">
                  <c:v>1399</c:v>
                </c:pt>
                <c:pt idx="68">
                  <c:v>1428</c:v>
                </c:pt>
                <c:pt idx="69">
                  <c:v>1451</c:v>
                </c:pt>
                <c:pt idx="70">
                  <c:v>1482</c:v>
                </c:pt>
                <c:pt idx="71">
                  <c:v>1519</c:v>
                </c:pt>
                <c:pt idx="72">
                  <c:v>1558</c:v>
                </c:pt>
                <c:pt idx="73">
                  <c:v>1589</c:v>
                </c:pt>
                <c:pt idx="74">
                  <c:v>1616</c:v>
                </c:pt>
                <c:pt idx="75">
                  <c:v>1649</c:v>
                </c:pt>
                <c:pt idx="76">
                  <c:v>1683</c:v>
                </c:pt>
                <c:pt idx="77">
                  <c:v>1711</c:v>
                </c:pt>
                <c:pt idx="78">
                  <c:v>1741</c:v>
                </c:pt>
                <c:pt idx="79">
                  <c:v>1783</c:v>
                </c:pt>
                <c:pt idx="80">
                  <c:v>1809</c:v>
                </c:pt>
                <c:pt idx="81">
                  <c:v>1842</c:v>
                </c:pt>
                <c:pt idx="82">
                  <c:v>1872</c:v>
                </c:pt>
                <c:pt idx="83">
                  <c:v>1920</c:v>
                </c:pt>
                <c:pt idx="84">
                  <c:v>1949</c:v>
                </c:pt>
                <c:pt idx="85">
                  <c:v>1995</c:v>
                </c:pt>
                <c:pt idx="86">
                  <c:v>2029</c:v>
                </c:pt>
                <c:pt idx="87">
                  <c:v>2054</c:v>
                </c:pt>
                <c:pt idx="88">
                  <c:v>2086</c:v>
                </c:pt>
                <c:pt idx="89">
                  <c:v>2126</c:v>
                </c:pt>
                <c:pt idx="90">
                  <c:v>2164</c:v>
                </c:pt>
                <c:pt idx="91">
                  <c:v>2198</c:v>
                </c:pt>
                <c:pt idx="92">
                  <c:v>2229</c:v>
                </c:pt>
                <c:pt idx="93">
                  <c:v>2248</c:v>
                </c:pt>
                <c:pt idx="94">
                  <c:v>2271</c:v>
                </c:pt>
                <c:pt idx="95">
                  <c:v>2290</c:v>
                </c:pt>
                <c:pt idx="96">
                  <c:v>2311</c:v>
                </c:pt>
                <c:pt idx="97">
                  <c:v>2332</c:v>
                </c:pt>
                <c:pt idx="98">
                  <c:v>2351</c:v>
                </c:pt>
                <c:pt idx="99">
                  <c:v>2374</c:v>
                </c:pt>
                <c:pt idx="100">
                  <c:v>2395</c:v>
                </c:pt>
                <c:pt idx="101">
                  <c:v>2421</c:v>
                </c:pt>
                <c:pt idx="102">
                  <c:v>2450</c:v>
                </c:pt>
                <c:pt idx="103">
                  <c:v>2462</c:v>
                </c:pt>
                <c:pt idx="104">
                  <c:v>2477</c:v>
                </c:pt>
                <c:pt idx="105">
                  <c:v>2497</c:v>
                </c:pt>
                <c:pt idx="106">
                  <c:v>2507</c:v>
                </c:pt>
                <c:pt idx="107">
                  <c:v>2523</c:v>
                </c:pt>
                <c:pt idx="108">
                  <c:v>2537</c:v>
                </c:pt>
                <c:pt idx="109">
                  <c:v>2560</c:v>
                </c:pt>
                <c:pt idx="110">
                  <c:v>2580</c:v>
                </c:pt>
                <c:pt idx="111">
                  <c:v>2596</c:v>
                </c:pt>
                <c:pt idx="112">
                  <c:v>2612</c:v>
                </c:pt>
                <c:pt idx="113">
                  <c:v>2622</c:v>
                </c:pt>
                <c:pt idx="114">
                  <c:v>2641</c:v>
                </c:pt>
                <c:pt idx="115">
                  <c:v>2657</c:v>
                </c:pt>
                <c:pt idx="116">
                  <c:v>2668</c:v>
                </c:pt>
                <c:pt idx="117">
                  <c:v>2690</c:v>
                </c:pt>
                <c:pt idx="118">
                  <c:v>2708</c:v>
                </c:pt>
                <c:pt idx="119">
                  <c:v>2722</c:v>
                </c:pt>
                <c:pt idx="120">
                  <c:v>2733</c:v>
                </c:pt>
                <c:pt idx="121">
                  <c:v>2748</c:v>
                </c:pt>
                <c:pt idx="122">
                  <c:v>2759</c:v>
                </c:pt>
                <c:pt idx="123">
                  <c:v>2769</c:v>
                </c:pt>
                <c:pt idx="124">
                  <c:v>2786</c:v>
                </c:pt>
                <c:pt idx="125">
                  <c:v>2798</c:v>
                </c:pt>
                <c:pt idx="126">
                  <c:v>2809</c:v>
                </c:pt>
                <c:pt idx="127">
                  <c:v>2824</c:v>
                </c:pt>
                <c:pt idx="128">
                  <c:v>2827</c:v>
                </c:pt>
                <c:pt idx="129">
                  <c:v>2839</c:v>
                </c:pt>
                <c:pt idx="130">
                  <c:v>2848</c:v>
                </c:pt>
                <c:pt idx="131">
                  <c:v>2860</c:v>
                </c:pt>
                <c:pt idx="132">
                  <c:v>2867</c:v>
                </c:pt>
                <c:pt idx="133">
                  <c:v>2882</c:v>
                </c:pt>
                <c:pt idx="134">
                  <c:v>2893</c:v>
                </c:pt>
                <c:pt idx="135">
                  <c:v>2898</c:v>
                </c:pt>
                <c:pt idx="136">
                  <c:v>2906</c:v>
                </c:pt>
                <c:pt idx="137">
                  <c:v>2912</c:v>
                </c:pt>
                <c:pt idx="138">
                  <c:v>2921</c:v>
                </c:pt>
                <c:pt idx="139">
                  <c:v>2927</c:v>
                </c:pt>
                <c:pt idx="140">
                  <c:v>2931</c:v>
                </c:pt>
                <c:pt idx="141">
                  <c:v>2939</c:v>
                </c:pt>
                <c:pt idx="142">
                  <c:v>2943</c:v>
                </c:pt>
                <c:pt idx="143">
                  <c:v>2950</c:v>
                </c:pt>
                <c:pt idx="144">
                  <c:v>2956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E3D-4170-A057-114DBD957ED5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8</c:v>
                </c:pt>
                <c:pt idx="3">
                  <c:v>14</c:v>
                </c:pt>
                <c:pt idx="4">
                  <c:v>19</c:v>
                </c:pt>
                <c:pt idx="5">
                  <c:v>24</c:v>
                </c:pt>
                <c:pt idx="6">
                  <c:v>34</c:v>
                </c:pt>
                <c:pt idx="7">
                  <c:v>43</c:v>
                </c:pt>
                <c:pt idx="8">
                  <c:v>51</c:v>
                </c:pt>
                <c:pt idx="9">
                  <c:v>57</c:v>
                </c:pt>
                <c:pt idx="10">
                  <c:v>70</c:v>
                </c:pt>
                <c:pt idx="11">
                  <c:v>91</c:v>
                </c:pt>
                <c:pt idx="12">
                  <c:v>116</c:v>
                </c:pt>
                <c:pt idx="13">
                  <c:v>135</c:v>
                </c:pt>
                <c:pt idx="14">
                  <c:v>150</c:v>
                </c:pt>
                <c:pt idx="15">
                  <c:v>167</c:v>
                </c:pt>
                <c:pt idx="16">
                  <c:v>180</c:v>
                </c:pt>
                <c:pt idx="17">
                  <c:v>189</c:v>
                </c:pt>
                <c:pt idx="18">
                  <c:v>213</c:v>
                </c:pt>
                <c:pt idx="19">
                  <c:v>229</c:v>
                </c:pt>
                <c:pt idx="20">
                  <c:v>255</c:v>
                </c:pt>
                <c:pt idx="21">
                  <c:v>281</c:v>
                </c:pt>
                <c:pt idx="22">
                  <c:v>297</c:v>
                </c:pt>
                <c:pt idx="23">
                  <c:v>327</c:v>
                </c:pt>
                <c:pt idx="24">
                  <c:v>345</c:v>
                </c:pt>
                <c:pt idx="25">
                  <c:v>370</c:v>
                </c:pt>
                <c:pt idx="26">
                  <c:v>383</c:v>
                </c:pt>
                <c:pt idx="27">
                  <c:v>401</c:v>
                </c:pt>
                <c:pt idx="28">
                  <c:v>426</c:v>
                </c:pt>
                <c:pt idx="29">
                  <c:v>447</c:v>
                </c:pt>
                <c:pt idx="30">
                  <c:v>472</c:v>
                </c:pt>
                <c:pt idx="31">
                  <c:v>509</c:v>
                </c:pt>
                <c:pt idx="32">
                  <c:v>530</c:v>
                </c:pt>
                <c:pt idx="33">
                  <c:v>568</c:v>
                </c:pt>
                <c:pt idx="34">
                  <c:v>601</c:v>
                </c:pt>
                <c:pt idx="35">
                  <c:v>642</c:v>
                </c:pt>
                <c:pt idx="36">
                  <c:v>675</c:v>
                </c:pt>
                <c:pt idx="37">
                  <c:v>716</c:v>
                </c:pt>
                <c:pt idx="38">
                  <c:v>753</c:v>
                </c:pt>
                <c:pt idx="39">
                  <c:v>788</c:v>
                </c:pt>
                <c:pt idx="40">
                  <c:v>833</c:v>
                </c:pt>
                <c:pt idx="41">
                  <c:v>840</c:v>
                </c:pt>
                <c:pt idx="42">
                  <c:v>851</c:v>
                </c:pt>
                <c:pt idx="43">
                  <c:v>861</c:v>
                </c:pt>
                <c:pt idx="44">
                  <c:v>881</c:v>
                </c:pt>
                <c:pt idx="45">
                  <c:v>894</c:v>
                </c:pt>
                <c:pt idx="46">
                  <c:v>902</c:v>
                </c:pt>
                <c:pt idx="47">
                  <c:v>926</c:v>
                </c:pt>
                <c:pt idx="48">
                  <c:v>938</c:v>
                </c:pt>
                <c:pt idx="49">
                  <c:v>952</c:v>
                </c:pt>
                <c:pt idx="50">
                  <c:v>972</c:v>
                </c:pt>
                <c:pt idx="51">
                  <c:v>988</c:v>
                </c:pt>
                <c:pt idx="52">
                  <c:v>999</c:v>
                </c:pt>
                <c:pt idx="53">
                  <c:v>1019</c:v>
                </c:pt>
                <c:pt idx="54">
                  <c:v>1042</c:v>
                </c:pt>
                <c:pt idx="55">
                  <c:v>1063</c:v>
                </c:pt>
                <c:pt idx="56">
                  <c:v>1084</c:v>
                </c:pt>
                <c:pt idx="57">
                  <c:v>1103</c:v>
                </c:pt>
                <c:pt idx="58">
                  <c:v>1117</c:v>
                </c:pt>
                <c:pt idx="59">
                  <c:v>1136</c:v>
                </c:pt>
                <c:pt idx="60">
                  <c:v>1162</c:v>
                </c:pt>
                <c:pt idx="61">
                  <c:v>1184</c:v>
                </c:pt>
                <c:pt idx="62">
                  <c:v>1202</c:v>
                </c:pt>
                <c:pt idx="63">
                  <c:v>1230</c:v>
                </c:pt>
                <c:pt idx="64">
                  <c:v>1252</c:v>
                </c:pt>
                <c:pt idx="65">
                  <c:v>1275</c:v>
                </c:pt>
                <c:pt idx="66">
                  <c:v>1301</c:v>
                </c:pt>
                <c:pt idx="67">
                  <c:v>1321</c:v>
                </c:pt>
                <c:pt idx="68">
                  <c:v>1339</c:v>
                </c:pt>
                <c:pt idx="69">
                  <c:v>1368</c:v>
                </c:pt>
                <c:pt idx="70">
                  <c:v>1398</c:v>
                </c:pt>
                <c:pt idx="71">
                  <c:v>1427</c:v>
                </c:pt>
                <c:pt idx="72">
                  <c:v>1452</c:v>
                </c:pt>
                <c:pt idx="73">
                  <c:v>1488</c:v>
                </c:pt>
                <c:pt idx="74">
                  <c:v>1524</c:v>
                </c:pt>
                <c:pt idx="75">
                  <c:v>1553</c:v>
                </c:pt>
                <c:pt idx="76">
                  <c:v>1580</c:v>
                </c:pt>
                <c:pt idx="77">
                  <c:v>1616</c:v>
                </c:pt>
                <c:pt idx="78">
                  <c:v>1646</c:v>
                </c:pt>
                <c:pt idx="79">
                  <c:v>1680</c:v>
                </c:pt>
                <c:pt idx="80">
                  <c:v>1706</c:v>
                </c:pt>
                <c:pt idx="81">
                  <c:v>1738</c:v>
                </c:pt>
                <c:pt idx="82">
                  <c:v>1771</c:v>
                </c:pt>
                <c:pt idx="83">
                  <c:v>1810</c:v>
                </c:pt>
                <c:pt idx="84">
                  <c:v>1839</c:v>
                </c:pt>
                <c:pt idx="85">
                  <c:v>1868</c:v>
                </c:pt>
                <c:pt idx="86">
                  <c:v>1898</c:v>
                </c:pt>
                <c:pt idx="87">
                  <c:v>1933</c:v>
                </c:pt>
                <c:pt idx="88">
                  <c:v>1962</c:v>
                </c:pt>
                <c:pt idx="89">
                  <c:v>1997</c:v>
                </c:pt>
                <c:pt idx="90">
                  <c:v>2035</c:v>
                </c:pt>
                <c:pt idx="91">
                  <c:v>2064</c:v>
                </c:pt>
                <c:pt idx="92">
                  <c:v>2103</c:v>
                </c:pt>
                <c:pt idx="93">
                  <c:v>2140</c:v>
                </c:pt>
                <c:pt idx="94">
                  <c:v>2166</c:v>
                </c:pt>
                <c:pt idx="95">
                  <c:v>2192</c:v>
                </c:pt>
                <c:pt idx="96">
                  <c:v>2223</c:v>
                </c:pt>
                <c:pt idx="97">
                  <c:v>2253</c:v>
                </c:pt>
                <c:pt idx="98">
                  <c:v>2281</c:v>
                </c:pt>
                <c:pt idx="99">
                  <c:v>2301</c:v>
                </c:pt>
                <c:pt idx="100">
                  <c:v>2325</c:v>
                </c:pt>
                <c:pt idx="101">
                  <c:v>2350</c:v>
                </c:pt>
                <c:pt idx="102">
                  <c:v>2380</c:v>
                </c:pt>
                <c:pt idx="103">
                  <c:v>2404</c:v>
                </c:pt>
                <c:pt idx="104">
                  <c:v>2430</c:v>
                </c:pt>
                <c:pt idx="105">
                  <c:v>2458</c:v>
                </c:pt>
                <c:pt idx="106">
                  <c:v>2488</c:v>
                </c:pt>
                <c:pt idx="107">
                  <c:v>2518</c:v>
                </c:pt>
                <c:pt idx="108">
                  <c:v>2537</c:v>
                </c:pt>
                <c:pt idx="109">
                  <c:v>2556</c:v>
                </c:pt>
                <c:pt idx="110">
                  <c:v>2579</c:v>
                </c:pt>
                <c:pt idx="111">
                  <c:v>2603</c:v>
                </c:pt>
                <c:pt idx="112">
                  <c:v>2627</c:v>
                </c:pt>
                <c:pt idx="113">
                  <c:v>2655</c:v>
                </c:pt>
                <c:pt idx="114">
                  <c:v>2669</c:v>
                </c:pt>
                <c:pt idx="115">
                  <c:v>2693</c:v>
                </c:pt>
                <c:pt idx="116">
                  <c:v>2714</c:v>
                </c:pt>
                <c:pt idx="117">
                  <c:v>2733</c:v>
                </c:pt>
                <c:pt idx="118">
                  <c:v>2750</c:v>
                </c:pt>
                <c:pt idx="119">
                  <c:v>2768</c:v>
                </c:pt>
                <c:pt idx="120">
                  <c:v>2777</c:v>
                </c:pt>
                <c:pt idx="121">
                  <c:v>2802</c:v>
                </c:pt>
                <c:pt idx="122">
                  <c:v>2818</c:v>
                </c:pt>
                <c:pt idx="123">
                  <c:v>2832</c:v>
                </c:pt>
                <c:pt idx="124">
                  <c:v>2846</c:v>
                </c:pt>
                <c:pt idx="125">
                  <c:v>2855</c:v>
                </c:pt>
                <c:pt idx="126">
                  <c:v>2864</c:v>
                </c:pt>
                <c:pt idx="127">
                  <c:v>2879</c:v>
                </c:pt>
                <c:pt idx="128">
                  <c:v>2884</c:v>
                </c:pt>
                <c:pt idx="129">
                  <c:v>2901</c:v>
                </c:pt>
                <c:pt idx="130">
                  <c:v>2906</c:v>
                </c:pt>
                <c:pt idx="131">
                  <c:v>2915</c:v>
                </c:pt>
                <c:pt idx="132">
                  <c:v>2919</c:v>
                </c:pt>
                <c:pt idx="133">
                  <c:v>2927</c:v>
                </c:pt>
                <c:pt idx="134">
                  <c:v>2931</c:v>
                </c:pt>
                <c:pt idx="135">
                  <c:v>2934</c:v>
                </c:pt>
                <c:pt idx="136">
                  <c:v>2944</c:v>
                </c:pt>
                <c:pt idx="137">
                  <c:v>2948</c:v>
                </c:pt>
                <c:pt idx="138">
                  <c:v>2954</c:v>
                </c:pt>
                <c:pt idx="139">
                  <c:v>2960</c:v>
                </c:pt>
                <c:pt idx="140">
                  <c:v>2963</c:v>
                </c:pt>
                <c:pt idx="141">
                  <c:v>2970</c:v>
                </c:pt>
                <c:pt idx="142">
                  <c:v>2972</c:v>
                </c:pt>
                <c:pt idx="143">
                  <c:v>2973</c:v>
                </c:pt>
                <c:pt idx="144">
                  <c:v>2977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E3D-4170-A057-114DBD957ED5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6</c:v>
                </c:pt>
                <c:pt idx="5">
                  <c:v>10</c:v>
                </c:pt>
                <c:pt idx="6">
                  <c:v>14</c:v>
                </c:pt>
                <c:pt idx="7">
                  <c:v>24</c:v>
                </c:pt>
                <c:pt idx="8">
                  <c:v>33</c:v>
                </c:pt>
                <c:pt idx="9">
                  <c:v>41</c:v>
                </c:pt>
                <c:pt idx="10">
                  <c:v>50</c:v>
                </c:pt>
                <c:pt idx="11">
                  <c:v>68</c:v>
                </c:pt>
                <c:pt idx="12">
                  <c:v>89</c:v>
                </c:pt>
                <c:pt idx="13">
                  <c:v>99</c:v>
                </c:pt>
                <c:pt idx="14">
                  <c:v>112</c:v>
                </c:pt>
                <c:pt idx="15">
                  <c:v>121</c:v>
                </c:pt>
                <c:pt idx="16">
                  <c:v>126</c:v>
                </c:pt>
                <c:pt idx="17">
                  <c:v>140</c:v>
                </c:pt>
                <c:pt idx="18">
                  <c:v>148</c:v>
                </c:pt>
                <c:pt idx="19">
                  <c:v>166</c:v>
                </c:pt>
                <c:pt idx="20">
                  <c:v>185</c:v>
                </c:pt>
                <c:pt idx="21">
                  <c:v>204</c:v>
                </c:pt>
                <c:pt idx="22">
                  <c:v>222</c:v>
                </c:pt>
                <c:pt idx="23">
                  <c:v>238</c:v>
                </c:pt>
                <c:pt idx="24">
                  <c:v>269</c:v>
                </c:pt>
                <c:pt idx="25">
                  <c:v>290</c:v>
                </c:pt>
                <c:pt idx="26">
                  <c:v>324</c:v>
                </c:pt>
                <c:pt idx="27">
                  <c:v>356</c:v>
                </c:pt>
                <c:pt idx="28">
                  <c:v>392</c:v>
                </c:pt>
                <c:pt idx="29">
                  <c:v>435</c:v>
                </c:pt>
                <c:pt idx="30">
                  <c:v>459</c:v>
                </c:pt>
                <c:pt idx="31">
                  <c:v>496</c:v>
                </c:pt>
                <c:pt idx="32">
                  <c:v>533</c:v>
                </c:pt>
                <c:pt idx="33">
                  <c:v>581</c:v>
                </c:pt>
                <c:pt idx="34">
                  <c:v>629</c:v>
                </c:pt>
                <c:pt idx="35">
                  <c:v>680</c:v>
                </c:pt>
                <c:pt idx="36">
                  <c:v>741</c:v>
                </c:pt>
                <c:pt idx="37">
                  <c:v>787</c:v>
                </c:pt>
                <c:pt idx="38">
                  <c:v>833</c:v>
                </c:pt>
                <c:pt idx="39">
                  <c:v>891</c:v>
                </c:pt>
                <c:pt idx="40">
                  <c:v>933</c:v>
                </c:pt>
                <c:pt idx="41">
                  <c:v>941</c:v>
                </c:pt>
                <c:pt idx="42">
                  <c:v>950</c:v>
                </c:pt>
                <c:pt idx="43">
                  <c:v>961</c:v>
                </c:pt>
                <c:pt idx="44">
                  <c:v>970</c:v>
                </c:pt>
                <c:pt idx="45">
                  <c:v>980</c:v>
                </c:pt>
                <c:pt idx="46">
                  <c:v>994</c:v>
                </c:pt>
                <c:pt idx="47">
                  <c:v>1008</c:v>
                </c:pt>
                <c:pt idx="48">
                  <c:v>1024</c:v>
                </c:pt>
                <c:pt idx="49">
                  <c:v>1042</c:v>
                </c:pt>
                <c:pt idx="50">
                  <c:v>1063</c:v>
                </c:pt>
                <c:pt idx="51">
                  <c:v>1073</c:v>
                </c:pt>
                <c:pt idx="52">
                  <c:v>1080</c:v>
                </c:pt>
                <c:pt idx="53">
                  <c:v>1095</c:v>
                </c:pt>
                <c:pt idx="54">
                  <c:v>1109</c:v>
                </c:pt>
                <c:pt idx="55">
                  <c:v>1127</c:v>
                </c:pt>
                <c:pt idx="56">
                  <c:v>1141</c:v>
                </c:pt>
                <c:pt idx="57">
                  <c:v>1159</c:v>
                </c:pt>
                <c:pt idx="58">
                  <c:v>1171</c:v>
                </c:pt>
                <c:pt idx="59">
                  <c:v>1185</c:v>
                </c:pt>
                <c:pt idx="60">
                  <c:v>1205</c:v>
                </c:pt>
                <c:pt idx="61">
                  <c:v>1229</c:v>
                </c:pt>
                <c:pt idx="62">
                  <c:v>1251</c:v>
                </c:pt>
                <c:pt idx="63">
                  <c:v>1277</c:v>
                </c:pt>
                <c:pt idx="64">
                  <c:v>1297</c:v>
                </c:pt>
                <c:pt idx="65">
                  <c:v>1326</c:v>
                </c:pt>
                <c:pt idx="66">
                  <c:v>1348</c:v>
                </c:pt>
                <c:pt idx="67">
                  <c:v>1365</c:v>
                </c:pt>
                <c:pt idx="68">
                  <c:v>1386</c:v>
                </c:pt>
                <c:pt idx="69">
                  <c:v>1422</c:v>
                </c:pt>
                <c:pt idx="70">
                  <c:v>1451</c:v>
                </c:pt>
                <c:pt idx="71">
                  <c:v>1483</c:v>
                </c:pt>
                <c:pt idx="72">
                  <c:v>1507</c:v>
                </c:pt>
                <c:pt idx="73">
                  <c:v>1534</c:v>
                </c:pt>
                <c:pt idx="74">
                  <c:v>1579</c:v>
                </c:pt>
                <c:pt idx="75">
                  <c:v>1622</c:v>
                </c:pt>
                <c:pt idx="76">
                  <c:v>1647</c:v>
                </c:pt>
                <c:pt idx="77">
                  <c:v>1669</c:v>
                </c:pt>
                <c:pt idx="78">
                  <c:v>1694</c:v>
                </c:pt>
                <c:pt idx="79">
                  <c:v>1722</c:v>
                </c:pt>
                <c:pt idx="80">
                  <c:v>1760</c:v>
                </c:pt>
                <c:pt idx="81">
                  <c:v>1791</c:v>
                </c:pt>
                <c:pt idx="82">
                  <c:v>1825</c:v>
                </c:pt>
                <c:pt idx="83">
                  <c:v>1850</c:v>
                </c:pt>
                <c:pt idx="84">
                  <c:v>1878</c:v>
                </c:pt>
                <c:pt idx="85">
                  <c:v>1908</c:v>
                </c:pt>
                <c:pt idx="86">
                  <c:v>1942</c:v>
                </c:pt>
                <c:pt idx="87">
                  <c:v>1970</c:v>
                </c:pt>
                <c:pt idx="88">
                  <c:v>2003</c:v>
                </c:pt>
                <c:pt idx="89">
                  <c:v>2035</c:v>
                </c:pt>
                <c:pt idx="90">
                  <c:v>2071</c:v>
                </c:pt>
                <c:pt idx="91">
                  <c:v>2108</c:v>
                </c:pt>
                <c:pt idx="92">
                  <c:v>2136</c:v>
                </c:pt>
                <c:pt idx="93">
                  <c:v>2163</c:v>
                </c:pt>
                <c:pt idx="94">
                  <c:v>2188</c:v>
                </c:pt>
                <c:pt idx="95">
                  <c:v>2212</c:v>
                </c:pt>
                <c:pt idx="96">
                  <c:v>2249</c:v>
                </c:pt>
                <c:pt idx="97">
                  <c:v>2285</c:v>
                </c:pt>
                <c:pt idx="98">
                  <c:v>2312</c:v>
                </c:pt>
                <c:pt idx="99">
                  <c:v>2338</c:v>
                </c:pt>
                <c:pt idx="100">
                  <c:v>2366</c:v>
                </c:pt>
                <c:pt idx="101">
                  <c:v>2395</c:v>
                </c:pt>
                <c:pt idx="102">
                  <c:v>2420</c:v>
                </c:pt>
                <c:pt idx="103">
                  <c:v>2438</c:v>
                </c:pt>
                <c:pt idx="104">
                  <c:v>2468</c:v>
                </c:pt>
                <c:pt idx="105">
                  <c:v>2486</c:v>
                </c:pt>
                <c:pt idx="106">
                  <c:v>2513</c:v>
                </c:pt>
                <c:pt idx="107">
                  <c:v>2534</c:v>
                </c:pt>
                <c:pt idx="108">
                  <c:v>2553</c:v>
                </c:pt>
                <c:pt idx="109">
                  <c:v>2570</c:v>
                </c:pt>
                <c:pt idx="110">
                  <c:v>2594</c:v>
                </c:pt>
                <c:pt idx="111">
                  <c:v>2608</c:v>
                </c:pt>
                <c:pt idx="112">
                  <c:v>2634</c:v>
                </c:pt>
                <c:pt idx="113">
                  <c:v>2655</c:v>
                </c:pt>
                <c:pt idx="114">
                  <c:v>2674</c:v>
                </c:pt>
                <c:pt idx="115">
                  <c:v>2700</c:v>
                </c:pt>
                <c:pt idx="116">
                  <c:v>2724</c:v>
                </c:pt>
                <c:pt idx="117">
                  <c:v>2735</c:v>
                </c:pt>
                <c:pt idx="118">
                  <c:v>2751</c:v>
                </c:pt>
                <c:pt idx="119">
                  <c:v>2767</c:v>
                </c:pt>
                <c:pt idx="120">
                  <c:v>2780</c:v>
                </c:pt>
                <c:pt idx="121">
                  <c:v>2789</c:v>
                </c:pt>
                <c:pt idx="122">
                  <c:v>2798</c:v>
                </c:pt>
                <c:pt idx="123">
                  <c:v>2813</c:v>
                </c:pt>
                <c:pt idx="124">
                  <c:v>2831</c:v>
                </c:pt>
                <c:pt idx="125">
                  <c:v>2841</c:v>
                </c:pt>
                <c:pt idx="126">
                  <c:v>2850</c:v>
                </c:pt>
                <c:pt idx="127">
                  <c:v>2872</c:v>
                </c:pt>
                <c:pt idx="128">
                  <c:v>2881</c:v>
                </c:pt>
                <c:pt idx="129">
                  <c:v>2887</c:v>
                </c:pt>
                <c:pt idx="130">
                  <c:v>2897</c:v>
                </c:pt>
                <c:pt idx="131">
                  <c:v>2909</c:v>
                </c:pt>
                <c:pt idx="132">
                  <c:v>2916</c:v>
                </c:pt>
                <c:pt idx="133">
                  <c:v>2921</c:v>
                </c:pt>
                <c:pt idx="134">
                  <c:v>2935</c:v>
                </c:pt>
                <c:pt idx="135">
                  <c:v>2944</c:v>
                </c:pt>
                <c:pt idx="136">
                  <c:v>2952</c:v>
                </c:pt>
                <c:pt idx="137">
                  <c:v>2954</c:v>
                </c:pt>
                <c:pt idx="138">
                  <c:v>2962</c:v>
                </c:pt>
                <c:pt idx="139">
                  <c:v>2965</c:v>
                </c:pt>
                <c:pt idx="140">
                  <c:v>2969</c:v>
                </c:pt>
                <c:pt idx="141">
                  <c:v>2976</c:v>
                </c:pt>
                <c:pt idx="142">
                  <c:v>2978</c:v>
                </c:pt>
                <c:pt idx="143">
                  <c:v>2980</c:v>
                </c:pt>
                <c:pt idx="144">
                  <c:v>2986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E3D-4170-A057-114DBD957ED5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8</c:v>
                </c:pt>
                <c:pt idx="5">
                  <c:v>13</c:v>
                </c:pt>
                <c:pt idx="6">
                  <c:v>21</c:v>
                </c:pt>
                <c:pt idx="7">
                  <c:v>26</c:v>
                </c:pt>
                <c:pt idx="8">
                  <c:v>32</c:v>
                </c:pt>
                <c:pt idx="9">
                  <c:v>39</c:v>
                </c:pt>
                <c:pt idx="10">
                  <c:v>52</c:v>
                </c:pt>
                <c:pt idx="11">
                  <c:v>65</c:v>
                </c:pt>
                <c:pt idx="12">
                  <c:v>81</c:v>
                </c:pt>
                <c:pt idx="13">
                  <c:v>114</c:v>
                </c:pt>
                <c:pt idx="14">
                  <c:v>135</c:v>
                </c:pt>
                <c:pt idx="15">
                  <c:v>156</c:v>
                </c:pt>
                <c:pt idx="16">
                  <c:v>175</c:v>
                </c:pt>
                <c:pt idx="17">
                  <c:v>205</c:v>
                </c:pt>
                <c:pt idx="18">
                  <c:v>234</c:v>
                </c:pt>
                <c:pt idx="19">
                  <c:v>262</c:v>
                </c:pt>
                <c:pt idx="20">
                  <c:v>296</c:v>
                </c:pt>
                <c:pt idx="21">
                  <c:v>322</c:v>
                </c:pt>
                <c:pt idx="22">
                  <c:v>345</c:v>
                </c:pt>
                <c:pt idx="23">
                  <c:v>371</c:v>
                </c:pt>
                <c:pt idx="24">
                  <c:v>405</c:v>
                </c:pt>
                <c:pt idx="25">
                  <c:v>440</c:v>
                </c:pt>
                <c:pt idx="26">
                  <c:v>477</c:v>
                </c:pt>
                <c:pt idx="27">
                  <c:v>515</c:v>
                </c:pt>
                <c:pt idx="28">
                  <c:v>544</c:v>
                </c:pt>
                <c:pt idx="29">
                  <c:v>585</c:v>
                </c:pt>
                <c:pt idx="30">
                  <c:v>618</c:v>
                </c:pt>
                <c:pt idx="31">
                  <c:v>649</c:v>
                </c:pt>
                <c:pt idx="32">
                  <c:v>678</c:v>
                </c:pt>
                <c:pt idx="33">
                  <c:v>716</c:v>
                </c:pt>
                <c:pt idx="34">
                  <c:v>734</c:v>
                </c:pt>
                <c:pt idx="35">
                  <c:v>768</c:v>
                </c:pt>
                <c:pt idx="36">
                  <c:v>807</c:v>
                </c:pt>
                <c:pt idx="37">
                  <c:v>842</c:v>
                </c:pt>
                <c:pt idx="38">
                  <c:v>892</c:v>
                </c:pt>
                <c:pt idx="39">
                  <c:v>931</c:v>
                </c:pt>
                <c:pt idx="40">
                  <c:v>971</c:v>
                </c:pt>
                <c:pt idx="41">
                  <c:v>979</c:v>
                </c:pt>
                <c:pt idx="42">
                  <c:v>989</c:v>
                </c:pt>
                <c:pt idx="43">
                  <c:v>1002</c:v>
                </c:pt>
                <c:pt idx="44">
                  <c:v>1012</c:v>
                </c:pt>
                <c:pt idx="45">
                  <c:v>1026</c:v>
                </c:pt>
                <c:pt idx="46">
                  <c:v>1046</c:v>
                </c:pt>
                <c:pt idx="47">
                  <c:v>1056</c:v>
                </c:pt>
                <c:pt idx="48">
                  <c:v>1076</c:v>
                </c:pt>
                <c:pt idx="49">
                  <c:v>1097</c:v>
                </c:pt>
                <c:pt idx="50">
                  <c:v>1112</c:v>
                </c:pt>
                <c:pt idx="51">
                  <c:v>1131</c:v>
                </c:pt>
                <c:pt idx="52">
                  <c:v>1150</c:v>
                </c:pt>
                <c:pt idx="53">
                  <c:v>1167</c:v>
                </c:pt>
                <c:pt idx="54">
                  <c:v>1197</c:v>
                </c:pt>
                <c:pt idx="55">
                  <c:v>1220</c:v>
                </c:pt>
                <c:pt idx="56">
                  <c:v>1245</c:v>
                </c:pt>
                <c:pt idx="57">
                  <c:v>1262</c:v>
                </c:pt>
                <c:pt idx="58">
                  <c:v>1287</c:v>
                </c:pt>
                <c:pt idx="59">
                  <c:v>1312</c:v>
                </c:pt>
                <c:pt idx="60">
                  <c:v>1337</c:v>
                </c:pt>
                <c:pt idx="61">
                  <c:v>1363</c:v>
                </c:pt>
                <c:pt idx="62">
                  <c:v>1396</c:v>
                </c:pt>
                <c:pt idx="63">
                  <c:v>1433</c:v>
                </c:pt>
                <c:pt idx="64">
                  <c:v>1459</c:v>
                </c:pt>
                <c:pt idx="65">
                  <c:v>1486</c:v>
                </c:pt>
                <c:pt idx="66">
                  <c:v>1513</c:v>
                </c:pt>
                <c:pt idx="67">
                  <c:v>1540</c:v>
                </c:pt>
                <c:pt idx="68">
                  <c:v>1574</c:v>
                </c:pt>
                <c:pt idx="69">
                  <c:v>1603</c:v>
                </c:pt>
                <c:pt idx="70">
                  <c:v>1627</c:v>
                </c:pt>
                <c:pt idx="71">
                  <c:v>1653</c:v>
                </c:pt>
                <c:pt idx="72">
                  <c:v>1682</c:v>
                </c:pt>
                <c:pt idx="73">
                  <c:v>1703</c:v>
                </c:pt>
                <c:pt idx="74">
                  <c:v>1727</c:v>
                </c:pt>
                <c:pt idx="75">
                  <c:v>1751</c:v>
                </c:pt>
                <c:pt idx="76">
                  <c:v>1778</c:v>
                </c:pt>
                <c:pt idx="77">
                  <c:v>1806</c:v>
                </c:pt>
                <c:pt idx="78">
                  <c:v>1833</c:v>
                </c:pt>
                <c:pt idx="79">
                  <c:v>1850</c:v>
                </c:pt>
                <c:pt idx="80">
                  <c:v>1873</c:v>
                </c:pt>
                <c:pt idx="81">
                  <c:v>1891</c:v>
                </c:pt>
                <c:pt idx="82">
                  <c:v>1914</c:v>
                </c:pt>
                <c:pt idx="83">
                  <c:v>1936</c:v>
                </c:pt>
                <c:pt idx="84">
                  <c:v>1971</c:v>
                </c:pt>
                <c:pt idx="85">
                  <c:v>1992</c:v>
                </c:pt>
                <c:pt idx="86">
                  <c:v>2017</c:v>
                </c:pt>
                <c:pt idx="87">
                  <c:v>2038</c:v>
                </c:pt>
                <c:pt idx="88">
                  <c:v>2068</c:v>
                </c:pt>
                <c:pt idx="89">
                  <c:v>2100</c:v>
                </c:pt>
                <c:pt idx="90">
                  <c:v>2138</c:v>
                </c:pt>
                <c:pt idx="91">
                  <c:v>2166</c:v>
                </c:pt>
                <c:pt idx="92">
                  <c:v>2195</c:v>
                </c:pt>
                <c:pt idx="93">
                  <c:v>2223</c:v>
                </c:pt>
                <c:pt idx="94">
                  <c:v>2254</c:v>
                </c:pt>
                <c:pt idx="95">
                  <c:v>2288</c:v>
                </c:pt>
                <c:pt idx="96">
                  <c:v>2310</c:v>
                </c:pt>
                <c:pt idx="97">
                  <c:v>2341</c:v>
                </c:pt>
                <c:pt idx="98">
                  <c:v>2372</c:v>
                </c:pt>
                <c:pt idx="99">
                  <c:v>2398</c:v>
                </c:pt>
                <c:pt idx="100">
                  <c:v>2422</c:v>
                </c:pt>
                <c:pt idx="101">
                  <c:v>2454</c:v>
                </c:pt>
                <c:pt idx="102">
                  <c:v>2481</c:v>
                </c:pt>
                <c:pt idx="103">
                  <c:v>2513</c:v>
                </c:pt>
                <c:pt idx="104">
                  <c:v>2541</c:v>
                </c:pt>
                <c:pt idx="105">
                  <c:v>2564</c:v>
                </c:pt>
                <c:pt idx="106">
                  <c:v>2587</c:v>
                </c:pt>
                <c:pt idx="107">
                  <c:v>2613</c:v>
                </c:pt>
                <c:pt idx="108">
                  <c:v>2629</c:v>
                </c:pt>
                <c:pt idx="109">
                  <c:v>2653</c:v>
                </c:pt>
                <c:pt idx="110">
                  <c:v>2667</c:v>
                </c:pt>
                <c:pt idx="111">
                  <c:v>2686</c:v>
                </c:pt>
                <c:pt idx="112">
                  <c:v>2703</c:v>
                </c:pt>
                <c:pt idx="113">
                  <c:v>2721</c:v>
                </c:pt>
                <c:pt idx="114">
                  <c:v>2737</c:v>
                </c:pt>
                <c:pt idx="115">
                  <c:v>2747</c:v>
                </c:pt>
                <c:pt idx="116">
                  <c:v>2762</c:v>
                </c:pt>
                <c:pt idx="117">
                  <c:v>2778</c:v>
                </c:pt>
                <c:pt idx="118">
                  <c:v>2787</c:v>
                </c:pt>
                <c:pt idx="119">
                  <c:v>2803</c:v>
                </c:pt>
                <c:pt idx="120">
                  <c:v>2814</c:v>
                </c:pt>
                <c:pt idx="121">
                  <c:v>2823</c:v>
                </c:pt>
                <c:pt idx="122">
                  <c:v>2836</c:v>
                </c:pt>
                <c:pt idx="123">
                  <c:v>2844</c:v>
                </c:pt>
                <c:pt idx="124">
                  <c:v>2852</c:v>
                </c:pt>
                <c:pt idx="125">
                  <c:v>2865</c:v>
                </c:pt>
                <c:pt idx="126">
                  <c:v>2877</c:v>
                </c:pt>
                <c:pt idx="127">
                  <c:v>2886</c:v>
                </c:pt>
                <c:pt idx="128">
                  <c:v>2892</c:v>
                </c:pt>
                <c:pt idx="129">
                  <c:v>2897</c:v>
                </c:pt>
                <c:pt idx="130">
                  <c:v>2911</c:v>
                </c:pt>
                <c:pt idx="131">
                  <c:v>2918</c:v>
                </c:pt>
                <c:pt idx="132">
                  <c:v>2923</c:v>
                </c:pt>
                <c:pt idx="133">
                  <c:v>2931</c:v>
                </c:pt>
                <c:pt idx="134">
                  <c:v>2938</c:v>
                </c:pt>
                <c:pt idx="135">
                  <c:v>2945</c:v>
                </c:pt>
                <c:pt idx="136">
                  <c:v>2952</c:v>
                </c:pt>
                <c:pt idx="137">
                  <c:v>2955</c:v>
                </c:pt>
                <c:pt idx="138">
                  <c:v>2957</c:v>
                </c:pt>
                <c:pt idx="139">
                  <c:v>2963</c:v>
                </c:pt>
                <c:pt idx="140">
                  <c:v>2973</c:v>
                </c:pt>
                <c:pt idx="141">
                  <c:v>2976</c:v>
                </c:pt>
                <c:pt idx="142">
                  <c:v>2977</c:v>
                </c:pt>
                <c:pt idx="143">
                  <c:v>2978</c:v>
                </c:pt>
                <c:pt idx="144">
                  <c:v>2980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E3D-4170-A057-114DBD957ED5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8</c:v>
                </c:pt>
                <c:pt idx="5">
                  <c:v>12</c:v>
                </c:pt>
                <c:pt idx="6">
                  <c:v>15</c:v>
                </c:pt>
                <c:pt idx="7">
                  <c:v>18</c:v>
                </c:pt>
                <c:pt idx="8">
                  <c:v>22</c:v>
                </c:pt>
                <c:pt idx="9">
                  <c:v>25</c:v>
                </c:pt>
                <c:pt idx="10">
                  <c:v>38</c:v>
                </c:pt>
                <c:pt idx="11">
                  <c:v>41</c:v>
                </c:pt>
                <c:pt idx="12">
                  <c:v>52</c:v>
                </c:pt>
                <c:pt idx="13">
                  <c:v>64</c:v>
                </c:pt>
                <c:pt idx="14">
                  <c:v>74</c:v>
                </c:pt>
                <c:pt idx="15">
                  <c:v>86</c:v>
                </c:pt>
                <c:pt idx="16">
                  <c:v>100</c:v>
                </c:pt>
                <c:pt idx="17">
                  <c:v>114</c:v>
                </c:pt>
                <c:pt idx="18">
                  <c:v>136</c:v>
                </c:pt>
                <c:pt idx="19">
                  <c:v>156</c:v>
                </c:pt>
                <c:pt idx="20">
                  <c:v>171</c:v>
                </c:pt>
                <c:pt idx="21">
                  <c:v>190</c:v>
                </c:pt>
                <c:pt idx="22">
                  <c:v>200</c:v>
                </c:pt>
                <c:pt idx="23">
                  <c:v>222</c:v>
                </c:pt>
                <c:pt idx="24">
                  <c:v>250</c:v>
                </c:pt>
                <c:pt idx="25">
                  <c:v>272</c:v>
                </c:pt>
                <c:pt idx="26">
                  <c:v>293</c:v>
                </c:pt>
                <c:pt idx="27">
                  <c:v>307</c:v>
                </c:pt>
                <c:pt idx="28">
                  <c:v>329</c:v>
                </c:pt>
                <c:pt idx="29">
                  <c:v>354</c:v>
                </c:pt>
                <c:pt idx="30">
                  <c:v>370</c:v>
                </c:pt>
                <c:pt idx="31">
                  <c:v>396</c:v>
                </c:pt>
                <c:pt idx="32">
                  <c:v>417</c:v>
                </c:pt>
                <c:pt idx="33">
                  <c:v>442</c:v>
                </c:pt>
                <c:pt idx="34">
                  <c:v>484</c:v>
                </c:pt>
                <c:pt idx="35">
                  <c:v>509</c:v>
                </c:pt>
                <c:pt idx="36">
                  <c:v>538</c:v>
                </c:pt>
                <c:pt idx="37">
                  <c:v>568</c:v>
                </c:pt>
                <c:pt idx="38">
                  <c:v>609</c:v>
                </c:pt>
                <c:pt idx="39">
                  <c:v>644</c:v>
                </c:pt>
                <c:pt idx="40">
                  <c:v>700</c:v>
                </c:pt>
                <c:pt idx="41">
                  <c:v>706</c:v>
                </c:pt>
                <c:pt idx="42">
                  <c:v>714</c:v>
                </c:pt>
                <c:pt idx="43">
                  <c:v>720</c:v>
                </c:pt>
                <c:pt idx="44">
                  <c:v>726</c:v>
                </c:pt>
                <c:pt idx="45">
                  <c:v>736</c:v>
                </c:pt>
                <c:pt idx="46">
                  <c:v>753</c:v>
                </c:pt>
                <c:pt idx="47">
                  <c:v>767</c:v>
                </c:pt>
                <c:pt idx="48">
                  <c:v>785</c:v>
                </c:pt>
                <c:pt idx="49">
                  <c:v>810</c:v>
                </c:pt>
                <c:pt idx="50">
                  <c:v>825</c:v>
                </c:pt>
                <c:pt idx="51">
                  <c:v>847</c:v>
                </c:pt>
                <c:pt idx="52">
                  <c:v>865</c:v>
                </c:pt>
                <c:pt idx="53">
                  <c:v>880</c:v>
                </c:pt>
                <c:pt idx="54">
                  <c:v>903</c:v>
                </c:pt>
                <c:pt idx="55">
                  <c:v>931</c:v>
                </c:pt>
                <c:pt idx="56">
                  <c:v>957</c:v>
                </c:pt>
                <c:pt idx="57">
                  <c:v>973</c:v>
                </c:pt>
                <c:pt idx="58">
                  <c:v>988</c:v>
                </c:pt>
                <c:pt idx="59">
                  <c:v>1012</c:v>
                </c:pt>
                <c:pt idx="60">
                  <c:v>1026</c:v>
                </c:pt>
                <c:pt idx="61">
                  <c:v>1041</c:v>
                </c:pt>
                <c:pt idx="62">
                  <c:v>1059</c:v>
                </c:pt>
                <c:pt idx="63">
                  <c:v>1077</c:v>
                </c:pt>
                <c:pt idx="64">
                  <c:v>1101</c:v>
                </c:pt>
                <c:pt idx="65">
                  <c:v>1122</c:v>
                </c:pt>
                <c:pt idx="66">
                  <c:v>1140</c:v>
                </c:pt>
                <c:pt idx="67">
                  <c:v>1158</c:v>
                </c:pt>
                <c:pt idx="68">
                  <c:v>1183</c:v>
                </c:pt>
                <c:pt idx="69">
                  <c:v>1204</c:v>
                </c:pt>
                <c:pt idx="70">
                  <c:v>1233</c:v>
                </c:pt>
                <c:pt idx="71">
                  <c:v>1264</c:v>
                </c:pt>
                <c:pt idx="72">
                  <c:v>1280</c:v>
                </c:pt>
                <c:pt idx="73">
                  <c:v>1302</c:v>
                </c:pt>
                <c:pt idx="74">
                  <c:v>1329</c:v>
                </c:pt>
                <c:pt idx="75">
                  <c:v>1352</c:v>
                </c:pt>
                <c:pt idx="76">
                  <c:v>1388</c:v>
                </c:pt>
                <c:pt idx="77">
                  <c:v>1425</c:v>
                </c:pt>
                <c:pt idx="78">
                  <c:v>1458</c:v>
                </c:pt>
                <c:pt idx="79">
                  <c:v>1482</c:v>
                </c:pt>
                <c:pt idx="80">
                  <c:v>1509</c:v>
                </c:pt>
                <c:pt idx="81">
                  <c:v>1550</c:v>
                </c:pt>
                <c:pt idx="82">
                  <c:v>1579</c:v>
                </c:pt>
                <c:pt idx="83">
                  <c:v>1616</c:v>
                </c:pt>
                <c:pt idx="84">
                  <c:v>1652</c:v>
                </c:pt>
                <c:pt idx="85">
                  <c:v>1682</c:v>
                </c:pt>
                <c:pt idx="86">
                  <c:v>1710</c:v>
                </c:pt>
                <c:pt idx="87">
                  <c:v>1745</c:v>
                </c:pt>
                <c:pt idx="88">
                  <c:v>1776</c:v>
                </c:pt>
                <c:pt idx="89">
                  <c:v>1806</c:v>
                </c:pt>
                <c:pt idx="90">
                  <c:v>1830</c:v>
                </c:pt>
                <c:pt idx="91">
                  <c:v>1855</c:v>
                </c:pt>
                <c:pt idx="92">
                  <c:v>1873</c:v>
                </c:pt>
                <c:pt idx="93">
                  <c:v>1893</c:v>
                </c:pt>
                <c:pt idx="94">
                  <c:v>1924</c:v>
                </c:pt>
                <c:pt idx="95">
                  <c:v>1959</c:v>
                </c:pt>
                <c:pt idx="96">
                  <c:v>1992</c:v>
                </c:pt>
                <c:pt idx="97">
                  <c:v>2033</c:v>
                </c:pt>
                <c:pt idx="98">
                  <c:v>2056</c:v>
                </c:pt>
                <c:pt idx="99">
                  <c:v>2086</c:v>
                </c:pt>
                <c:pt idx="100">
                  <c:v>2120</c:v>
                </c:pt>
                <c:pt idx="101">
                  <c:v>2146</c:v>
                </c:pt>
                <c:pt idx="102">
                  <c:v>2186</c:v>
                </c:pt>
                <c:pt idx="103">
                  <c:v>2219</c:v>
                </c:pt>
                <c:pt idx="104">
                  <c:v>2252</c:v>
                </c:pt>
                <c:pt idx="105">
                  <c:v>2280</c:v>
                </c:pt>
                <c:pt idx="106">
                  <c:v>2325</c:v>
                </c:pt>
                <c:pt idx="107">
                  <c:v>2348</c:v>
                </c:pt>
                <c:pt idx="108">
                  <c:v>2376</c:v>
                </c:pt>
                <c:pt idx="109">
                  <c:v>2401</c:v>
                </c:pt>
                <c:pt idx="110">
                  <c:v>2430</c:v>
                </c:pt>
                <c:pt idx="111">
                  <c:v>2459</c:v>
                </c:pt>
                <c:pt idx="112">
                  <c:v>2480</c:v>
                </c:pt>
                <c:pt idx="113">
                  <c:v>2506</c:v>
                </c:pt>
                <c:pt idx="114">
                  <c:v>2537</c:v>
                </c:pt>
                <c:pt idx="115">
                  <c:v>2563</c:v>
                </c:pt>
                <c:pt idx="116">
                  <c:v>2590</c:v>
                </c:pt>
                <c:pt idx="117">
                  <c:v>2613</c:v>
                </c:pt>
                <c:pt idx="118">
                  <c:v>2633</c:v>
                </c:pt>
                <c:pt idx="119">
                  <c:v>2652</c:v>
                </c:pt>
                <c:pt idx="120">
                  <c:v>2672</c:v>
                </c:pt>
                <c:pt idx="121">
                  <c:v>2705</c:v>
                </c:pt>
                <c:pt idx="122">
                  <c:v>2726</c:v>
                </c:pt>
                <c:pt idx="123">
                  <c:v>2739</c:v>
                </c:pt>
                <c:pt idx="124">
                  <c:v>2766</c:v>
                </c:pt>
                <c:pt idx="125">
                  <c:v>2781</c:v>
                </c:pt>
                <c:pt idx="126">
                  <c:v>2794</c:v>
                </c:pt>
                <c:pt idx="127">
                  <c:v>2816</c:v>
                </c:pt>
                <c:pt idx="128">
                  <c:v>2841</c:v>
                </c:pt>
                <c:pt idx="129">
                  <c:v>2859</c:v>
                </c:pt>
                <c:pt idx="130">
                  <c:v>2871</c:v>
                </c:pt>
                <c:pt idx="131">
                  <c:v>2890</c:v>
                </c:pt>
                <c:pt idx="132">
                  <c:v>2903</c:v>
                </c:pt>
                <c:pt idx="133">
                  <c:v>2913</c:v>
                </c:pt>
                <c:pt idx="134">
                  <c:v>2920</c:v>
                </c:pt>
                <c:pt idx="135">
                  <c:v>2927</c:v>
                </c:pt>
                <c:pt idx="136">
                  <c:v>2939</c:v>
                </c:pt>
                <c:pt idx="137">
                  <c:v>2947</c:v>
                </c:pt>
                <c:pt idx="138">
                  <c:v>2952</c:v>
                </c:pt>
                <c:pt idx="139">
                  <c:v>2959</c:v>
                </c:pt>
                <c:pt idx="140">
                  <c:v>2967</c:v>
                </c:pt>
                <c:pt idx="141">
                  <c:v>2972</c:v>
                </c:pt>
                <c:pt idx="142">
                  <c:v>2976</c:v>
                </c:pt>
                <c:pt idx="143">
                  <c:v>2978</c:v>
                </c:pt>
                <c:pt idx="144">
                  <c:v>2980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E3D-4170-A057-114DBD957ED5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4</c:v>
                </c:pt>
                <c:pt idx="3">
                  <c:v>8</c:v>
                </c:pt>
                <c:pt idx="4">
                  <c:v>9</c:v>
                </c:pt>
                <c:pt idx="5">
                  <c:v>14</c:v>
                </c:pt>
                <c:pt idx="6">
                  <c:v>18</c:v>
                </c:pt>
                <c:pt idx="7">
                  <c:v>28</c:v>
                </c:pt>
                <c:pt idx="8">
                  <c:v>32</c:v>
                </c:pt>
                <c:pt idx="9">
                  <c:v>37</c:v>
                </c:pt>
                <c:pt idx="10">
                  <c:v>45</c:v>
                </c:pt>
                <c:pt idx="11">
                  <c:v>59</c:v>
                </c:pt>
                <c:pt idx="12">
                  <c:v>68</c:v>
                </c:pt>
                <c:pt idx="13">
                  <c:v>76</c:v>
                </c:pt>
                <c:pt idx="14">
                  <c:v>93</c:v>
                </c:pt>
                <c:pt idx="15">
                  <c:v>101</c:v>
                </c:pt>
                <c:pt idx="16">
                  <c:v>115</c:v>
                </c:pt>
                <c:pt idx="17">
                  <c:v>130</c:v>
                </c:pt>
                <c:pt idx="18">
                  <c:v>145</c:v>
                </c:pt>
                <c:pt idx="19">
                  <c:v>159</c:v>
                </c:pt>
                <c:pt idx="20">
                  <c:v>173</c:v>
                </c:pt>
                <c:pt idx="21">
                  <c:v>196</c:v>
                </c:pt>
                <c:pt idx="22">
                  <c:v>218</c:v>
                </c:pt>
                <c:pt idx="23">
                  <c:v>238</c:v>
                </c:pt>
                <c:pt idx="24">
                  <c:v>261</c:v>
                </c:pt>
                <c:pt idx="25">
                  <c:v>280</c:v>
                </c:pt>
                <c:pt idx="26">
                  <c:v>304</c:v>
                </c:pt>
                <c:pt idx="27">
                  <c:v>324</c:v>
                </c:pt>
                <c:pt idx="28">
                  <c:v>351</c:v>
                </c:pt>
                <c:pt idx="29">
                  <c:v>372</c:v>
                </c:pt>
                <c:pt idx="30">
                  <c:v>402</c:v>
                </c:pt>
                <c:pt idx="31">
                  <c:v>433</c:v>
                </c:pt>
                <c:pt idx="32">
                  <c:v>468</c:v>
                </c:pt>
                <c:pt idx="33">
                  <c:v>498</c:v>
                </c:pt>
                <c:pt idx="34">
                  <c:v>541</c:v>
                </c:pt>
                <c:pt idx="35">
                  <c:v>581</c:v>
                </c:pt>
                <c:pt idx="36">
                  <c:v>623</c:v>
                </c:pt>
                <c:pt idx="37">
                  <c:v>647</c:v>
                </c:pt>
                <c:pt idx="38">
                  <c:v>681</c:v>
                </c:pt>
                <c:pt idx="39">
                  <c:v>720</c:v>
                </c:pt>
                <c:pt idx="40">
                  <c:v>773</c:v>
                </c:pt>
                <c:pt idx="41">
                  <c:v>782</c:v>
                </c:pt>
                <c:pt idx="42">
                  <c:v>790</c:v>
                </c:pt>
                <c:pt idx="43">
                  <c:v>808</c:v>
                </c:pt>
                <c:pt idx="44">
                  <c:v>823</c:v>
                </c:pt>
                <c:pt idx="45">
                  <c:v>831</c:v>
                </c:pt>
                <c:pt idx="46">
                  <c:v>844</c:v>
                </c:pt>
                <c:pt idx="47">
                  <c:v>858</c:v>
                </c:pt>
                <c:pt idx="48">
                  <c:v>871</c:v>
                </c:pt>
                <c:pt idx="49">
                  <c:v>883</c:v>
                </c:pt>
                <c:pt idx="50">
                  <c:v>901</c:v>
                </c:pt>
                <c:pt idx="51">
                  <c:v>920</c:v>
                </c:pt>
                <c:pt idx="52">
                  <c:v>941</c:v>
                </c:pt>
                <c:pt idx="53">
                  <c:v>961</c:v>
                </c:pt>
                <c:pt idx="54">
                  <c:v>986</c:v>
                </c:pt>
                <c:pt idx="55">
                  <c:v>1003</c:v>
                </c:pt>
                <c:pt idx="56">
                  <c:v>1027</c:v>
                </c:pt>
                <c:pt idx="57">
                  <c:v>1054</c:v>
                </c:pt>
                <c:pt idx="58">
                  <c:v>1070</c:v>
                </c:pt>
                <c:pt idx="59">
                  <c:v>1082</c:v>
                </c:pt>
                <c:pt idx="60">
                  <c:v>1105</c:v>
                </c:pt>
                <c:pt idx="61">
                  <c:v>1126</c:v>
                </c:pt>
                <c:pt idx="62">
                  <c:v>1153</c:v>
                </c:pt>
                <c:pt idx="63">
                  <c:v>1175</c:v>
                </c:pt>
                <c:pt idx="64">
                  <c:v>1200</c:v>
                </c:pt>
                <c:pt idx="65">
                  <c:v>1229</c:v>
                </c:pt>
                <c:pt idx="66">
                  <c:v>1257</c:v>
                </c:pt>
                <c:pt idx="67">
                  <c:v>1281</c:v>
                </c:pt>
                <c:pt idx="68">
                  <c:v>1310</c:v>
                </c:pt>
                <c:pt idx="69">
                  <c:v>1336</c:v>
                </c:pt>
                <c:pt idx="70">
                  <c:v>1363</c:v>
                </c:pt>
                <c:pt idx="71">
                  <c:v>1395</c:v>
                </c:pt>
                <c:pt idx="72">
                  <c:v>1421</c:v>
                </c:pt>
                <c:pt idx="73">
                  <c:v>1447</c:v>
                </c:pt>
                <c:pt idx="74">
                  <c:v>1480</c:v>
                </c:pt>
                <c:pt idx="75">
                  <c:v>1515</c:v>
                </c:pt>
                <c:pt idx="76">
                  <c:v>1542</c:v>
                </c:pt>
                <c:pt idx="77">
                  <c:v>1566</c:v>
                </c:pt>
                <c:pt idx="78">
                  <c:v>1603</c:v>
                </c:pt>
                <c:pt idx="79">
                  <c:v>1626</c:v>
                </c:pt>
                <c:pt idx="80">
                  <c:v>1657</c:v>
                </c:pt>
                <c:pt idx="81">
                  <c:v>1679</c:v>
                </c:pt>
                <c:pt idx="82">
                  <c:v>1725</c:v>
                </c:pt>
                <c:pt idx="83">
                  <c:v>1752</c:v>
                </c:pt>
                <c:pt idx="84">
                  <c:v>1786</c:v>
                </c:pt>
                <c:pt idx="85">
                  <c:v>1828</c:v>
                </c:pt>
                <c:pt idx="86">
                  <c:v>1862</c:v>
                </c:pt>
                <c:pt idx="87">
                  <c:v>1884</c:v>
                </c:pt>
                <c:pt idx="88">
                  <c:v>1924</c:v>
                </c:pt>
                <c:pt idx="89">
                  <c:v>1956</c:v>
                </c:pt>
                <c:pt idx="90">
                  <c:v>1984</c:v>
                </c:pt>
                <c:pt idx="91">
                  <c:v>2018</c:v>
                </c:pt>
                <c:pt idx="92">
                  <c:v>2045</c:v>
                </c:pt>
                <c:pt idx="93">
                  <c:v>2076</c:v>
                </c:pt>
                <c:pt idx="94">
                  <c:v>2094</c:v>
                </c:pt>
                <c:pt idx="95">
                  <c:v>2118</c:v>
                </c:pt>
                <c:pt idx="96">
                  <c:v>2140</c:v>
                </c:pt>
                <c:pt idx="97">
                  <c:v>2165</c:v>
                </c:pt>
                <c:pt idx="98">
                  <c:v>2196</c:v>
                </c:pt>
                <c:pt idx="99">
                  <c:v>2235</c:v>
                </c:pt>
                <c:pt idx="100">
                  <c:v>2266</c:v>
                </c:pt>
                <c:pt idx="101">
                  <c:v>2284</c:v>
                </c:pt>
                <c:pt idx="102">
                  <c:v>2313</c:v>
                </c:pt>
                <c:pt idx="103">
                  <c:v>2336</c:v>
                </c:pt>
                <c:pt idx="104">
                  <c:v>2359</c:v>
                </c:pt>
                <c:pt idx="105">
                  <c:v>2382</c:v>
                </c:pt>
                <c:pt idx="106">
                  <c:v>2411</c:v>
                </c:pt>
                <c:pt idx="107">
                  <c:v>2436</c:v>
                </c:pt>
                <c:pt idx="108">
                  <c:v>2469</c:v>
                </c:pt>
                <c:pt idx="109">
                  <c:v>2493</c:v>
                </c:pt>
                <c:pt idx="110">
                  <c:v>2518</c:v>
                </c:pt>
                <c:pt idx="111">
                  <c:v>2535</c:v>
                </c:pt>
                <c:pt idx="112">
                  <c:v>2564</c:v>
                </c:pt>
                <c:pt idx="113">
                  <c:v>2587</c:v>
                </c:pt>
                <c:pt idx="114">
                  <c:v>2608</c:v>
                </c:pt>
                <c:pt idx="115">
                  <c:v>2633</c:v>
                </c:pt>
                <c:pt idx="116">
                  <c:v>2655</c:v>
                </c:pt>
                <c:pt idx="117">
                  <c:v>2678</c:v>
                </c:pt>
                <c:pt idx="118">
                  <c:v>2699</c:v>
                </c:pt>
                <c:pt idx="119">
                  <c:v>2721</c:v>
                </c:pt>
                <c:pt idx="120">
                  <c:v>2734</c:v>
                </c:pt>
                <c:pt idx="121">
                  <c:v>2750</c:v>
                </c:pt>
                <c:pt idx="122">
                  <c:v>2770</c:v>
                </c:pt>
                <c:pt idx="123">
                  <c:v>2789</c:v>
                </c:pt>
                <c:pt idx="124">
                  <c:v>2804</c:v>
                </c:pt>
                <c:pt idx="125">
                  <c:v>2822</c:v>
                </c:pt>
                <c:pt idx="126">
                  <c:v>2832</c:v>
                </c:pt>
                <c:pt idx="127">
                  <c:v>2841</c:v>
                </c:pt>
                <c:pt idx="128">
                  <c:v>2855</c:v>
                </c:pt>
                <c:pt idx="129">
                  <c:v>2872</c:v>
                </c:pt>
                <c:pt idx="130">
                  <c:v>2881</c:v>
                </c:pt>
                <c:pt idx="131">
                  <c:v>2891</c:v>
                </c:pt>
                <c:pt idx="132">
                  <c:v>2901</c:v>
                </c:pt>
                <c:pt idx="133">
                  <c:v>2910</c:v>
                </c:pt>
                <c:pt idx="134">
                  <c:v>2918</c:v>
                </c:pt>
                <c:pt idx="135">
                  <c:v>2928</c:v>
                </c:pt>
                <c:pt idx="136">
                  <c:v>2934</c:v>
                </c:pt>
                <c:pt idx="137">
                  <c:v>2950</c:v>
                </c:pt>
                <c:pt idx="138">
                  <c:v>2956</c:v>
                </c:pt>
                <c:pt idx="139">
                  <c:v>2960</c:v>
                </c:pt>
                <c:pt idx="140">
                  <c:v>2964</c:v>
                </c:pt>
                <c:pt idx="141">
                  <c:v>2971</c:v>
                </c:pt>
                <c:pt idx="142">
                  <c:v>2973</c:v>
                </c:pt>
                <c:pt idx="143">
                  <c:v>2976</c:v>
                </c:pt>
                <c:pt idx="144">
                  <c:v>2980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E3D-4170-A057-114DBD957ED5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7</c:v>
                </c:pt>
                <c:pt idx="4">
                  <c:v>12</c:v>
                </c:pt>
                <c:pt idx="5">
                  <c:v>12</c:v>
                </c:pt>
                <c:pt idx="6">
                  <c:v>15</c:v>
                </c:pt>
                <c:pt idx="7">
                  <c:v>20</c:v>
                </c:pt>
                <c:pt idx="8">
                  <c:v>23</c:v>
                </c:pt>
                <c:pt idx="9">
                  <c:v>28</c:v>
                </c:pt>
                <c:pt idx="10">
                  <c:v>32</c:v>
                </c:pt>
                <c:pt idx="11">
                  <c:v>37</c:v>
                </c:pt>
                <c:pt idx="12">
                  <c:v>48</c:v>
                </c:pt>
                <c:pt idx="13">
                  <c:v>60</c:v>
                </c:pt>
                <c:pt idx="14">
                  <c:v>66</c:v>
                </c:pt>
                <c:pt idx="15">
                  <c:v>72</c:v>
                </c:pt>
                <c:pt idx="16">
                  <c:v>84</c:v>
                </c:pt>
                <c:pt idx="17">
                  <c:v>95</c:v>
                </c:pt>
                <c:pt idx="18">
                  <c:v>114</c:v>
                </c:pt>
                <c:pt idx="19">
                  <c:v>135</c:v>
                </c:pt>
                <c:pt idx="20">
                  <c:v>157</c:v>
                </c:pt>
                <c:pt idx="21">
                  <c:v>174</c:v>
                </c:pt>
                <c:pt idx="22">
                  <c:v>189</c:v>
                </c:pt>
                <c:pt idx="23">
                  <c:v>204</c:v>
                </c:pt>
                <c:pt idx="24">
                  <c:v>218</c:v>
                </c:pt>
                <c:pt idx="25">
                  <c:v>241</c:v>
                </c:pt>
                <c:pt idx="26">
                  <c:v>259</c:v>
                </c:pt>
                <c:pt idx="27">
                  <c:v>299</c:v>
                </c:pt>
                <c:pt idx="28">
                  <c:v>322</c:v>
                </c:pt>
                <c:pt idx="29">
                  <c:v>352</c:v>
                </c:pt>
                <c:pt idx="30">
                  <c:v>383</c:v>
                </c:pt>
                <c:pt idx="31">
                  <c:v>409</c:v>
                </c:pt>
                <c:pt idx="32">
                  <c:v>430</c:v>
                </c:pt>
                <c:pt idx="33">
                  <c:v>464</c:v>
                </c:pt>
                <c:pt idx="34">
                  <c:v>508</c:v>
                </c:pt>
                <c:pt idx="35">
                  <c:v>555</c:v>
                </c:pt>
                <c:pt idx="36">
                  <c:v>602</c:v>
                </c:pt>
                <c:pt idx="37">
                  <c:v>641</c:v>
                </c:pt>
                <c:pt idx="38">
                  <c:v>677</c:v>
                </c:pt>
                <c:pt idx="39">
                  <c:v>714</c:v>
                </c:pt>
                <c:pt idx="40">
                  <c:v>738</c:v>
                </c:pt>
                <c:pt idx="41">
                  <c:v>744</c:v>
                </c:pt>
                <c:pt idx="42">
                  <c:v>755</c:v>
                </c:pt>
                <c:pt idx="43">
                  <c:v>765</c:v>
                </c:pt>
                <c:pt idx="44">
                  <c:v>769</c:v>
                </c:pt>
                <c:pt idx="45">
                  <c:v>779</c:v>
                </c:pt>
                <c:pt idx="46">
                  <c:v>791</c:v>
                </c:pt>
                <c:pt idx="47">
                  <c:v>814</c:v>
                </c:pt>
                <c:pt idx="48">
                  <c:v>823</c:v>
                </c:pt>
                <c:pt idx="49">
                  <c:v>834</c:v>
                </c:pt>
                <c:pt idx="50">
                  <c:v>850</c:v>
                </c:pt>
                <c:pt idx="51">
                  <c:v>867</c:v>
                </c:pt>
                <c:pt idx="52">
                  <c:v>881</c:v>
                </c:pt>
                <c:pt idx="53">
                  <c:v>901</c:v>
                </c:pt>
                <c:pt idx="54">
                  <c:v>915</c:v>
                </c:pt>
                <c:pt idx="55">
                  <c:v>927</c:v>
                </c:pt>
                <c:pt idx="56">
                  <c:v>944</c:v>
                </c:pt>
                <c:pt idx="57">
                  <c:v>967</c:v>
                </c:pt>
                <c:pt idx="58">
                  <c:v>984</c:v>
                </c:pt>
                <c:pt idx="59">
                  <c:v>1001</c:v>
                </c:pt>
                <c:pt idx="60">
                  <c:v>1018</c:v>
                </c:pt>
                <c:pt idx="61">
                  <c:v>1040</c:v>
                </c:pt>
                <c:pt idx="62">
                  <c:v>1058</c:v>
                </c:pt>
                <c:pt idx="63">
                  <c:v>1075</c:v>
                </c:pt>
                <c:pt idx="64">
                  <c:v>1107</c:v>
                </c:pt>
                <c:pt idx="65">
                  <c:v>1132</c:v>
                </c:pt>
                <c:pt idx="66">
                  <c:v>1155</c:v>
                </c:pt>
                <c:pt idx="67">
                  <c:v>1172</c:v>
                </c:pt>
                <c:pt idx="68">
                  <c:v>1209</c:v>
                </c:pt>
                <c:pt idx="69">
                  <c:v>1225</c:v>
                </c:pt>
                <c:pt idx="70">
                  <c:v>1246</c:v>
                </c:pt>
                <c:pt idx="71">
                  <c:v>1274</c:v>
                </c:pt>
                <c:pt idx="72">
                  <c:v>1303</c:v>
                </c:pt>
                <c:pt idx="73">
                  <c:v>1334</c:v>
                </c:pt>
                <c:pt idx="74">
                  <c:v>1365</c:v>
                </c:pt>
                <c:pt idx="75">
                  <c:v>1404</c:v>
                </c:pt>
                <c:pt idx="76">
                  <c:v>1430</c:v>
                </c:pt>
                <c:pt idx="77">
                  <c:v>1468</c:v>
                </c:pt>
                <c:pt idx="78">
                  <c:v>1498</c:v>
                </c:pt>
                <c:pt idx="79">
                  <c:v>1532</c:v>
                </c:pt>
                <c:pt idx="80">
                  <c:v>1558</c:v>
                </c:pt>
                <c:pt idx="81">
                  <c:v>1596</c:v>
                </c:pt>
                <c:pt idx="82">
                  <c:v>1631</c:v>
                </c:pt>
                <c:pt idx="83">
                  <c:v>1658</c:v>
                </c:pt>
                <c:pt idx="84">
                  <c:v>1693</c:v>
                </c:pt>
                <c:pt idx="85">
                  <c:v>1729</c:v>
                </c:pt>
                <c:pt idx="86">
                  <c:v>1754</c:v>
                </c:pt>
                <c:pt idx="87">
                  <c:v>1785</c:v>
                </c:pt>
                <c:pt idx="88">
                  <c:v>1810</c:v>
                </c:pt>
                <c:pt idx="89">
                  <c:v>1846</c:v>
                </c:pt>
                <c:pt idx="90">
                  <c:v>1870</c:v>
                </c:pt>
                <c:pt idx="91">
                  <c:v>1898</c:v>
                </c:pt>
                <c:pt idx="92">
                  <c:v>1934</c:v>
                </c:pt>
                <c:pt idx="93">
                  <c:v>1962</c:v>
                </c:pt>
                <c:pt idx="94">
                  <c:v>1987</c:v>
                </c:pt>
                <c:pt idx="95">
                  <c:v>2025</c:v>
                </c:pt>
                <c:pt idx="96">
                  <c:v>2067</c:v>
                </c:pt>
                <c:pt idx="97">
                  <c:v>2098</c:v>
                </c:pt>
                <c:pt idx="98">
                  <c:v>2123</c:v>
                </c:pt>
                <c:pt idx="99">
                  <c:v>2151</c:v>
                </c:pt>
                <c:pt idx="100">
                  <c:v>2179</c:v>
                </c:pt>
                <c:pt idx="101">
                  <c:v>2216</c:v>
                </c:pt>
                <c:pt idx="102">
                  <c:v>2245</c:v>
                </c:pt>
                <c:pt idx="103">
                  <c:v>2272</c:v>
                </c:pt>
                <c:pt idx="104">
                  <c:v>2305</c:v>
                </c:pt>
                <c:pt idx="105">
                  <c:v>2324</c:v>
                </c:pt>
                <c:pt idx="106">
                  <c:v>2346</c:v>
                </c:pt>
                <c:pt idx="107">
                  <c:v>2368</c:v>
                </c:pt>
                <c:pt idx="108">
                  <c:v>2388</c:v>
                </c:pt>
                <c:pt idx="109">
                  <c:v>2404</c:v>
                </c:pt>
                <c:pt idx="110">
                  <c:v>2427</c:v>
                </c:pt>
                <c:pt idx="111">
                  <c:v>2447</c:v>
                </c:pt>
                <c:pt idx="112">
                  <c:v>2466</c:v>
                </c:pt>
                <c:pt idx="113">
                  <c:v>2481</c:v>
                </c:pt>
                <c:pt idx="114">
                  <c:v>2507</c:v>
                </c:pt>
                <c:pt idx="115">
                  <c:v>2532</c:v>
                </c:pt>
                <c:pt idx="116">
                  <c:v>2556</c:v>
                </c:pt>
                <c:pt idx="117">
                  <c:v>2568</c:v>
                </c:pt>
                <c:pt idx="118">
                  <c:v>2589</c:v>
                </c:pt>
                <c:pt idx="119">
                  <c:v>2605</c:v>
                </c:pt>
                <c:pt idx="120">
                  <c:v>2621</c:v>
                </c:pt>
                <c:pt idx="121">
                  <c:v>2639</c:v>
                </c:pt>
                <c:pt idx="122">
                  <c:v>2654</c:v>
                </c:pt>
                <c:pt idx="123">
                  <c:v>2677</c:v>
                </c:pt>
                <c:pt idx="124">
                  <c:v>2697</c:v>
                </c:pt>
                <c:pt idx="125">
                  <c:v>2713</c:v>
                </c:pt>
                <c:pt idx="126">
                  <c:v>2734</c:v>
                </c:pt>
                <c:pt idx="127">
                  <c:v>2749</c:v>
                </c:pt>
                <c:pt idx="128">
                  <c:v>2764</c:v>
                </c:pt>
                <c:pt idx="129">
                  <c:v>2777</c:v>
                </c:pt>
                <c:pt idx="130">
                  <c:v>2788</c:v>
                </c:pt>
                <c:pt idx="131">
                  <c:v>2802</c:v>
                </c:pt>
                <c:pt idx="132">
                  <c:v>2828</c:v>
                </c:pt>
                <c:pt idx="133">
                  <c:v>2840</c:v>
                </c:pt>
                <c:pt idx="134">
                  <c:v>2850</c:v>
                </c:pt>
                <c:pt idx="135">
                  <c:v>2872</c:v>
                </c:pt>
                <c:pt idx="136">
                  <c:v>2886</c:v>
                </c:pt>
                <c:pt idx="137">
                  <c:v>2899</c:v>
                </c:pt>
                <c:pt idx="138">
                  <c:v>2906</c:v>
                </c:pt>
                <c:pt idx="139">
                  <c:v>2920</c:v>
                </c:pt>
                <c:pt idx="140">
                  <c:v>2929</c:v>
                </c:pt>
                <c:pt idx="141">
                  <c:v>2937</c:v>
                </c:pt>
                <c:pt idx="142">
                  <c:v>2945</c:v>
                </c:pt>
                <c:pt idx="143">
                  <c:v>2951</c:v>
                </c:pt>
                <c:pt idx="144">
                  <c:v>2956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0E3D-4170-A057-114DBD957E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2.2000000000000002</c:v>
                </c:pt>
                <c:pt idx="2">
                  <c:v>4.4000000000000004</c:v>
                </c:pt>
                <c:pt idx="3">
                  <c:v>6.5</c:v>
                </c:pt>
                <c:pt idx="4">
                  <c:v>8.1</c:v>
                </c:pt>
                <c:pt idx="5">
                  <c:v>11.8</c:v>
                </c:pt>
                <c:pt idx="6">
                  <c:v>15.6</c:v>
                </c:pt>
                <c:pt idx="7">
                  <c:v>20.5</c:v>
                </c:pt>
                <c:pt idx="8">
                  <c:v>24.6</c:v>
                </c:pt>
                <c:pt idx="9">
                  <c:v>30.9</c:v>
                </c:pt>
                <c:pt idx="10">
                  <c:v>38.299999999999997</c:v>
                </c:pt>
                <c:pt idx="11">
                  <c:v>45.9</c:v>
                </c:pt>
                <c:pt idx="12">
                  <c:v>51.3</c:v>
                </c:pt>
                <c:pt idx="13">
                  <c:v>59.7</c:v>
                </c:pt>
                <c:pt idx="14">
                  <c:v>68.3</c:v>
                </c:pt>
                <c:pt idx="15">
                  <c:v>78.3</c:v>
                </c:pt>
                <c:pt idx="16">
                  <c:v>88.4</c:v>
                </c:pt>
                <c:pt idx="17">
                  <c:v>99.7</c:v>
                </c:pt>
                <c:pt idx="18">
                  <c:v>111.1</c:v>
                </c:pt>
                <c:pt idx="19">
                  <c:v>123.8</c:v>
                </c:pt>
                <c:pt idx="20">
                  <c:v>137</c:v>
                </c:pt>
                <c:pt idx="21">
                  <c:v>150.5</c:v>
                </c:pt>
                <c:pt idx="22">
                  <c:v>165.8</c:v>
                </c:pt>
                <c:pt idx="23">
                  <c:v>182.1</c:v>
                </c:pt>
                <c:pt idx="24">
                  <c:v>199.7</c:v>
                </c:pt>
                <c:pt idx="25">
                  <c:v>219.2</c:v>
                </c:pt>
                <c:pt idx="26">
                  <c:v>236.1</c:v>
                </c:pt>
                <c:pt idx="27">
                  <c:v>254.3</c:v>
                </c:pt>
                <c:pt idx="28">
                  <c:v>276.10000000000002</c:v>
                </c:pt>
                <c:pt idx="29">
                  <c:v>296.8</c:v>
                </c:pt>
                <c:pt idx="30">
                  <c:v>320.7</c:v>
                </c:pt>
                <c:pt idx="31">
                  <c:v>347.1</c:v>
                </c:pt>
                <c:pt idx="32">
                  <c:v>373.3</c:v>
                </c:pt>
                <c:pt idx="33">
                  <c:v>401.5</c:v>
                </c:pt>
                <c:pt idx="34">
                  <c:v>426.6</c:v>
                </c:pt>
                <c:pt idx="35">
                  <c:v>455.7</c:v>
                </c:pt>
                <c:pt idx="36">
                  <c:v>486.7</c:v>
                </c:pt>
                <c:pt idx="37">
                  <c:v>515.4</c:v>
                </c:pt>
                <c:pt idx="38">
                  <c:v>544.29999999999995</c:v>
                </c:pt>
                <c:pt idx="39">
                  <c:v>574.20000000000005</c:v>
                </c:pt>
                <c:pt idx="40">
                  <c:v>605.20000000000005</c:v>
                </c:pt>
                <c:pt idx="41">
                  <c:v>636.9</c:v>
                </c:pt>
                <c:pt idx="42">
                  <c:v>668.1</c:v>
                </c:pt>
                <c:pt idx="43">
                  <c:v>702.4</c:v>
                </c:pt>
                <c:pt idx="44">
                  <c:v>737.4</c:v>
                </c:pt>
                <c:pt idx="45">
                  <c:v>776.2</c:v>
                </c:pt>
                <c:pt idx="46">
                  <c:v>816.3</c:v>
                </c:pt>
                <c:pt idx="47">
                  <c:v>855.7</c:v>
                </c:pt>
                <c:pt idx="48">
                  <c:v>894.8</c:v>
                </c:pt>
                <c:pt idx="49">
                  <c:v>935.7</c:v>
                </c:pt>
                <c:pt idx="50">
                  <c:v>979.8</c:v>
                </c:pt>
                <c:pt idx="51">
                  <c:v>1021.8</c:v>
                </c:pt>
                <c:pt idx="52">
                  <c:v>1072</c:v>
                </c:pt>
                <c:pt idx="53">
                  <c:v>1115</c:v>
                </c:pt>
                <c:pt idx="54">
                  <c:v>1157.8</c:v>
                </c:pt>
                <c:pt idx="55">
                  <c:v>1200.7</c:v>
                </c:pt>
                <c:pt idx="56">
                  <c:v>1246.5</c:v>
                </c:pt>
                <c:pt idx="57">
                  <c:v>1291.5</c:v>
                </c:pt>
                <c:pt idx="58">
                  <c:v>1335</c:v>
                </c:pt>
                <c:pt idx="59">
                  <c:v>1385.2</c:v>
                </c:pt>
                <c:pt idx="60">
                  <c:v>1435.5</c:v>
                </c:pt>
                <c:pt idx="61">
                  <c:v>1487</c:v>
                </c:pt>
                <c:pt idx="62">
                  <c:v>1538</c:v>
                </c:pt>
                <c:pt idx="63">
                  <c:v>1588.5</c:v>
                </c:pt>
                <c:pt idx="64">
                  <c:v>1639.3</c:v>
                </c:pt>
                <c:pt idx="65">
                  <c:v>1693.9</c:v>
                </c:pt>
                <c:pt idx="66">
                  <c:v>1750.1</c:v>
                </c:pt>
                <c:pt idx="67">
                  <c:v>1811.2</c:v>
                </c:pt>
                <c:pt idx="68">
                  <c:v>1866.7</c:v>
                </c:pt>
                <c:pt idx="69">
                  <c:v>1928.9</c:v>
                </c:pt>
                <c:pt idx="70">
                  <c:v>1980.8</c:v>
                </c:pt>
                <c:pt idx="71">
                  <c:v>2033.8</c:v>
                </c:pt>
                <c:pt idx="72">
                  <c:v>2090.9</c:v>
                </c:pt>
                <c:pt idx="73">
                  <c:v>2146.1999999999998</c:v>
                </c:pt>
                <c:pt idx="74">
                  <c:v>2201.1999999999998</c:v>
                </c:pt>
                <c:pt idx="75">
                  <c:v>2251.6999999999998</c:v>
                </c:pt>
                <c:pt idx="76">
                  <c:v>2300.4</c:v>
                </c:pt>
                <c:pt idx="77">
                  <c:v>2346.4</c:v>
                </c:pt>
                <c:pt idx="78">
                  <c:v>2390.9</c:v>
                </c:pt>
                <c:pt idx="79">
                  <c:v>2434</c:v>
                </c:pt>
                <c:pt idx="80">
                  <c:v>2475.1999999999998</c:v>
                </c:pt>
                <c:pt idx="81">
                  <c:v>2513.5</c:v>
                </c:pt>
                <c:pt idx="82">
                  <c:v>2556.1999999999998</c:v>
                </c:pt>
                <c:pt idx="83">
                  <c:v>2593</c:v>
                </c:pt>
                <c:pt idx="84">
                  <c:v>2631.3</c:v>
                </c:pt>
                <c:pt idx="85">
                  <c:v>2667</c:v>
                </c:pt>
                <c:pt idx="86">
                  <c:v>2701.9</c:v>
                </c:pt>
                <c:pt idx="87">
                  <c:v>2734.1</c:v>
                </c:pt>
                <c:pt idx="88">
                  <c:v>2764.9</c:v>
                </c:pt>
                <c:pt idx="89">
                  <c:v>2797</c:v>
                </c:pt>
                <c:pt idx="90">
                  <c:v>2824.6</c:v>
                </c:pt>
                <c:pt idx="91">
                  <c:v>2847.2</c:v>
                </c:pt>
                <c:pt idx="92">
                  <c:v>2870.8</c:v>
                </c:pt>
                <c:pt idx="93">
                  <c:v>2890.6</c:v>
                </c:pt>
                <c:pt idx="94">
                  <c:v>2907.8</c:v>
                </c:pt>
                <c:pt idx="95">
                  <c:v>2925.3</c:v>
                </c:pt>
                <c:pt idx="96">
                  <c:v>2939.1</c:v>
                </c:pt>
                <c:pt idx="97">
                  <c:v>2951.2</c:v>
                </c:pt>
                <c:pt idx="98">
                  <c:v>2962</c:v>
                </c:pt>
                <c:pt idx="99">
                  <c:v>2969.1</c:v>
                </c:pt>
                <c:pt idx="100">
                  <c:v>2977.6</c:v>
                </c:pt>
                <c:pt idx="101">
                  <c:v>2982.2222222222222</c:v>
                </c:pt>
                <c:pt idx="102">
                  <c:v>2987.1111111111113</c:v>
                </c:pt>
                <c:pt idx="103">
                  <c:v>2989.625</c:v>
                </c:pt>
                <c:pt idx="104">
                  <c:v>2991.2857142857142</c:v>
                </c:pt>
                <c:pt idx="105">
                  <c:v>2994.7142857142858</c:v>
                </c:pt>
                <c:pt idx="106">
                  <c:v>2996.1666666666665</c:v>
                </c:pt>
                <c:pt idx="107">
                  <c:v>2996.8</c:v>
                </c:pt>
                <c:pt idx="108">
                  <c:v>2998.2</c:v>
                </c:pt>
                <c:pt idx="109">
                  <c:v>2998.5</c:v>
                </c:pt>
                <c:pt idx="110">
                  <c:v>2998.75</c:v>
                </c:pt>
                <c:pt idx="111">
                  <c:v>2999</c:v>
                </c:pt>
                <c:pt idx="112">
                  <c:v>2999</c:v>
                </c:pt>
                <c:pt idx="113">
                  <c:v>2999</c:v>
                </c:pt>
                <c:pt idx="114">
                  <c:v>2999</c:v>
                </c:pt>
                <c:pt idx="115">
                  <c:v>2999</c:v>
                </c:pt>
                <c:pt idx="116">
                  <c:v>2999</c:v>
                </c:pt>
                <c:pt idx="117">
                  <c:v>2999</c:v>
                </c:pt>
                <c:pt idx="118">
                  <c:v>2999</c:v>
                </c:pt>
                <c:pt idx="119">
                  <c:v>2999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2C-4592-AD85-C7874F5E04D6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1.2</c:v>
                </c:pt>
                <c:pt idx="2">
                  <c:v>1.6</c:v>
                </c:pt>
                <c:pt idx="3">
                  <c:v>2.1</c:v>
                </c:pt>
                <c:pt idx="4">
                  <c:v>2.4</c:v>
                </c:pt>
                <c:pt idx="5">
                  <c:v>2.4</c:v>
                </c:pt>
                <c:pt idx="6">
                  <c:v>2.6</c:v>
                </c:pt>
                <c:pt idx="7">
                  <c:v>3</c:v>
                </c:pt>
                <c:pt idx="8">
                  <c:v>3.4</c:v>
                </c:pt>
                <c:pt idx="9">
                  <c:v>4</c:v>
                </c:pt>
                <c:pt idx="10">
                  <c:v>4.4000000000000004</c:v>
                </c:pt>
                <c:pt idx="11">
                  <c:v>5.0999999999999996</c:v>
                </c:pt>
                <c:pt idx="12">
                  <c:v>5.8</c:v>
                </c:pt>
                <c:pt idx="13">
                  <c:v>7</c:v>
                </c:pt>
                <c:pt idx="14">
                  <c:v>7.5</c:v>
                </c:pt>
                <c:pt idx="15">
                  <c:v>8.3000000000000007</c:v>
                </c:pt>
                <c:pt idx="16">
                  <c:v>9.3000000000000007</c:v>
                </c:pt>
                <c:pt idx="17">
                  <c:v>11.7</c:v>
                </c:pt>
                <c:pt idx="18">
                  <c:v>13</c:v>
                </c:pt>
                <c:pt idx="19">
                  <c:v>13.9</c:v>
                </c:pt>
                <c:pt idx="20">
                  <c:v>15.8</c:v>
                </c:pt>
                <c:pt idx="21">
                  <c:v>17.100000000000001</c:v>
                </c:pt>
                <c:pt idx="22">
                  <c:v>18.8</c:v>
                </c:pt>
                <c:pt idx="23">
                  <c:v>21</c:v>
                </c:pt>
                <c:pt idx="24">
                  <c:v>24</c:v>
                </c:pt>
                <c:pt idx="25">
                  <c:v>26.3</c:v>
                </c:pt>
                <c:pt idx="26">
                  <c:v>28.5</c:v>
                </c:pt>
                <c:pt idx="27">
                  <c:v>32</c:v>
                </c:pt>
                <c:pt idx="28">
                  <c:v>35.299999999999997</c:v>
                </c:pt>
                <c:pt idx="29">
                  <c:v>39.4</c:v>
                </c:pt>
                <c:pt idx="30">
                  <c:v>43</c:v>
                </c:pt>
                <c:pt idx="31">
                  <c:v>45.9</c:v>
                </c:pt>
                <c:pt idx="32">
                  <c:v>48.9</c:v>
                </c:pt>
                <c:pt idx="33">
                  <c:v>53</c:v>
                </c:pt>
                <c:pt idx="34">
                  <c:v>57.1</c:v>
                </c:pt>
                <c:pt idx="35">
                  <c:v>61.9</c:v>
                </c:pt>
                <c:pt idx="36">
                  <c:v>66.900000000000006</c:v>
                </c:pt>
                <c:pt idx="37">
                  <c:v>71.8</c:v>
                </c:pt>
                <c:pt idx="38">
                  <c:v>78.8</c:v>
                </c:pt>
                <c:pt idx="39">
                  <c:v>84.9</c:v>
                </c:pt>
                <c:pt idx="40">
                  <c:v>91.3</c:v>
                </c:pt>
                <c:pt idx="41">
                  <c:v>97.6</c:v>
                </c:pt>
                <c:pt idx="42">
                  <c:v>104.2</c:v>
                </c:pt>
                <c:pt idx="43">
                  <c:v>111.9</c:v>
                </c:pt>
                <c:pt idx="44">
                  <c:v>119</c:v>
                </c:pt>
                <c:pt idx="45">
                  <c:v>127.1</c:v>
                </c:pt>
                <c:pt idx="46">
                  <c:v>135.19999999999999</c:v>
                </c:pt>
                <c:pt idx="47">
                  <c:v>141.6</c:v>
                </c:pt>
                <c:pt idx="48">
                  <c:v>149.5</c:v>
                </c:pt>
                <c:pt idx="49">
                  <c:v>158.30000000000001</c:v>
                </c:pt>
                <c:pt idx="50">
                  <c:v>167.5</c:v>
                </c:pt>
                <c:pt idx="51">
                  <c:v>177.8</c:v>
                </c:pt>
                <c:pt idx="52">
                  <c:v>187</c:v>
                </c:pt>
                <c:pt idx="53">
                  <c:v>195.6</c:v>
                </c:pt>
                <c:pt idx="54">
                  <c:v>206.5</c:v>
                </c:pt>
                <c:pt idx="55">
                  <c:v>216.8</c:v>
                </c:pt>
                <c:pt idx="56">
                  <c:v>226.9</c:v>
                </c:pt>
                <c:pt idx="57">
                  <c:v>240.3</c:v>
                </c:pt>
                <c:pt idx="58">
                  <c:v>252</c:v>
                </c:pt>
                <c:pt idx="59">
                  <c:v>264.5</c:v>
                </c:pt>
                <c:pt idx="60">
                  <c:v>278.2</c:v>
                </c:pt>
                <c:pt idx="61">
                  <c:v>290</c:v>
                </c:pt>
                <c:pt idx="62">
                  <c:v>302.8</c:v>
                </c:pt>
                <c:pt idx="63">
                  <c:v>318.8</c:v>
                </c:pt>
                <c:pt idx="64">
                  <c:v>332.5</c:v>
                </c:pt>
                <c:pt idx="65">
                  <c:v>347.4</c:v>
                </c:pt>
                <c:pt idx="66">
                  <c:v>363.2</c:v>
                </c:pt>
                <c:pt idx="67">
                  <c:v>377.9</c:v>
                </c:pt>
                <c:pt idx="68">
                  <c:v>394.4</c:v>
                </c:pt>
                <c:pt idx="69">
                  <c:v>409.6</c:v>
                </c:pt>
                <c:pt idx="70">
                  <c:v>424.9</c:v>
                </c:pt>
                <c:pt idx="71">
                  <c:v>439.9</c:v>
                </c:pt>
                <c:pt idx="72">
                  <c:v>454.4</c:v>
                </c:pt>
                <c:pt idx="73">
                  <c:v>472.2</c:v>
                </c:pt>
                <c:pt idx="74">
                  <c:v>489</c:v>
                </c:pt>
                <c:pt idx="75">
                  <c:v>508.5</c:v>
                </c:pt>
                <c:pt idx="76">
                  <c:v>525.4</c:v>
                </c:pt>
                <c:pt idx="77">
                  <c:v>542</c:v>
                </c:pt>
                <c:pt idx="78">
                  <c:v>560.70000000000005</c:v>
                </c:pt>
                <c:pt idx="79">
                  <c:v>578.79999999999995</c:v>
                </c:pt>
                <c:pt idx="80">
                  <c:v>595.70000000000005</c:v>
                </c:pt>
                <c:pt idx="81">
                  <c:v>614.29999999999995</c:v>
                </c:pt>
                <c:pt idx="82">
                  <c:v>635.1</c:v>
                </c:pt>
                <c:pt idx="83">
                  <c:v>656.6</c:v>
                </c:pt>
                <c:pt idx="84">
                  <c:v>676.8</c:v>
                </c:pt>
                <c:pt idx="85">
                  <c:v>697</c:v>
                </c:pt>
                <c:pt idx="86">
                  <c:v>719.1</c:v>
                </c:pt>
                <c:pt idx="87">
                  <c:v>742.4</c:v>
                </c:pt>
                <c:pt idx="88">
                  <c:v>767</c:v>
                </c:pt>
                <c:pt idx="89">
                  <c:v>790</c:v>
                </c:pt>
                <c:pt idx="90">
                  <c:v>813.3</c:v>
                </c:pt>
                <c:pt idx="91">
                  <c:v>836.1</c:v>
                </c:pt>
                <c:pt idx="92">
                  <c:v>860.2</c:v>
                </c:pt>
                <c:pt idx="93">
                  <c:v>885.6</c:v>
                </c:pt>
                <c:pt idx="94">
                  <c:v>910.8</c:v>
                </c:pt>
                <c:pt idx="95">
                  <c:v>938.1</c:v>
                </c:pt>
                <c:pt idx="96">
                  <c:v>962.2</c:v>
                </c:pt>
                <c:pt idx="97">
                  <c:v>990.4</c:v>
                </c:pt>
                <c:pt idx="98">
                  <c:v>1011.9</c:v>
                </c:pt>
                <c:pt idx="99">
                  <c:v>1037.7</c:v>
                </c:pt>
                <c:pt idx="100">
                  <c:v>1064</c:v>
                </c:pt>
                <c:pt idx="101">
                  <c:v>1089.4000000000001</c:v>
                </c:pt>
                <c:pt idx="102">
                  <c:v>1114.5999999999999</c:v>
                </c:pt>
                <c:pt idx="103">
                  <c:v>1140.4000000000001</c:v>
                </c:pt>
                <c:pt idx="104">
                  <c:v>1166.9000000000001</c:v>
                </c:pt>
                <c:pt idx="105">
                  <c:v>1195.4000000000001</c:v>
                </c:pt>
                <c:pt idx="106">
                  <c:v>1224.4000000000001</c:v>
                </c:pt>
                <c:pt idx="107">
                  <c:v>1254.8</c:v>
                </c:pt>
                <c:pt idx="108">
                  <c:v>1285.5999999999999</c:v>
                </c:pt>
                <c:pt idx="109">
                  <c:v>1310.8</c:v>
                </c:pt>
                <c:pt idx="110">
                  <c:v>1339</c:v>
                </c:pt>
                <c:pt idx="111">
                  <c:v>1370.8</c:v>
                </c:pt>
                <c:pt idx="112">
                  <c:v>1401.5</c:v>
                </c:pt>
                <c:pt idx="113">
                  <c:v>1429</c:v>
                </c:pt>
                <c:pt idx="114">
                  <c:v>1460.6</c:v>
                </c:pt>
                <c:pt idx="115">
                  <c:v>1496.3</c:v>
                </c:pt>
                <c:pt idx="116">
                  <c:v>1532</c:v>
                </c:pt>
                <c:pt idx="117">
                  <c:v>1566.8</c:v>
                </c:pt>
                <c:pt idx="118">
                  <c:v>1601.3</c:v>
                </c:pt>
                <c:pt idx="119">
                  <c:v>1636.5</c:v>
                </c:pt>
                <c:pt idx="120">
                  <c:v>1668.5</c:v>
                </c:pt>
                <c:pt idx="121">
                  <c:v>1699.8</c:v>
                </c:pt>
                <c:pt idx="122">
                  <c:v>1735</c:v>
                </c:pt>
                <c:pt idx="123">
                  <c:v>1770.3</c:v>
                </c:pt>
                <c:pt idx="124">
                  <c:v>1807.1</c:v>
                </c:pt>
                <c:pt idx="125">
                  <c:v>1841.1</c:v>
                </c:pt>
                <c:pt idx="126">
                  <c:v>1876.6</c:v>
                </c:pt>
                <c:pt idx="127">
                  <c:v>1910.9</c:v>
                </c:pt>
                <c:pt idx="128">
                  <c:v>1945.6</c:v>
                </c:pt>
                <c:pt idx="129">
                  <c:v>1981.7</c:v>
                </c:pt>
                <c:pt idx="130">
                  <c:v>2012</c:v>
                </c:pt>
                <c:pt idx="131">
                  <c:v>2048.8000000000002</c:v>
                </c:pt>
                <c:pt idx="132">
                  <c:v>2083.9</c:v>
                </c:pt>
                <c:pt idx="133">
                  <c:v>2113.9</c:v>
                </c:pt>
                <c:pt idx="134">
                  <c:v>2149.4</c:v>
                </c:pt>
                <c:pt idx="135">
                  <c:v>2181.3000000000002</c:v>
                </c:pt>
                <c:pt idx="136">
                  <c:v>2215.1</c:v>
                </c:pt>
                <c:pt idx="137">
                  <c:v>2246.3000000000002</c:v>
                </c:pt>
                <c:pt idx="138">
                  <c:v>2276.5</c:v>
                </c:pt>
                <c:pt idx="139">
                  <c:v>2308.1</c:v>
                </c:pt>
                <c:pt idx="140">
                  <c:v>2337.8000000000002</c:v>
                </c:pt>
                <c:pt idx="141">
                  <c:v>2365.5</c:v>
                </c:pt>
                <c:pt idx="142">
                  <c:v>2394.3000000000002</c:v>
                </c:pt>
                <c:pt idx="143">
                  <c:v>2426.3000000000002</c:v>
                </c:pt>
                <c:pt idx="144">
                  <c:v>2453.8000000000002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B2C-4592-AD85-C7874F5E04D6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1.25</c:v>
                </c:pt>
                <c:pt idx="5">
                  <c:v>1.5</c:v>
                </c:pt>
                <c:pt idx="6">
                  <c:v>1.75</c:v>
                </c:pt>
                <c:pt idx="7">
                  <c:v>1.75</c:v>
                </c:pt>
                <c:pt idx="8">
                  <c:v>1.875</c:v>
                </c:pt>
                <c:pt idx="9">
                  <c:v>1.875</c:v>
                </c:pt>
                <c:pt idx="10">
                  <c:v>2.125</c:v>
                </c:pt>
                <c:pt idx="11">
                  <c:v>2.5</c:v>
                </c:pt>
                <c:pt idx="12">
                  <c:v>2.875</c:v>
                </c:pt>
                <c:pt idx="13">
                  <c:v>3.125</c:v>
                </c:pt>
                <c:pt idx="14">
                  <c:v>3.375</c:v>
                </c:pt>
                <c:pt idx="15">
                  <c:v>3.875</c:v>
                </c:pt>
                <c:pt idx="16">
                  <c:v>4.125</c:v>
                </c:pt>
                <c:pt idx="17">
                  <c:v>4.375</c:v>
                </c:pt>
                <c:pt idx="18">
                  <c:v>4.875</c:v>
                </c:pt>
                <c:pt idx="19">
                  <c:v>5.625</c:v>
                </c:pt>
                <c:pt idx="20">
                  <c:v>6</c:v>
                </c:pt>
                <c:pt idx="21">
                  <c:v>6.625</c:v>
                </c:pt>
                <c:pt idx="22">
                  <c:v>7.125</c:v>
                </c:pt>
                <c:pt idx="23">
                  <c:v>7.625</c:v>
                </c:pt>
                <c:pt idx="24">
                  <c:v>8.375</c:v>
                </c:pt>
                <c:pt idx="25">
                  <c:v>9.125</c:v>
                </c:pt>
                <c:pt idx="26">
                  <c:v>10</c:v>
                </c:pt>
                <c:pt idx="27">
                  <c:v>10.75</c:v>
                </c:pt>
                <c:pt idx="28">
                  <c:v>11.5</c:v>
                </c:pt>
                <c:pt idx="29">
                  <c:v>12.25</c:v>
                </c:pt>
                <c:pt idx="30">
                  <c:v>13.375</c:v>
                </c:pt>
                <c:pt idx="31">
                  <c:v>14.5</c:v>
                </c:pt>
                <c:pt idx="32">
                  <c:v>15.25</c:v>
                </c:pt>
                <c:pt idx="33">
                  <c:v>15.625</c:v>
                </c:pt>
                <c:pt idx="34">
                  <c:v>16.375</c:v>
                </c:pt>
                <c:pt idx="35">
                  <c:v>17.375</c:v>
                </c:pt>
                <c:pt idx="36">
                  <c:v>18.5</c:v>
                </c:pt>
                <c:pt idx="37">
                  <c:v>19.75</c:v>
                </c:pt>
                <c:pt idx="38">
                  <c:v>21</c:v>
                </c:pt>
                <c:pt idx="39">
                  <c:v>22.375</c:v>
                </c:pt>
                <c:pt idx="40">
                  <c:v>23.25</c:v>
                </c:pt>
                <c:pt idx="41">
                  <c:v>24.75</c:v>
                </c:pt>
                <c:pt idx="42">
                  <c:v>26.75</c:v>
                </c:pt>
                <c:pt idx="43">
                  <c:v>28.75</c:v>
                </c:pt>
                <c:pt idx="44">
                  <c:v>30.5</c:v>
                </c:pt>
                <c:pt idx="45">
                  <c:v>31.75</c:v>
                </c:pt>
                <c:pt idx="46">
                  <c:v>32.875</c:v>
                </c:pt>
                <c:pt idx="47">
                  <c:v>35</c:v>
                </c:pt>
                <c:pt idx="48">
                  <c:v>36.375</c:v>
                </c:pt>
                <c:pt idx="49">
                  <c:v>38.375</c:v>
                </c:pt>
                <c:pt idx="50">
                  <c:v>40.625</c:v>
                </c:pt>
                <c:pt idx="51">
                  <c:v>43.25</c:v>
                </c:pt>
                <c:pt idx="52">
                  <c:v>46.5</c:v>
                </c:pt>
                <c:pt idx="53">
                  <c:v>50.125</c:v>
                </c:pt>
                <c:pt idx="54">
                  <c:v>52.625</c:v>
                </c:pt>
                <c:pt idx="55">
                  <c:v>56</c:v>
                </c:pt>
                <c:pt idx="56">
                  <c:v>59.25</c:v>
                </c:pt>
                <c:pt idx="57">
                  <c:v>62.75</c:v>
                </c:pt>
                <c:pt idx="58">
                  <c:v>65.625</c:v>
                </c:pt>
                <c:pt idx="59">
                  <c:v>68.75</c:v>
                </c:pt>
                <c:pt idx="60">
                  <c:v>72.125</c:v>
                </c:pt>
                <c:pt idx="61">
                  <c:v>75.375</c:v>
                </c:pt>
                <c:pt idx="62">
                  <c:v>79.25</c:v>
                </c:pt>
                <c:pt idx="63">
                  <c:v>83.25</c:v>
                </c:pt>
                <c:pt idx="64">
                  <c:v>87</c:v>
                </c:pt>
                <c:pt idx="65">
                  <c:v>92.75</c:v>
                </c:pt>
                <c:pt idx="66">
                  <c:v>97.875</c:v>
                </c:pt>
                <c:pt idx="67">
                  <c:v>102</c:v>
                </c:pt>
                <c:pt idx="68">
                  <c:v>107.125</c:v>
                </c:pt>
                <c:pt idx="69">
                  <c:v>113.375</c:v>
                </c:pt>
                <c:pt idx="70">
                  <c:v>119</c:v>
                </c:pt>
                <c:pt idx="71">
                  <c:v>123.75</c:v>
                </c:pt>
                <c:pt idx="72">
                  <c:v>130.5</c:v>
                </c:pt>
                <c:pt idx="73">
                  <c:v>136.375</c:v>
                </c:pt>
                <c:pt idx="74">
                  <c:v>142.5</c:v>
                </c:pt>
                <c:pt idx="75">
                  <c:v>147.75</c:v>
                </c:pt>
                <c:pt idx="76">
                  <c:v>153.125</c:v>
                </c:pt>
                <c:pt idx="77">
                  <c:v>158.625</c:v>
                </c:pt>
                <c:pt idx="78">
                  <c:v>167.75</c:v>
                </c:pt>
                <c:pt idx="79">
                  <c:v>173</c:v>
                </c:pt>
                <c:pt idx="80">
                  <c:v>179.375</c:v>
                </c:pt>
                <c:pt idx="81">
                  <c:v>186.625</c:v>
                </c:pt>
                <c:pt idx="82">
                  <c:v>193</c:v>
                </c:pt>
                <c:pt idx="83">
                  <c:v>199.25</c:v>
                </c:pt>
                <c:pt idx="84">
                  <c:v>206.875</c:v>
                </c:pt>
                <c:pt idx="85">
                  <c:v>216.5</c:v>
                </c:pt>
                <c:pt idx="86">
                  <c:v>225.625</c:v>
                </c:pt>
                <c:pt idx="87">
                  <c:v>233.5</c:v>
                </c:pt>
                <c:pt idx="88">
                  <c:v>242.5</c:v>
                </c:pt>
                <c:pt idx="89">
                  <c:v>249.75</c:v>
                </c:pt>
                <c:pt idx="90">
                  <c:v>258.625</c:v>
                </c:pt>
                <c:pt idx="91">
                  <c:v>268.5</c:v>
                </c:pt>
                <c:pt idx="92">
                  <c:v>278</c:v>
                </c:pt>
                <c:pt idx="93">
                  <c:v>289.75</c:v>
                </c:pt>
                <c:pt idx="94">
                  <c:v>297.75</c:v>
                </c:pt>
                <c:pt idx="95">
                  <c:v>307.375</c:v>
                </c:pt>
                <c:pt idx="96">
                  <c:v>316.375</c:v>
                </c:pt>
                <c:pt idx="97">
                  <c:v>327.75</c:v>
                </c:pt>
                <c:pt idx="98">
                  <c:v>338.75</c:v>
                </c:pt>
                <c:pt idx="99">
                  <c:v>349.875</c:v>
                </c:pt>
                <c:pt idx="100">
                  <c:v>361.25</c:v>
                </c:pt>
                <c:pt idx="101">
                  <c:v>373.25</c:v>
                </c:pt>
                <c:pt idx="102">
                  <c:v>385.625</c:v>
                </c:pt>
                <c:pt idx="103">
                  <c:v>398.625</c:v>
                </c:pt>
                <c:pt idx="104">
                  <c:v>409.5</c:v>
                </c:pt>
                <c:pt idx="105">
                  <c:v>422.875</c:v>
                </c:pt>
                <c:pt idx="106">
                  <c:v>432.875</c:v>
                </c:pt>
                <c:pt idx="107">
                  <c:v>444.5</c:v>
                </c:pt>
                <c:pt idx="108">
                  <c:v>456</c:v>
                </c:pt>
                <c:pt idx="109">
                  <c:v>469.625</c:v>
                </c:pt>
                <c:pt idx="110">
                  <c:v>480.375</c:v>
                </c:pt>
                <c:pt idx="111">
                  <c:v>491.25</c:v>
                </c:pt>
                <c:pt idx="112">
                  <c:v>503.625</c:v>
                </c:pt>
                <c:pt idx="113">
                  <c:v>517.375</c:v>
                </c:pt>
                <c:pt idx="114">
                  <c:v>531.875</c:v>
                </c:pt>
                <c:pt idx="115">
                  <c:v>546.625</c:v>
                </c:pt>
                <c:pt idx="116">
                  <c:v>563.625</c:v>
                </c:pt>
                <c:pt idx="117">
                  <c:v>578</c:v>
                </c:pt>
                <c:pt idx="118">
                  <c:v>592.5</c:v>
                </c:pt>
                <c:pt idx="119">
                  <c:v>608.25</c:v>
                </c:pt>
                <c:pt idx="120">
                  <c:v>621</c:v>
                </c:pt>
                <c:pt idx="121">
                  <c:v>638.625</c:v>
                </c:pt>
                <c:pt idx="122">
                  <c:v>655.125</c:v>
                </c:pt>
                <c:pt idx="123">
                  <c:v>672</c:v>
                </c:pt>
                <c:pt idx="124">
                  <c:v>688.875</c:v>
                </c:pt>
                <c:pt idx="125">
                  <c:v>705.875</c:v>
                </c:pt>
                <c:pt idx="126">
                  <c:v>721.375</c:v>
                </c:pt>
                <c:pt idx="127">
                  <c:v>736.125</c:v>
                </c:pt>
                <c:pt idx="128">
                  <c:v>752.5</c:v>
                </c:pt>
                <c:pt idx="129">
                  <c:v>769.75</c:v>
                </c:pt>
                <c:pt idx="130">
                  <c:v>787.5</c:v>
                </c:pt>
                <c:pt idx="131">
                  <c:v>806.875</c:v>
                </c:pt>
                <c:pt idx="132">
                  <c:v>824.625</c:v>
                </c:pt>
                <c:pt idx="133">
                  <c:v>845.375</c:v>
                </c:pt>
                <c:pt idx="134">
                  <c:v>862.75</c:v>
                </c:pt>
                <c:pt idx="135">
                  <c:v>882</c:v>
                </c:pt>
                <c:pt idx="136">
                  <c:v>897.625</c:v>
                </c:pt>
                <c:pt idx="137">
                  <c:v>917.375</c:v>
                </c:pt>
                <c:pt idx="138">
                  <c:v>939</c:v>
                </c:pt>
                <c:pt idx="139">
                  <c:v>955.875</c:v>
                </c:pt>
                <c:pt idx="140">
                  <c:v>974.25</c:v>
                </c:pt>
                <c:pt idx="141">
                  <c:v>994.5</c:v>
                </c:pt>
                <c:pt idx="142">
                  <c:v>1012.5</c:v>
                </c:pt>
                <c:pt idx="143">
                  <c:v>1031.375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B2C-4592-AD85-C7874F5E04D6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1.2</c:v>
                </c:pt>
                <c:pt idx="4">
                  <c:v>1.4</c:v>
                </c:pt>
                <c:pt idx="5">
                  <c:v>1.4</c:v>
                </c:pt>
                <c:pt idx="6">
                  <c:v>1.6</c:v>
                </c:pt>
                <c:pt idx="7">
                  <c:v>1.8</c:v>
                </c:pt>
                <c:pt idx="8">
                  <c:v>1.8</c:v>
                </c:pt>
                <c:pt idx="9">
                  <c:v>2.2000000000000002</c:v>
                </c:pt>
                <c:pt idx="10">
                  <c:v>2.2000000000000002</c:v>
                </c:pt>
                <c:pt idx="11">
                  <c:v>2.6</c:v>
                </c:pt>
                <c:pt idx="12">
                  <c:v>2.6</c:v>
                </c:pt>
                <c:pt idx="13">
                  <c:v>2.8</c:v>
                </c:pt>
                <c:pt idx="14">
                  <c:v>2.8</c:v>
                </c:pt>
                <c:pt idx="15">
                  <c:v>2.8</c:v>
                </c:pt>
                <c:pt idx="16">
                  <c:v>3.2</c:v>
                </c:pt>
                <c:pt idx="17">
                  <c:v>3.2</c:v>
                </c:pt>
                <c:pt idx="18">
                  <c:v>3.4</c:v>
                </c:pt>
                <c:pt idx="19">
                  <c:v>3.4</c:v>
                </c:pt>
                <c:pt idx="20">
                  <c:v>3.6</c:v>
                </c:pt>
                <c:pt idx="21">
                  <c:v>4</c:v>
                </c:pt>
                <c:pt idx="22">
                  <c:v>4.4000000000000004</c:v>
                </c:pt>
                <c:pt idx="23">
                  <c:v>4.8</c:v>
                </c:pt>
                <c:pt idx="24">
                  <c:v>5.6</c:v>
                </c:pt>
                <c:pt idx="25">
                  <c:v>6.2</c:v>
                </c:pt>
                <c:pt idx="26">
                  <c:v>6.6</c:v>
                </c:pt>
                <c:pt idx="27">
                  <c:v>7</c:v>
                </c:pt>
                <c:pt idx="28">
                  <c:v>7.4</c:v>
                </c:pt>
                <c:pt idx="29">
                  <c:v>7.4</c:v>
                </c:pt>
                <c:pt idx="30">
                  <c:v>8</c:v>
                </c:pt>
                <c:pt idx="31">
                  <c:v>8.8000000000000007</c:v>
                </c:pt>
                <c:pt idx="32">
                  <c:v>9.4</c:v>
                </c:pt>
                <c:pt idx="33">
                  <c:v>10.4</c:v>
                </c:pt>
                <c:pt idx="34">
                  <c:v>11.4</c:v>
                </c:pt>
                <c:pt idx="35">
                  <c:v>12.6</c:v>
                </c:pt>
                <c:pt idx="36">
                  <c:v>13</c:v>
                </c:pt>
                <c:pt idx="37">
                  <c:v>14.6</c:v>
                </c:pt>
                <c:pt idx="38">
                  <c:v>15.8</c:v>
                </c:pt>
                <c:pt idx="39">
                  <c:v>17.600000000000001</c:v>
                </c:pt>
                <c:pt idx="40">
                  <c:v>19</c:v>
                </c:pt>
                <c:pt idx="41">
                  <c:v>19.600000000000001</c:v>
                </c:pt>
                <c:pt idx="42">
                  <c:v>20.399999999999999</c:v>
                </c:pt>
                <c:pt idx="43">
                  <c:v>21.2</c:v>
                </c:pt>
                <c:pt idx="44">
                  <c:v>23.2</c:v>
                </c:pt>
                <c:pt idx="45">
                  <c:v>25.8</c:v>
                </c:pt>
                <c:pt idx="46">
                  <c:v>27.2</c:v>
                </c:pt>
                <c:pt idx="47">
                  <c:v>29.4</c:v>
                </c:pt>
                <c:pt idx="48">
                  <c:v>31</c:v>
                </c:pt>
                <c:pt idx="49">
                  <c:v>33.6</c:v>
                </c:pt>
                <c:pt idx="50">
                  <c:v>36.6</c:v>
                </c:pt>
                <c:pt idx="51">
                  <c:v>38.799999999999997</c:v>
                </c:pt>
                <c:pt idx="52">
                  <c:v>41.2</c:v>
                </c:pt>
                <c:pt idx="53">
                  <c:v>44.2</c:v>
                </c:pt>
                <c:pt idx="54">
                  <c:v>47</c:v>
                </c:pt>
                <c:pt idx="55">
                  <c:v>48.8</c:v>
                </c:pt>
                <c:pt idx="56">
                  <c:v>51</c:v>
                </c:pt>
                <c:pt idx="57">
                  <c:v>54.4</c:v>
                </c:pt>
                <c:pt idx="58">
                  <c:v>58.4</c:v>
                </c:pt>
                <c:pt idx="59">
                  <c:v>61.6</c:v>
                </c:pt>
                <c:pt idx="60">
                  <c:v>64.2</c:v>
                </c:pt>
                <c:pt idx="61">
                  <c:v>66.599999999999994</c:v>
                </c:pt>
                <c:pt idx="62">
                  <c:v>71.599999999999994</c:v>
                </c:pt>
                <c:pt idx="63">
                  <c:v>75</c:v>
                </c:pt>
                <c:pt idx="64">
                  <c:v>79.8</c:v>
                </c:pt>
                <c:pt idx="65">
                  <c:v>83</c:v>
                </c:pt>
                <c:pt idx="66">
                  <c:v>87</c:v>
                </c:pt>
                <c:pt idx="67">
                  <c:v>92</c:v>
                </c:pt>
                <c:pt idx="68">
                  <c:v>94.6</c:v>
                </c:pt>
                <c:pt idx="69">
                  <c:v>97</c:v>
                </c:pt>
                <c:pt idx="70">
                  <c:v>102.8</c:v>
                </c:pt>
                <c:pt idx="71">
                  <c:v>109.2</c:v>
                </c:pt>
                <c:pt idx="72">
                  <c:v>114.6</c:v>
                </c:pt>
                <c:pt idx="73">
                  <c:v>117.8</c:v>
                </c:pt>
                <c:pt idx="74">
                  <c:v>122.8</c:v>
                </c:pt>
                <c:pt idx="75">
                  <c:v>130</c:v>
                </c:pt>
                <c:pt idx="76">
                  <c:v>137.19999999999999</c:v>
                </c:pt>
                <c:pt idx="77">
                  <c:v>145.80000000000001</c:v>
                </c:pt>
                <c:pt idx="78">
                  <c:v>153.19999999999999</c:v>
                </c:pt>
                <c:pt idx="79">
                  <c:v>160.19999999999999</c:v>
                </c:pt>
                <c:pt idx="80">
                  <c:v>165.6</c:v>
                </c:pt>
                <c:pt idx="81">
                  <c:v>171</c:v>
                </c:pt>
                <c:pt idx="82">
                  <c:v>178.2</c:v>
                </c:pt>
                <c:pt idx="83">
                  <c:v>185.6</c:v>
                </c:pt>
                <c:pt idx="84">
                  <c:v>192.8</c:v>
                </c:pt>
                <c:pt idx="85">
                  <c:v>203.4</c:v>
                </c:pt>
                <c:pt idx="86">
                  <c:v>212.4</c:v>
                </c:pt>
                <c:pt idx="87">
                  <c:v>221.6</c:v>
                </c:pt>
                <c:pt idx="88">
                  <c:v>230</c:v>
                </c:pt>
                <c:pt idx="89">
                  <c:v>238.2</c:v>
                </c:pt>
                <c:pt idx="90">
                  <c:v>248.6</c:v>
                </c:pt>
                <c:pt idx="91">
                  <c:v>257.60000000000002</c:v>
                </c:pt>
                <c:pt idx="92">
                  <c:v>267</c:v>
                </c:pt>
                <c:pt idx="93">
                  <c:v>276.2</c:v>
                </c:pt>
                <c:pt idx="94">
                  <c:v>284.2</c:v>
                </c:pt>
                <c:pt idx="95">
                  <c:v>294.2</c:v>
                </c:pt>
                <c:pt idx="96">
                  <c:v>303</c:v>
                </c:pt>
                <c:pt idx="97">
                  <c:v>311.39999999999998</c:v>
                </c:pt>
                <c:pt idx="98">
                  <c:v>322</c:v>
                </c:pt>
                <c:pt idx="99">
                  <c:v>332.8</c:v>
                </c:pt>
                <c:pt idx="100">
                  <c:v>344.2</c:v>
                </c:pt>
                <c:pt idx="101">
                  <c:v>360</c:v>
                </c:pt>
                <c:pt idx="102">
                  <c:v>372.2</c:v>
                </c:pt>
                <c:pt idx="103">
                  <c:v>382</c:v>
                </c:pt>
                <c:pt idx="104">
                  <c:v>392.4</c:v>
                </c:pt>
                <c:pt idx="105">
                  <c:v>405.4</c:v>
                </c:pt>
                <c:pt idx="106">
                  <c:v>417</c:v>
                </c:pt>
                <c:pt idx="107">
                  <c:v>428.6</c:v>
                </c:pt>
                <c:pt idx="108">
                  <c:v>438.8</c:v>
                </c:pt>
                <c:pt idx="109">
                  <c:v>449.6</c:v>
                </c:pt>
                <c:pt idx="110">
                  <c:v>460.8</c:v>
                </c:pt>
                <c:pt idx="111">
                  <c:v>475.8</c:v>
                </c:pt>
                <c:pt idx="112">
                  <c:v>486.2</c:v>
                </c:pt>
                <c:pt idx="113">
                  <c:v>499.4</c:v>
                </c:pt>
                <c:pt idx="114">
                  <c:v>511.6</c:v>
                </c:pt>
                <c:pt idx="115">
                  <c:v>523.6</c:v>
                </c:pt>
                <c:pt idx="116">
                  <c:v>537.20000000000005</c:v>
                </c:pt>
                <c:pt idx="117">
                  <c:v>551.6</c:v>
                </c:pt>
                <c:pt idx="118">
                  <c:v>567.4</c:v>
                </c:pt>
                <c:pt idx="119">
                  <c:v>580.4</c:v>
                </c:pt>
                <c:pt idx="120">
                  <c:v>594.20000000000005</c:v>
                </c:pt>
                <c:pt idx="121">
                  <c:v>610.6</c:v>
                </c:pt>
                <c:pt idx="122">
                  <c:v>625.20000000000005</c:v>
                </c:pt>
                <c:pt idx="123">
                  <c:v>643.6</c:v>
                </c:pt>
                <c:pt idx="124">
                  <c:v>658.6</c:v>
                </c:pt>
                <c:pt idx="125">
                  <c:v>675</c:v>
                </c:pt>
                <c:pt idx="126">
                  <c:v>693.8</c:v>
                </c:pt>
                <c:pt idx="127">
                  <c:v>708</c:v>
                </c:pt>
                <c:pt idx="128">
                  <c:v>724.8</c:v>
                </c:pt>
                <c:pt idx="129">
                  <c:v>741.6</c:v>
                </c:pt>
                <c:pt idx="130">
                  <c:v>758.8</c:v>
                </c:pt>
                <c:pt idx="131">
                  <c:v>773.4</c:v>
                </c:pt>
                <c:pt idx="132">
                  <c:v>790</c:v>
                </c:pt>
                <c:pt idx="133">
                  <c:v>807.4</c:v>
                </c:pt>
                <c:pt idx="134">
                  <c:v>824.6</c:v>
                </c:pt>
                <c:pt idx="135">
                  <c:v>841.2</c:v>
                </c:pt>
                <c:pt idx="136">
                  <c:v>862</c:v>
                </c:pt>
                <c:pt idx="137">
                  <c:v>882.8</c:v>
                </c:pt>
                <c:pt idx="138">
                  <c:v>902.6</c:v>
                </c:pt>
                <c:pt idx="139">
                  <c:v>922.6</c:v>
                </c:pt>
                <c:pt idx="140">
                  <c:v>940.6</c:v>
                </c:pt>
                <c:pt idx="141">
                  <c:v>963.2</c:v>
                </c:pt>
                <c:pt idx="142">
                  <c:v>983.2</c:v>
                </c:pt>
                <c:pt idx="143">
                  <c:v>1002.6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B2C-4592-AD85-C7874F5E04D6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1.6666666666666667</c:v>
                </c:pt>
                <c:pt idx="2">
                  <c:v>2.6666666666666665</c:v>
                </c:pt>
                <c:pt idx="3">
                  <c:v>3</c:v>
                </c:pt>
                <c:pt idx="4">
                  <c:v>4.833333333333333</c:v>
                </c:pt>
                <c:pt idx="5">
                  <c:v>5.833333333333333</c:v>
                </c:pt>
                <c:pt idx="6">
                  <c:v>7</c:v>
                </c:pt>
                <c:pt idx="7">
                  <c:v>9</c:v>
                </c:pt>
                <c:pt idx="8">
                  <c:v>10.833333333333334</c:v>
                </c:pt>
                <c:pt idx="9">
                  <c:v>12.5</c:v>
                </c:pt>
                <c:pt idx="10">
                  <c:v>13.833333333333334</c:v>
                </c:pt>
                <c:pt idx="11">
                  <c:v>18</c:v>
                </c:pt>
                <c:pt idx="12">
                  <c:v>20.5</c:v>
                </c:pt>
                <c:pt idx="13">
                  <c:v>22.5</c:v>
                </c:pt>
                <c:pt idx="14">
                  <c:v>25.666666666666668</c:v>
                </c:pt>
                <c:pt idx="15">
                  <c:v>29</c:v>
                </c:pt>
                <c:pt idx="16">
                  <c:v>32.666666666666664</c:v>
                </c:pt>
                <c:pt idx="17">
                  <c:v>37.333333333333336</c:v>
                </c:pt>
                <c:pt idx="18">
                  <c:v>42.333333333333336</c:v>
                </c:pt>
                <c:pt idx="19">
                  <c:v>48.333333333333336</c:v>
                </c:pt>
                <c:pt idx="20">
                  <c:v>53.666666666666664</c:v>
                </c:pt>
                <c:pt idx="21">
                  <c:v>58.666666666666664</c:v>
                </c:pt>
                <c:pt idx="22">
                  <c:v>64.5</c:v>
                </c:pt>
                <c:pt idx="23">
                  <c:v>72.333333333333329</c:v>
                </c:pt>
                <c:pt idx="24">
                  <c:v>80.5</c:v>
                </c:pt>
                <c:pt idx="25">
                  <c:v>86.833333333333329</c:v>
                </c:pt>
                <c:pt idx="26">
                  <c:v>93</c:v>
                </c:pt>
                <c:pt idx="27">
                  <c:v>101.5</c:v>
                </c:pt>
                <c:pt idx="28">
                  <c:v>110</c:v>
                </c:pt>
                <c:pt idx="29">
                  <c:v>120.16666666666667</c:v>
                </c:pt>
                <c:pt idx="30">
                  <c:v>127.83333333333333</c:v>
                </c:pt>
                <c:pt idx="31">
                  <c:v>138.66666666666666</c:v>
                </c:pt>
                <c:pt idx="32">
                  <c:v>149</c:v>
                </c:pt>
                <c:pt idx="33">
                  <c:v>163</c:v>
                </c:pt>
                <c:pt idx="34">
                  <c:v>175.33333333333334</c:v>
                </c:pt>
                <c:pt idx="35">
                  <c:v>184.66666666666666</c:v>
                </c:pt>
                <c:pt idx="36">
                  <c:v>195.16666666666666</c:v>
                </c:pt>
                <c:pt idx="37">
                  <c:v>206</c:v>
                </c:pt>
                <c:pt idx="38">
                  <c:v>219.33333333333334</c:v>
                </c:pt>
                <c:pt idx="39">
                  <c:v>232.5</c:v>
                </c:pt>
                <c:pt idx="40">
                  <c:v>244.5</c:v>
                </c:pt>
                <c:pt idx="41">
                  <c:v>259.66666666666669</c:v>
                </c:pt>
                <c:pt idx="42">
                  <c:v>270.16666666666669</c:v>
                </c:pt>
                <c:pt idx="43">
                  <c:v>283.5</c:v>
                </c:pt>
                <c:pt idx="44">
                  <c:v>296.5</c:v>
                </c:pt>
                <c:pt idx="45">
                  <c:v>310.83333333333331</c:v>
                </c:pt>
                <c:pt idx="46">
                  <c:v>329.66666666666669</c:v>
                </c:pt>
                <c:pt idx="47">
                  <c:v>344.5</c:v>
                </c:pt>
                <c:pt idx="48">
                  <c:v>360</c:v>
                </c:pt>
                <c:pt idx="49">
                  <c:v>375.83333333333331</c:v>
                </c:pt>
                <c:pt idx="50">
                  <c:v>393.83333333333331</c:v>
                </c:pt>
                <c:pt idx="51">
                  <c:v>413</c:v>
                </c:pt>
                <c:pt idx="52">
                  <c:v>435.33333333333331</c:v>
                </c:pt>
                <c:pt idx="53">
                  <c:v>453.66666666666669</c:v>
                </c:pt>
                <c:pt idx="54">
                  <c:v>470.33333333333331</c:v>
                </c:pt>
                <c:pt idx="55">
                  <c:v>491.16666666666669</c:v>
                </c:pt>
                <c:pt idx="56">
                  <c:v>507.5</c:v>
                </c:pt>
                <c:pt idx="57">
                  <c:v>527.83333333333337</c:v>
                </c:pt>
                <c:pt idx="58">
                  <c:v>547</c:v>
                </c:pt>
                <c:pt idx="59">
                  <c:v>569.66666666666663</c:v>
                </c:pt>
                <c:pt idx="60">
                  <c:v>589.83333333333337</c:v>
                </c:pt>
                <c:pt idx="61">
                  <c:v>609.33333333333337</c:v>
                </c:pt>
                <c:pt idx="62">
                  <c:v>633.33333333333337</c:v>
                </c:pt>
                <c:pt idx="63">
                  <c:v>656</c:v>
                </c:pt>
                <c:pt idx="64">
                  <c:v>687</c:v>
                </c:pt>
                <c:pt idx="65">
                  <c:v>707.83333333333337</c:v>
                </c:pt>
                <c:pt idx="66">
                  <c:v>734.16666666666663</c:v>
                </c:pt>
                <c:pt idx="67">
                  <c:v>756.16666666666663</c:v>
                </c:pt>
                <c:pt idx="68">
                  <c:v>782.16666666666663</c:v>
                </c:pt>
                <c:pt idx="69">
                  <c:v>809</c:v>
                </c:pt>
                <c:pt idx="70">
                  <c:v>835</c:v>
                </c:pt>
                <c:pt idx="71">
                  <c:v>866.33333333333337</c:v>
                </c:pt>
                <c:pt idx="72">
                  <c:v>900.33333333333337</c:v>
                </c:pt>
                <c:pt idx="73">
                  <c:v>931</c:v>
                </c:pt>
                <c:pt idx="74">
                  <c:v>960.33333333333337</c:v>
                </c:pt>
                <c:pt idx="75">
                  <c:v>992</c:v>
                </c:pt>
                <c:pt idx="76">
                  <c:v>1023</c:v>
                </c:pt>
                <c:pt idx="77">
                  <c:v>1057.1666666666667</c:v>
                </c:pt>
                <c:pt idx="78">
                  <c:v>1088.5</c:v>
                </c:pt>
                <c:pt idx="79">
                  <c:v>1123.6666666666667</c:v>
                </c:pt>
                <c:pt idx="80">
                  <c:v>1157.6666666666667</c:v>
                </c:pt>
                <c:pt idx="81">
                  <c:v>1192</c:v>
                </c:pt>
                <c:pt idx="82">
                  <c:v>1223.1666666666667</c:v>
                </c:pt>
                <c:pt idx="83">
                  <c:v>1253.1666666666667</c:v>
                </c:pt>
                <c:pt idx="84">
                  <c:v>1286.5</c:v>
                </c:pt>
                <c:pt idx="85">
                  <c:v>1318.3333333333333</c:v>
                </c:pt>
                <c:pt idx="86">
                  <c:v>1351.3333333333333</c:v>
                </c:pt>
                <c:pt idx="87">
                  <c:v>1386.5</c:v>
                </c:pt>
                <c:pt idx="88">
                  <c:v>1425.3333333333333</c:v>
                </c:pt>
                <c:pt idx="89">
                  <c:v>1461.3333333333333</c:v>
                </c:pt>
                <c:pt idx="90">
                  <c:v>1499.3333333333333</c:v>
                </c:pt>
                <c:pt idx="91">
                  <c:v>1535.3333333333333</c:v>
                </c:pt>
                <c:pt idx="92">
                  <c:v>1570.6666666666667</c:v>
                </c:pt>
                <c:pt idx="93">
                  <c:v>1605.3333333333333</c:v>
                </c:pt>
                <c:pt idx="94">
                  <c:v>1644.5</c:v>
                </c:pt>
                <c:pt idx="95">
                  <c:v>1687.1666666666667</c:v>
                </c:pt>
                <c:pt idx="96">
                  <c:v>1725.6666666666667</c:v>
                </c:pt>
                <c:pt idx="97">
                  <c:v>1764</c:v>
                </c:pt>
                <c:pt idx="98">
                  <c:v>1804.6666666666667</c:v>
                </c:pt>
                <c:pt idx="99">
                  <c:v>1844.1666666666667</c:v>
                </c:pt>
                <c:pt idx="100">
                  <c:v>1883.5</c:v>
                </c:pt>
                <c:pt idx="101">
                  <c:v>1926.5</c:v>
                </c:pt>
                <c:pt idx="102">
                  <c:v>1968.3333333333333</c:v>
                </c:pt>
                <c:pt idx="103">
                  <c:v>2010.8333333333333</c:v>
                </c:pt>
                <c:pt idx="104">
                  <c:v>2049.1666666666665</c:v>
                </c:pt>
                <c:pt idx="105">
                  <c:v>2088.8333333333335</c:v>
                </c:pt>
                <c:pt idx="106">
                  <c:v>2129</c:v>
                </c:pt>
                <c:pt idx="107">
                  <c:v>2170.1666666666665</c:v>
                </c:pt>
                <c:pt idx="108">
                  <c:v>2208.5</c:v>
                </c:pt>
                <c:pt idx="109">
                  <c:v>2242.1666666666665</c:v>
                </c:pt>
                <c:pt idx="110">
                  <c:v>2276.6666666666665</c:v>
                </c:pt>
                <c:pt idx="111">
                  <c:v>2309.5</c:v>
                </c:pt>
                <c:pt idx="112">
                  <c:v>2343.8333333333335</c:v>
                </c:pt>
                <c:pt idx="113">
                  <c:v>2378.6666666666665</c:v>
                </c:pt>
                <c:pt idx="114">
                  <c:v>2408.5</c:v>
                </c:pt>
                <c:pt idx="115">
                  <c:v>2438.6666666666665</c:v>
                </c:pt>
                <c:pt idx="116">
                  <c:v>2471.1666666666665</c:v>
                </c:pt>
                <c:pt idx="117">
                  <c:v>2503.6666666666665</c:v>
                </c:pt>
                <c:pt idx="118">
                  <c:v>2531.6666666666665</c:v>
                </c:pt>
                <c:pt idx="119">
                  <c:v>2559.6666666666665</c:v>
                </c:pt>
                <c:pt idx="120">
                  <c:v>2585.5</c:v>
                </c:pt>
                <c:pt idx="121">
                  <c:v>2612.3333333333335</c:v>
                </c:pt>
                <c:pt idx="122">
                  <c:v>2636.8333333333335</c:v>
                </c:pt>
                <c:pt idx="123">
                  <c:v>2661.1666666666665</c:v>
                </c:pt>
                <c:pt idx="124">
                  <c:v>2689.8333333333335</c:v>
                </c:pt>
                <c:pt idx="125">
                  <c:v>2713.6666666666665</c:v>
                </c:pt>
                <c:pt idx="126">
                  <c:v>2734.6666666666665</c:v>
                </c:pt>
                <c:pt idx="127">
                  <c:v>2754.1666666666665</c:v>
                </c:pt>
                <c:pt idx="128">
                  <c:v>2773.3333333333335</c:v>
                </c:pt>
                <c:pt idx="129">
                  <c:v>2790.5</c:v>
                </c:pt>
                <c:pt idx="130">
                  <c:v>2804.6666666666665</c:v>
                </c:pt>
                <c:pt idx="131">
                  <c:v>2821.5</c:v>
                </c:pt>
                <c:pt idx="132">
                  <c:v>2834.3333333333335</c:v>
                </c:pt>
                <c:pt idx="133">
                  <c:v>2847</c:v>
                </c:pt>
                <c:pt idx="134">
                  <c:v>2857.8333333333335</c:v>
                </c:pt>
                <c:pt idx="135">
                  <c:v>2869.5</c:v>
                </c:pt>
                <c:pt idx="136">
                  <c:v>2881.3333333333335</c:v>
                </c:pt>
                <c:pt idx="137">
                  <c:v>2891.3333333333335</c:v>
                </c:pt>
                <c:pt idx="138">
                  <c:v>2901.8333333333335</c:v>
                </c:pt>
                <c:pt idx="139">
                  <c:v>2912</c:v>
                </c:pt>
                <c:pt idx="140">
                  <c:v>2919.1666666666665</c:v>
                </c:pt>
                <c:pt idx="141">
                  <c:v>2927.3333333333335</c:v>
                </c:pt>
                <c:pt idx="142">
                  <c:v>2933.6666666666665</c:v>
                </c:pt>
                <c:pt idx="143">
                  <c:v>2940.5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B2C-4592-AD85-C7874F5E04D6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B2C-4592-AD85-C7874F5E04D6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B2C-4592-AD85-C7874F5E04D6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AB2C-4592-AD85-C7874F5E04D6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AB2C-4592-AD85-C7874F5E04D6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AB2C-4592-AD85-C7874F5E04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3.6666666666666665</c:v>
                </c:pt>
                <c:pt idx="2">
                  <c:v>5.833333333333333</c:v>
                </c:pt>
                <c:pt idx="3">
                  <c:v>8.8333333333333339</c:v>
                </c:pt>
                <c:pt idx="4">
                  <c:v>14.666666666666666</c:v>
                </c:pt>
                <c:pt idx="5">
                  <c:v>18.5</c:v>
                </c:pt>
                <c:pt idx="6">
                  <c:v>25</c:v>
                </c:pt>
                <c:pt idx="7">
                  <c:v>34.666666666666664</c:v>
                </c:pt>
                <c:pt idx="8">
                  <c:v>45.5</c:v>
                </c:pt>
                <c:pt idx="9">
                  <c:v>53</c:v>
                </c:pt>
                <c:pt idx="10">
                  <c:v>63.833333333333336</c:v>
                </c:pt>
                <c:pt idx="11">
                  <c:v>76.5</c:v>
                </c:pt>
                <c:pt idx="12">
                  <c:v>90</c:v>
                </c:pt>
                <c:pt idx="13">
                  <c:v>106.66666666666667</c:v>
                </c:pt>
                <c:pt idx="14">
                  <c:v>123</c:v>
                </c:pt>
                <c:pt idx="15">
                  <c:v>142.33333333333334</c:v>
                </c:pt>
                <c:pt idx="16">
                  <c:v>160.66666666666666</c:v>
                </c:pt>
                <c:pt idx="17">
                  <c:v>183.83333333333334</c:v>
                </c:pt>
                <c:pt idx="18">
                  <c:v>208.33333333333334</c:v>
                </c:pt>
                <c:pt idx="19">
                  <c:v>234</c:v>
                </c:pt>
                <c:pt idx="20">
                  <c:v>256.16666666666669</c:v>
                </c:pt>
                <c:pt idx="21">
                  <c:v>282.33333333333331</c:v>
                </c:pt>
                <c:pt idx="22">
                  <c:v>315.66666666666669</c:v>
                </c:pt>
                <c:pt idx="23">
                  <c:v>348</c:v>
                </c:pt>
                <c:pt idx="24">
                  <c:v>383.33333333333331</c:v>
                </c:pt>
                <c:pt idx="25">
                  <c:v>417.33333333333331</c:v>
                </c:pt>
                <c:pt idx="26">
                  <c:v>447.33333333333331</c:v>
                </c:pt>
                <c:pt idx="27">
                  <c:v>486.5</c:v>
                </c:pt>
                <c:pt idx="28">
                  <c:v>523.83333333333337</c:v>
                </c:pt>
                <c:pt idx="29">
                  <c:v>562.33333333333337</c:v>
                </c:pt>
                <c:pt idx="30">
                  <c:v>600.66666666666663</c:v>
                </c:pt>
                <c:pt idx="31">
                  <c:v>641.33333333333337</c:v>
                </c:pt>
                <c:pt idx="32">
                  <c:v>686.16666666666663</c:v>
                </c:pt>
                <c:pt idx="33">
                  <c:v>732.66666666666663</c:v>
                </c:pt>
                <c:pt idx="34">
                  <c:v>784</c:v>
                </c:pt>
                <c:pt idx="35">
                  <c:v>832.16666666666663</c:v>
                </c:pt>
                <c:pt idx="36">
                  <c:v>888.66666666666663</c:v>
                </c:pt>
                <c:pt idx="37">
                  <c:v>944.33333333333337</c:v>
                </c:pt>
                <c:pt idx="38">
                  <c:v>994.5</c:v>
                </c:pt>
                <c:pt idx="39">
                  <c:v>1057.6666666666667</c:v>
                </c:pt>
                <c:pt idx="40">
                  <c:v>1122</c:v>
                </c:pt>
                <c:pt idx="41">
                  <c:v>1181.6666666666667</c:v>
                </c:pt>
                <c:pt idx="42">
                  <c:v>1244.6666666666667</c:v>
                </c:pt>
                <c:pt idx="43">
                  <c:v>1311.1666666666667</c:v>
                </c:pt>
                <c:pt idx="44">
                  <c:v>1379</c:v>
                </c:pt>
                <c:pt idx="45">
                  <c:v>1440.8333333333333</c:v>
                </c:pt>
                <c:pt idx="46">
                  <c:v>1502.5</c:v>
                </c:pt>
                <c:pt idx="47">
                  <c:v>1573.8333333333333</c:v>
                </c:pt>
                <c:pt idx="48">
                  <c:v>1639.8333333333333</c:v>
                </c:pt>
                <c:pt idx="49">
                  <c:v>1712.3333333333333</c:v>
                </c:pt>
                <c:pt idx="50">
                  <c:v>1795.5</c:v>
                </c:pt>
                <c:pt idx="51">
                  <c:v>1872.6666666666667</c:v>
                </c:pt>
                <c:pt idx="52">
                  <c:v>1950.6666666666667</c:v>
                </c:pt>
                <c:pt idx="53">
                  <c:v>2020.8333333333333</c:v>
                </c:pt>
                <c:pt idx="54">
                  <c:v>2094.1666666666665</c:v>
                </c:pt>
                <c:pt idx="55">
                  <c:v>2164.6666666666665</c:v>
                </c:pt>
                <c:pt idx="56">
                  <c:v>2233.5</c:v>
                </c:pt>
                <c:pt idx="57">
                  <c:v>2309.5</c:v>
                </c:pt>
                <c:pt idx="58">
                  <c:v>2382.1666666666665</c:v>
                </c:pt>
                <c:pt idx="59">
                  <c:v>2446.6666666666665</c:v>
                </c:pt>
                <c:pt idx="60">
                  <c:v>2505.8333333333335</c:v>
                </c:pt>
                <c:pt idx="61">
                  <c:v>2555</c:v>
                </c:pt>
                <c:pt idx="62">
                  <c:v>2595.5</c:v>
                </c:pt>
                <c:pt idx="63">
                  <c:v>2633.6666666666665</c:v>
                </c:pt>
                <c:pt idx="64">
                  <c:v>2672.1666666666665</c:v>
                </c:pt>
                <c:pt idx="65">
                  <c:v>2713</c:v>
                </c:pt>
                <c:pt idx="66">
                  <c:v>2751.5</c:v>
                </c:pt>
                <c:pt idx="67">
                  <c:v>2783.3333333333335</c:v>
                </c:pt>
                <c:pt idx="68">
                  <c:v>2811.5</c:v>
                </c:pt>
                <c:pt idx="69">
                  <c:v>2836.8333333333335</c:v>
                </c:pt>
                <c:pt idx="70">
                  <c:v>2859.6666666666665</c:v>
                </c:pt>
                <c:pt idx="71">
                  <c:v>2882</c:v>
                </c:pt>
                <c:pt idx="72">
                  <c:v>2900.8333333333335</c:v>
                </c:pt>
                <c:pt idx="73">
                  <c:v>2899.2</c:v>
                </c:pt>
                <c:pt idx="74">
                  <c:v>2916.6</c:v>
                </c:pt>
                <c:pt idx="75">
                  <c:v>2934.6</c:v>
                </c:pt>
                <c:pt idx="76">
                  <c:v>2949.8</c:v>
                </c:pt>
                <c:pt idx="77">
                  <c:v>2965.6</c:v>
                </c:pt>
                <c:pt idx="78">
                  <c:v>2974.4</c:v>
                </c:pt>
                <c:pt idx="79">
                  <c:v>2983.2</c:v>
                </c:pt>
                <c:pt idx="80">
                  <c:v>2989</c:v>
                </c:pt>
                <c:pt idx="81">
                  <c:v>2989.5</c:v>
                </c:pt>
                <c:pt idx="82">
                  <c:v>2992.25</c:v>
                </c:pt>
                <c:pt idx="83">
                  <c:v>2993</c:v>
                </c:pt>
                <c:pt idx="84">
                  <c:v>2988</c:v>
                </c:pt>
                <c:pt idx="85">
                  <c:v>2989</c:v>
                </c:pt>
                <c:pt idx="86">
                  <c:v>2994</c:v>
                </c:pt>
                <c:pt idx="87">
                  <c:v>2998</c:v>
                </c:pt>
                <c:pt idx="88">
                  <c:v>2999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8B5-42DC-BDE1-0BFA9AEBD41A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1.5714285714285714</c:v>
                </c:pt>
                <c:pt idx="2">
                  <c:v>1.8571428571428572</c:v>
                </c:pt>
                <c:pt idx="3">
                  <c:v>2.5714285714285716</c:v>
                </c:pt>
                <c:pt idx="4">
                  <c:v>3</c:v>
                </c:pt>
                <c:pt idx="5">
                  <c:v>4.5714285714285712</c:v>
                </c:pt>
                <c:pt idx="6">
                  <c:v>5</c:v>
                </c:pt>
                <c:pt idx="7">
                  <c:v>6.2857142857142856</c:v>
                </c:pt>
                <c:pt idx="8">
                  <c:v>7.1428571428571432</c:v>
                </c:pt>
                <c:pt idx="9">
                  <c:v>8.1428571428571423</c:v>
                </c:pt>
                <c:pt idx="10">
                  <c:v>9.2857142857142865</c:v>
                </c:pt>
                <c:pt idx="11">
                  <c:v>12.142857142857142</c:v>
                </c:pt>
                <c:pt idx="12">
                  <c:v>15.857142857142858</c:v>
                </c:pt>
                <c:pt idx="13">
                  <c:v>19</c:v>
                </c:pt>
                <c:pt idx="14">
                  <c:v>24</c:v>
                </c:pt>
                <c:pt idx="15">
                  <c:v>29</c:v>
                </c:pt>
                <c:pt idx="16">
                  <c:v>34.285714285714285</c:v>
                </c:pt>
                <c:pt idx="17">
                  <c:v>39.428571428571431</c:v>
                </c:pt>
                <c:pt idx="18">
                  <c:v>44.714285714285715</c:v>
                </c:pt>
                <c:pt idx="19">
                  <c:v>49.857142857142854</c:v>
                </c:pt>
                <c:pt idx="20">
                  <c:v>55.142857142857146</c:v>
                </c:pt>
                <c:pt idx="21">
                  <c:v>62.142857142857146</c:v>
                </c:pt>
                <c:pt idx="22">
                  <c:v>69.428571428571431</c:v>
                </c:pt>
                <c:pt idx="23">
                  <c:v>79.428571428571431</c:v>
                </c:pt>
                <c:pt idx="24">
                  <c:v>86.571428571428569</c:v>
                </c:pt>
                <c:pt idx="25">
                  <c:v>94.571428571428569</c:v>
                </c:pt>
                <c:pt idx="26">
                  <c:v>103.42857142857143</c:v>
                </c:pt>
                <c:pt idx="27">
                  <c:v>114.85714285714286</c:v>
                </c:pt>
                <c:pt idx="28">
                  <c:v>124.57142857142857</c:v>
                </c:pt>
                <c:pt idx="29">
                  <c:v>138.14285714285714</c:v>
                </c:pt>
                <c:pt idx="30">
                  <c:v>150.71428571428572</c:v>
                </c:pt>
                <c:pt idx="31">
                  <c:v>163.42857142857142</c:v>
                </c:pt>
                <c:pt idx="32">
                  <c:v>178.57142857142858</c:v>
                </c:pt>
                <c:pt idx="33">
                  <c:v>193.14285714285714</c:v>
                </c:pt>
                <c:pt idx="34">
                  <c:v>207.42857142857142</c:v>
                </c:pt>
                <c:pt idx="35">
                  <c:v>224</c:v>
                </c:pt>
                <c:pt idx="36">
                  <c:v>238.85714285714286</c:v>
                </c:pt>
                <c:pt idx="37">
                  <c:v>253.14285714285714</c:v>
                </c:pt>
                <c:pt idx="38">
                  <c:v>270.57142857142856</c:v>
                </c:pt>
                <c:pt idx="39">
                  <c:v>289.42857142857144</c:v>
                </c:pt>
                <c:pt idx="40">
                  <c:v>309.85714285714283</c:v>
                </c:pt>
                <c:pt idx="41">
                  <c:v>328.57142857142856</c:v>
                </c:pt>
                <c:pt idx="42">
                  <c:v>347.85714285714283</c:v>
                </c:pt>
                <c:pt idx="43">
                  <c:v>366</c:v>
                </c:pt>
                <c:pt idx="44">
                  <c:v>384.42857142857144</c:v>
                </c:pt>
                <c:pt idx="45">
                  <c:v>401.71428571428572</c:v>
                </c:pt>
                <c:pt idx="46">
                  <c:v>421.57142857142856</c:v>
                </c:pt>
                <c:pt idx="47">
                  <c:v>441.42857142857144</c:v>
                </c:pt>
                <c:pt idx="48">
                  <c:v>462.71428571428572</c:v>
                </c:pt>
                <c:pt idx="49">
                  <c:v>486.28571428571428</c:v>
                </c:pt>
                <c:pt idx="50">
                  <c:v>508.57142857142856</c:v>
                </c:pt>
                <c:pt idx="51">
                  <c:v>533.14285714285711</c:v>
                </c:pt>
                <c:pt idx="52">
                  <c:v>553.57142857142856</c:v>
                </c:pt>
                <c:pt idx="53">
                  <c:v>578.57142857142856</c:v>
                </c:pt>
                <c:pt idx="54">
                  <c:v>603.42857142857144</c:v>
                </c:pt>
                <c:pt idx="55">
                  <c:v>631</c:v>
                </c:pt>
                <c:pt idx="56">
                  <c:v>660.42857142857144</c:v>
                </c:pt>
                <c:pt idx="57">
                  <c:v>686.14285714285711</c:v>
                </c:pt>
                <c:pt idx="58">
                  <c:v>712.85714285714289</c:v>
                </c:pt>
                <c:pt idx="59">
                  <c:v>742.28571428571433</c:v>
                </c:pt>
                <c:pt idx="60">
                  <c:v>772.71428571428567</c:v>
                </c:pt>
                <c:pt idx="61">
                  <c:v>800.28571428571433</c:v>
                </c:pt>
                <c:pt idx="62">
                  <c:v>830.85714285714289</c:v>
                </c:pt>
                <c:pt idx="63">
                  <c:v>861.57142857142856</c:v>
                </c:pt>
                <c:pt idx="64">
                  <c:v>896.28571428571433</c:v>
                </c:pt>
                <c:pt idx="65">
                  <c:v>936.85714285714289</c:v>
                </c:pt>
                <c:pt idx="66">
                  <c:v>971.71428571428567</c:v>
                </c:pt>
                <c:pt idx="67">
                  <c:v>1003.1428571428571</c:v>
                </c:pt>
                <c:pt idx="68">
                  <c:v>1038.1428571428571</c:v>
                </c:pt>
                <c:pt idx="69">
                  <c:v>1073.4285714285713</c:v>
                </c:pt>
                <c:pt idx="70">
                  <c:v>1110</c:v>
                </c:pt>
                <c:pt idx="71">
                  <c:v>1144.4285714285713</c:v>
                </c:pt>
                <c:pt idx="72">
                  <c:v>1182</c:v>
                </c:pt>
                <c:pt idx="73">
                  <c:v>1218</c:v>
                </c:pt>
                <c:pt idx="74">
                  <c:v>1258.1428571428571</c:v>
                </c:pt>
                <c:pt idx="75">
                  <c:v>1301.4285714285713</c:v>
                </c:pt>
                <c:pt idx="76">
                  <c:v>1342</c:v>
                </c:pt>
                <c:pt idx="77">
                  <c:v>1391.2857142857142</c:v>
                </c:pt>
                <c:pt idx="78">
                  <c:v>1433.5714285714287</c:v>
                </c:pt>
                <c:pt idx="79">
                  <c:v>1476.2857142857142</c:v>
                </c:pt>
                <c:pt idx="80">
                  <c:v>1522.2857142857142</c:v>
                </c:pt>
                <c:pt idx="81">
                  <c:v>1566.7142857142858</c:v>
                </c:pt>
                <c:pt idx="82">
                  <c:v>1610.1428571428571</c:v>
                </c:pt>
                <c:pt idx="83">
                  <c:v>1660.8571428571429</c:v>
                </c:pt>
                <c:pt idx="84">
                  <c:v>1709.4285714285713</c:v>
                </c:pt>
                <c:pt idx="85">
                  <c:v>1758.8571428571429</c:v>
                </c:pt>
                <c:pt idx="86">
                  <c:v>1804.7142857142858</c:v>
                </c:pt>
                <c:pt idx="87">
                  <c:v>1855.8571428571429</c:v>
                </c:pt>
                <c:pt idx="88">
                  <c:v>1902.2857142857142</c:v>
                </c:pt>
                <c:pt idx="89">
                  <c:v>1957.1428571428571</c:v>
                </c:pt>
                <c:pt idx="90">
                  <c:v>2004.5714285714287</c:v>
                </c:pt>
                <c:pt idx="91">
                  <c:v>2052.4285714285716</c:v>
                </c:pt>
                <c:pt idx="92">
                  <c:v>2098</c:v>
                </c:pt>
                <c:pt idx="93">
                  <c:v>2145.5714285714284</c:v>
                </c:pt>
                <c:pt idx="94">
                  <c:v>2194.1428571428573</c:v>
                </c:pt>
                <c:pt idx="95">
                  <c:v>2241.2857142857142</c:v>
                </c:pt>
                <c:pt idx="96">
                  <c:v>2281.1428571428573</c:v>
                </c:pt>
                <c:pt idx="97">
                  <c:v>2318.5714285714284</c:v>
                </c:pt>
                <c:pt idx="98">
                  <c:v>2361.2857142857142</c:v>
                </c:pt>
                <c:pt idx="99">
                  <c:v>2402.4285714285716</c:v>
                </c:pt>
                <c:pt idx="100">
                  <c:v>2439.8571428571427</c:v>
                </c:pt>
                <c:pt idx="101">
                  <c:v>2477.2857142857142</c:v>
                </c:pt>
                <c:pt idx="102">
                  <c:v>2514.4285714285716</c:v>
                </c:pt>
                <c:pt idx="103">
                  <c:v>2548</c:v>
                </c:pt>
                <c:pt idx="104">
                  <c:v>2579</c:v>
                </c:pt>
                <c:pt idx="105">
                  <c:v>2610.1428571428573</c:v>
                </c:pt>
                <c:pt idx="106">
                  <c:v>2641.5714285714284</c:v>
                </c:pt>
                <c:pt idx="107">
                  <c:v>2670.8571428571427</c:v>
                </c:pt>
                <c:pt idx="108">
                  <c:v>2699</c:v>
                </c:pt>
                <c:pt idx="109">
                  <c:v>2724.4285714285716</c:v>
                </c:pt>
                <c:pt idx="110">
                  <c:v>2744.2857142857142</c:v>
                </c:pt>
                <c:pt idx="111">
                  <c:v>2766.1428571428573</c:v>
                </c:pt>
                <c:pt idx="112">
                  <c:v>2784.5714285714284</c:v>
                </c:pt>
                <c:pt idx="113">
                  <c:v>2802.7142857142858</c:v>
                </c:pt>
                <c:pt idx="114">
                  <c:v>2823.1428571428573</c:v>
                </c:pt>
                <c:pt idx="115">
                  <c:v>2841.1428571428573</c:v>
                </c:pt>
                <c:pt idx="116">
                  <c:v>2858.1428571428573</c:v>
                </c:pt>
                <c:pt idx="117">
                  <c:v>2870.8571428571427</c:v>
                </c:pt>
                <c:pt idx="118">
                  <c:v>2883.5714285714284</c:v>
                </c:pt>
                <c:pt idx="119">
                  <c:v>2895.4285714285716</c:v>
                </c:pt>
                <c:pt idx="120">
                  <c:v>2906.1428571428573</c:v>
                </c:pt>
                <c:pt idx="121">
                  <c:v>2913.7142857142858</c:v>
                </c:pt>
                <c:pt idx="122">
                  <c:v>2921.7142857142858</c:v>
                </c:pt>
                <c:pt idx="123">
                  <c:v>2928.1428571428573</c:v>
                </c:pt>
                <c:pt idx="124">
                  <c:v>2934.7142857142858</c:v>
                </c:pt>
                <c:pt idx="125">
                  <c:v>2942.4285714285716</c:v>
                </c:pt>
                <c:pt idx="126">
                  <c:v>2940</c:v>
                </c:pt>
                <c:pt idx="127">
                  <c:v>2937</c:v>
                </c:pt>
                <c:pt idx="128">
                  <c:v>2943.6</c:v>
                </c:pt>
                <c:pt idx="129">
                  <c:v>2950.2</c:v>
                </c:pt>
                <c:pt idx="130">
                  <c:v>2956.2</c:v>
                </c:pt>
                <c:pt idx="131">
                  <c:v>2961.2</c:v>
                </c:pt>
                <c:pt idx="132">
                  <c:v>2958</c:v>
                </c:pt>
                <c:pt idx="133">
                  <c:v>2963.75</c:v>
                </c:pt>
                <c:pt idx="134">
                  <c:v>2967.25</c:v>
                </c:pt>
                <c:pt idx="135">
                  <c:v>2971</c:v>
                </c:pt>
                <c:pt idx="136">
                  <c:v>2976</c:v>
                </c:pt>
                <c:pt idx="137">
                  <c:v>2981.75</c:v>
                </c:pt>
                <c:pt idx="138">
                  <c:v>2981</c:v>
                </c:pt>
                <c:pt idx="139">
                  <c:v>2983.3333333333335</c:v>
                </c:pt>
                <c:pt idx="140">
                  <c:v>2985.6666666666665</c:v>
                </c:pt>
                <c:pt idx="141">
                  <c:v>2987</c:v>
                </c:pt>
                <c:pt idx="142">
                  <c:v>2984</c:v>
                </c:pt>
                <c:pt idx="143">
                  <c:v>2985.5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8B5-42DC-BDE1-0BFA9AEBD41A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1.1666666666666667</c:v>
                </c:pt>
                <c:pt idx="3">
                  <c:v>1.1666666666666667</c:v>
                </c:pt>
                <c:pt idx="4">
                  <c:v>1.5</c:v>
                </c:pt>
                <c:pt idx="5">
                  <c:v>2</c:v>
                </c:pt>
                <c:pt idx="6">
                  <c:v>2.1666666666666665</c:v>
                </c:pt>
                <c:pt idx="7">
                  <c:v>2.3333333333333335</c:v>
                </c:pt>
                <c:pt idx="8">
                  <c:v>2.5</c:v>
                </c:pt>
                <c:pt idx="9">
                  <c:v>3</c:v>
                </c:pt>
                <c:pt idx="10">
                  <c:v>3.6666666666666665</c:v>
                </c:pt>
                <c:pt idx="11">
                  <c:v>4.166666666666667</c:v>
                </c:pt>
                <c:pt idx="12">
                  <c:v>4.333333333333333</c:v>
                </c:pt>
                <c:pt idx="13">
                  <c:v>4.833333333333333</c:v>
                </c:pt>
                <c:pt idx="14">
                  <c:v>5.333333333333333</c:v>
                </c:pt>
                <c:pt idx="15">
                  <c:v>6.833333333333333</c:v>
                </c:pt>
                <c:pt idx="16">
                  <c:v>7.833333333333333</c:v>
                </c:pt>
                <c:pt idx="17">
                  <c:v>9</c:v>
                </c:pt>
                <c:pt idx="18">
                  <c:v>10</c:v>
                </c:pt>
                <c:pt idx="19">
                  <c:v>11.5</c:v>
                </c:pt>
                <c:pt idx="20">
                  <c:v>14.333333333333334</c:v>
                </c:pt>
                <c:pt idx="21">
                  <c:v>16</c:v>
                </c:pt>
                <c:pt idx="22">
                  <c:v>17.666666666666668</c:v>
                </c:pt>
                <c:pt idx="23">
                  <c:v>20.666666666666668</c:v>
                </c:pt>
                <c:pt idx="24">
                  <c:v>23.666666666666668</c:v>
                </c:pt>
                <c:pt idx="25">
                  <c:v>25.666666666666668</c:v>
                </c:pt>
                <c:pt idx="26">
                  <c:v>28.666666666666668</c:v>
                </c:pt>
                <c:pt idx="27">
                  <c:v>31.166666666666668</c:v>
                </c:pt>
                <c:pt idx="28">
                  <c:v>34.833333333333336</c:v>
                </c:pt>
                <c:pt idx="29">
                  <c:v>39</c:v>
                </c:pt>
                <c:pt idx="30">
                  <c:v>43.333333333333336</c:v>
                </c:pt>
                <c:pt idx="31">
                  <c:v>47</c:v>
                </c:pt>
                <c:pt idx="32">
                  <c:v>51.166666666666664</c:v>
                </c:pt>
                <c:pt idx="33">
                  <c:v>54.666666666666664</c:v>
                </c:pt>
                <c:pt idx="34">
                  <c:v>60.166666666666664</c:v>
                </c:pt>
                <c:pt idx="35">
                  <c:v>66</c:v>
                </c:pt>
                <c:pt idx="36">
                  <c:v>70.666666666666671</c:v>
                </c:pt>
                <c:pt idx="37">
                  <c:v>78.166666666666671</c:v>
                </c:pt>
                <c:pt idx="38">
                  <c:v>84.833333333333329</c:v>
                </c:pt>
                <c:pt idx="39">
                  <c:v>92.666666666666671</c:v>
                </c:pt>
                <c:pt idx="40">
                  <c:v>97.833333333333329</c:v>
                </c:pt>
                <c:pt idx="41">
                  <c:v>103</c:v>
                </c:pt>
                <c:pt idx="42">
                  <c:v>110.33333333333333</c:v>
                </c:pt>
                <c:pt idx="43">
                  <c:v>117.83333333333333</c:v>
                </c:pt>
                <c:pt idx="44">
                  <c:v>126.5</c:v>
                </c:pt>
                <c:pt idx="45">
                  <c:v>134.33333333333334</c:v>
                </c:pt>
                <c:pt idx="46">
                  <c:v>143</c:v>
                </c:pt>
                <c:pt idx="47">
                  <c:v>151.5</c:v>
                </c:pt>
                <c:pt idx="48">
                  <c:v>161.5</c:v>
                </c:pt>
                <c:pt idx="49">
                  <c:v>171.83333333333334</c:v>
                </c:pt>
                <c:pt idx="50">
                  <c:v>181.33333333333334</c:v>
                </c:pt>
                <c:pt idx="51">
                  <c:v>192</c:v>
                </c:pt>
                <c:pt idx="52">
                  <c:v>204.83333333333334</c:v>
                </c:pt>
                <c:pt idx="53">
                  <c:v>217.16666666666666</c:v>
                </c:pt>
                <c:pt idx="54">
                  <c:v>230</c:v>
                </c:pt>
                <c:pt idx="55">
                  <c:v>241.16666666666666</c:v>
                </c:pt>
                <c:pt idx="56">
                  <c:v>253.5</c:v>
                </c:pt>
                <c:pt idx="57">
                  <c:v>269.16666666666669</c:v>
                </c:pt>
                <c:pt idx="58">
                  <c:v>282.83333333333331</c:v>
                </c:pt>
                <c:pt idx="59">
                  <c:v>295.16666666666669</c:v>
                </c:pt>
                <c:pt idx="60">
                  <c:v>310.83333333333331</c:v>
                </c:pt>
                <c:pt idx="61">
                  <c:v>326.66666666666669</c:v>
                </c:pt>
                <c:pt idx="62">
                  <c:v>340.5</c:v>
                </c:pt>
                <c:pt idx="63">
                  <c:v>356.66666666666669</c:v>
                </c:pt>
                <c:pt idx="64">
                  <c:v>373.16666666666669</c:v>
                </c:pt>
                <c:pt idx="65">
                  <c:v>387.83333333333331</c:v>
                </c:pt>
                <c:pt idx="66">
                  <c:v>403.66666666666669</c:v>
                </c:pt>
                <c:pt idx="67">
                  <c:v>420</c:v>
                </c:pt>
                <c:pt idx="68">
                  <c:v>438</c:v>
                </c:pt>
                <c:pt idx="69">
                  <c:v>457.16666666666669</c:v>
                </c:pt>
                <c:pt idx="70">
                  <c:v>475.66666666666669</c:v>
                </c:pt>
                <c:pt idx="71">
                  <c:v>492.83333333333331</c:v>
                </c:pt>
                <c:pt idx="72">
                  <c:v>509.5</c:v>
                </c:pt>
                <c:pt idx="73">
                  <c:v>526.33333333333337</c:v>
                </c:pt>
                <c:pt idx="74">
                  <c:v>543.5</c:v>
                </c:pt>
                <c:pt idx="75">
                  <c:v>560.83333333333337</c:v>
                </c:pt>
                <c:pt idx="76">
                  <c:v>578.16666666666663</c:v>
                </c:pt>
                <c:pt idx="77">
                  <c:v>596.5</c:v>
                </c:pt>
                <c:pt idx="78">
                  <c:v>617.83333333333337</c:v>
                </c:pt>
                <c:pt idx="79">
                  <c:v>638.16666666666663</c:v>
                </c:pt>
                <c:pt idx="80">
                  <c:v>658.33333333333337</c:v>
                </c:pt>
                <c:pt idx="81">
                  <c:v>681</c:v>
                </c:pt>
                <c:pt idx="82">
                  <c:v>701.5</c:v>
                </c:pt>
                <c:pt idx="83">
                  <c:v>726.33333333333337</c:v>
                </c:pt>
                <c:pt idx="84">
                  <c:v>747.16666666666663</c:v>
                </c:pt>
                <c:pt idx="85">
                  <c:v>769.5</c:v>
                </c:pt>
                <c:pt idx="86">
                  <c:v>790.33333333333337</c:v>
                </c:pt>
                <c:pt idx="87">
                  <c:v>817.33333333333337</c:v>
                </c:pt>
                <c:pt idx="88">
                  <c:v>840.33333333333337</c:v>
                </c:pt>
                <c:pt idx="89">
                  <c:v>865.5</c:v>
                </c:pt>
                <c:pt idx="90">
                  <c:v>886.33333333333337</c:v>
                </c:pt>
                <c:pt idx="91">
                  <c:v>910.33333333333337</c:v>
                </c:pt>
                <c:pt idx="92">
                  <c:v>936.16666666666663</c:v>
                </c:pt>
                <c:pt idx="93">
                  <c:v>961.66666666666663</c:v>
                </c:pt>
                <c:pt idx="94">
                  <c:v>987.66666666666663</c:v>
                </c:pt>
                <c:pt idx="95">
                  <c:v>1016.8333333333334</c:v>
                </c:pt>
                <c:pt idx="96">
                  <c:v>1042</c:v>
                </c:pt>
                <c:pt idx="97">
                  <c:v>1069.6666666666667</c:v>
                </c:pt>
                <c:pt idx="98">
                  <c:v>1102.5</c:v>
                </c:pt>
                <c:pt idx="99">
                  <c:v>1127.6666666666667</c:v>
                </c:pt>
                <c:pt idx="100">
                  <c:v>1160.1666666666667</c:v>
                </c:pt>
                <c:pt idx="101">
                  <c:v>1189.1666666666667</c:v>
                </c:pt>
                <c:pt idx="102">
                  <c:v>1221.1666666666667</c:v>
                </c:pt>
                <c:pt idx="103">
                  <c:v>1247.6666666666667</c:v>
                </c:pt>
                <c:pt idx="104">
                  <c:v>1276.6666666666667</c:v>
                </c:pt>
                <c:pt idx="105">
                  <c:v>1300.6666666666667</c:v>
                </c:pt>
                <c:pt idx="106">
                  <c:v>1326.6666666666667</c:v>
                </c:pt>
                <c:pt idx="107">
                  <c:v>1354.6666666666667</c:v>
                </c:pt>
                <c:pt idx="108">
                  <c:v>1384.3333333333333</c:v>
                </c:pt>
                <c:pt idx="109">
                  <c:v>1413.8333333333333</c:v>
                </c:pt>
                <c:pt idx="110">
                  <c:v>1438</c:v>
                </c:pt>
                <c:pt idx="111">
                  <c:v>1467.8333333333333</c:v>
                </c:pt>
                <c:pt idx="112">
                  <c:v>1498.1666666666667</c:v>
                </c:pt>
                <c:pt idx="113">
                  <c:v>1528.8333333333333</c:v>
                </c:pt>
                <c:pt idx="114">
                  <c:v>1559</c:v>
                </c:pt>
                <c:pt idx="115">
                  <c:v>1590.6666666666667</c:v>
                </c:pt>
                <c:pt idx="116">
                  <c:v>1618.6666666666667</c:v>
                </c:pt>
                <c:pt idx="117">
                  <c:v>1654.1666666666667</c:v>
                </c:pt>
                <c:pt idx="118">
                  <c:v>1683.1666666666667</c:v>
                </c:pt>
                <c:pt idx="119">
                  <c:v>1715.3333333333333</c:v>
                </c:pt>
                <c:pt idx="120">
                  <c:v>1746.8333333333333</c:v>
                </c:pt>
                <c:pt idx="121">
                  <c:v>1775.6666666666667</c:v>
                </c:pt>
                <c:pt idx="122">
                  <c:v>1806.5</c:v>
                </c:pt>
                <c:pt idx="123">
                  <c:v>1847.5</c:v>
                </c:pt>
                <c:pt idx="124">
                  <c:v>1879.1666666666667</c:v>
                </c:pt>
                <c:pt idx="125">
                  <c:v>1915.1666666666667</c:v>
                </c:pt>
                <c:pt idx="126">
                  <c:v>1952.5</c:v>
                </c:pt>
                <c:pt idx="127">
                  <c:v>1985</c:v>
                </c:pt>
                <c:pt idx="128">
                  <c:v>2016.5</c:v>
                </c:pt>
                <c:pt idx="129">
                  <c:v>2049.6666666666665</c:v>
                </c:pt>
                <c:pt idx="130">
                  <c:v>2083</c:v>
                </c:pt>
                <c:pt idx="131">
                  <c:v>2114.8333333333335</c:v>
                </c:pt>
                <c:pt idx="132">
                  <c:v>2150</c:v>
                </c:pt>
                <c:pt idx="133">
                  <c:v>2184.5</c:v>
                </c:pt>
                <c:pt idx="134">
                  <c:v>2218.6666666666665</c:v>
                </c:pt>
                <c:pt idx="135">
                  <c:v>2250.6666666666665</c:v>
                </c:pt>
                <c:pt idx="136">
                  <c:v>2282.1666666666665</c:v>
                </c:pt>
                <c:pt idx="137">
                  <c:v>2313.5</c:v>
                </c:pt>
                <c:pt idx="138">
                  <c:v>2351.6666666666665</c:v>
                </c:pt>
                <c:pt idx="139">
                  <c:v>2381.8333333333335</c:v>
                </c:pt>
                <c:pt idx="140">
                  <c:v>2412.8333333333335</c:v>
                </c:pt>
                <c:pt idx="141">
                  <c:v>2442.5</c:v>
                </c:pt>
                <c:pt idx="142">
                  <c:v>2469.8333333333335</c:v>
                </c:pt>
                <c:pt idx="143">
                  <c:v>2495.8333333333335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8B5-42DC-BDE1-0BFA9AEBD41A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1.1666666666666667</c:v>
                </c:pt>
                <c:pt idx="2">
                  <c:v>1.1666666666666667</c:v>
                </c:pt>
                <c:pt idx="3">
                  <c:v>1.1666666666666667</c:v>
                </c:pt>
                <c:pt idx="4">
                  <c:v>1.1666666666666667</c:v>
                </c:pt>
                <c:pt idx="5">
                  <c:v>1.3333333333333333</c:v>
                </c:pt>
                <c:pt idx="6">
                  <c:v>1.3333333333333333</c:v>
                </c:pt>
                <c:pt idx="7">
                  <c:v>1.5</c:v>
                </c:pt>
                <c:pt idx="8">
                  <c:v>1.6666666666666667</c:v>
                </c:pt>
                <c:pt idx="9">
                  <c:v>2.3333333333333335</c:v>
                </c:pt>
                <c:pt idx="10">
                  <c:v>2.8333333333333335</c:v>
                </c:pt>
                <c:pt idx="11">
                  <c:v>3.3333333333333335</c:v>
                </c:pt>
                <c:pt idx="12">
                  <c:v>3.5</c:v>
                </c:pt>
                <c:pt idx="13">
                  <c:v>3.8333333333333335</c:v>
                </c:pt>
                <c:pt idx="14">
                  <c:v>4.5</c:v>
                </c:pt>
                <c:pt idx="15">
                  <c:v>5.166666666666667</c:v>
                </c:pt>
                <c:pt idx="16">
                  <c:v>6.5</c:v>
                </c:pt>
                <c:pt idx="17">
                  <c:v>7.5</c:v>
                </c:pt>
                <c:pt idx="18">
                  <c:v>8</c:v>
                </c:pt>
                <c:pt idx="19">
                  <c:v>9.1666666666666661</c:v>
                </c:pt>
                <c:pt idx="20">
                  <c:v>10.166666666666666</c:v>
                </c:pt>
                <c:pt idx="21">
                  <c:v>12</c:v>
                </c:pt>
                <c:pt idx="22">
                  <c:v>14.666666666666666</c:v>
                </c:pt>
                <c:pt idx="23">
                  <c:v>17.5</c:v>
                </c:pt>
                <c:pt idx="24">
                  <c:v>20.166666666666668</c:v>
                </c:pt>
                <c:pt idx="25">
                  <c:v>23.166666666666668</c:v>
                </c:pt>
                <c:pt idx="26">
                  <c:v>26</c:v>
                </c:pt>
                <c:pt idx="27">
                  <c:v>28.166666666666668</c:v>
                </c:pt>
                <c:pt idx="28">
                  <c:v>30.333333333333332</c:v>
                </c:pt>
                <c:pt idx="29">
                  <c:v>32.833333333333336</c:v>
                </c:pt>
                <c:pt idx="30">
                  <c:v>36.333333333333336</c:v>
                </c:pt>
                <c:pt idx="31">
                  <c:v>38.333333333333336</c:v>
                </c:pt>
                <c:pt idx="32">
                  <c:v>42.333333333333336</c:v>
                </c:pt>
                <c:pt idx="33">
                  <c:v>46.333333333333336</c:v>
                </c:pt>
                <c:pt idx="34">
                  <c:v>50.666666666666664</c:v>
                </c:pt>
                <c:pt idx="35">
                  <c:v>55.666666666666664</c:v>
                </c:pt>
                <c:pt idx="36">
                  <c:v>60.166666666666664</c:v>
                </c:pt>
                <c:pt idx="37">
                  <c:v>63.833333333333336</c:v>
                </c:pt>
                <c:pt idx="38">
                  <c:v>67.333333333333329</c:v>
                </c:pt>
                <c:pt idx="39">
                  <c:v>73.166666666666671</c:v>
                </c:pt>
                <c:pt idx="40">
                  <c:v>77.666666666666671</c:v>
                </c:pt>
                <c:pt idx="41">
                  <c:v>83.333333333333329</c:v>
                </c:pt>
                <c:pt idx="42">
                  <c:v>89.5</c:v>
                </c:pt>
                <c:pt idx="43">
                  <c:v>95.833333333333329</c:v>
                </c:pt>
                <c:pt idx="44">
                  <c:v>102.5</c:v>
                </c:pt>
                <c:pt idx="45">
                  <c:v>109.33333333333333</c:v>
                </c:pt>
                <c:pt idx="46">
                  <c:v>115.66666666666667</c:v>
                </c:pt>
                <c:pt idx="47">
                  <c:v>121.33333333333333</c:v>
                </c:pt>
                <c:pt idx="48">
                  <c:v>127.66666666666667</c:v>
                </c:pt>
                <c:pt idx="49">
                  <c:v>134.33333333333334</c:v>
                </c:pt>
                <c:pt idx="50">
                  <c:v>141.83333333333334</c:v>
                </c:pt>
                <c:pt idx="51">
                  <c:v>149</c:v>
                </c:pt>
                <c:pt idx="52">
                  <c:v>157.66666666666666</c:v>
                </c:pt>
                <c:pt idx="53">
                  <c:v>165.16666666666666</c:v>
                </c:pt>
                <c:pt idx="54">
                  <c:v>176.66666666666666</c:v>
                </c:pt>
                <c:pt idx="55">
                  <c:v>185.5</c:v>
                </c:pt>
                <c:pt idx="56">
                  <c:v>196.83333333333334</c:v>
                </c:pt>
                <c:pt idx="57">
                  <c:v>206</c:v>
                </c:pt>
                <c:pt idx="58">
                  <c:v>218.5</c:v>
                </c:pt>
                <c:pt idx="59">
                  <c:v>228.83333333333334</c:v>
                </c:pt>
                <c:pt idx="60">
                  <c:v>240.83333333333334</c:v>
                </c:pt>
                <c:pt idx="61">
                  <c:v>252.5</c:v>
                </c:pt>
                <c:pt idx="62">
                  <c:v>264.83333333333331</c:v>
                </c:pt>
                <c:pt idx="63">
                  <c:v>278.33333333333331</c:v>
                </c:pt>
                <c:pt idx="64">
                  <c:v>292.33333333333331</c:v>
                </c:pt>
                <c:pt idx="65">
                  <c:v>304</c:v>
                </c:pt>
                <c:pt idx="66">
                  <c:v>316.5</c:v>
                </c:pt>
                <c:pt idx="67">
                  <c:v>329.66666666666669</c:v>
                </c:pt>
                <c:pt idx="68">
                  <c:v>343.83333333333331</c:v>
                </c:pt>
                <c:pt idx="69">
                  <c:v>356.66666666666669</c:v>
                </c:pt>
                <c:pt idx="70">
                  <c:v>371.5</c:v>
                </c:pt>
                <c:pt idx="71">
                  <c:v>390.16666666666669</c:v>
                </c:pt>
                <c:pt idx="72">
                  <c:v>405.33333333333331</c:v>
                </c:pt>
                <c:pt idx="73">
                  <c:v>419.33333333333331</c:v>
                </c:pt>
                <c:pt idx="74">
                  <c:v>435.83333333333331</c:v>
                </c:pt>
                <c:pt idx="75">
                  <c:v>453.5</c:v>
                </c:pt>
                <c:pt idx="76">
                  <c:v>473.5</c:v>
                </c:pt>
                <c:pt idx="77">
                  <c:v>490.5</c:v>
                </c:pt>
                <c:pt idx="78">
                  <c:v>507.83333333333331</c:v>
                </c:pt>
                <c:pt idx="79">
                  <c:v>528.83333333333337</c:v>
                </c:pt>
                <c:pt idx="80">
                  <c:v>548.16666666666663</c:v>
                </c:pt>
                <c:pt idx="81">
                  <c:v>568.66666666666663</c:v>
                </c:pt>
                <c:pt idx="82">
                  <c:v>585.5</c:v>
                </c:pt>
                <c:pt idx="83">
                  <c:v>606.16666666666663</c:v>
                </c:pt>
                <c:pt idx="84">
                  <c:v>626.83333333333337</c:v>
                </c:pt>
                <c:pt idx="85">
                  <c:v>647.16666666666663</c:v>
                </c:pt>
                <c:pt idx="86">
                  <c:v>665.5</c:v>
                </c:pt>
                <c:pt idx="87">
                  <c:v>687.5</c:v>
                </c:pt>
                <c:pt idx="88">
                  <c:v>709.83333333333337</c:v>
                </c:pt>
                <c:pt idx="89">
                  <c:v>732.33333333333337</c:v>
                </c:pt>
                <c:pt idx="90">
                  <c:v>753.33333333333337</c:v>
                </c:pt>
                <c:pt idx="91">
                  <c:v>773.16666666666663</c:v>
                </c:pt>
                <c:pt idx="92">
                  <c:v>797.66666666666663</c:v>
                </c:pt>
                <c:pt idx="93">
                  <c:v>822.66666666666663</c:v>
                </c:pt>
                <c:pt idx="94">
                  <c:v>845.16666666666663</c:v>
                </c:pt>
                <c:pt idx="95">
                  <c:v>865.66666666666663</c:v>
                </c:pt>
                <c:pt idx="96">
                  <c:v>891.33333333333337</c:v>
                </c:pt>
                <c:pt idx="97">
                  <c:v>918.16666666666663</c:v>
                </c:pt>
                <c:pt idx="98">
                  <c:v>937.5</c:v>
                </c:pt>
                <c:pt idx="99">
                  <c:v>960.33333333333337</c:v>
                </c:pt>
                <c:pt idx="100">
                  <c:v>987</c:v>
                </c:pt>
                <c:pt idx="101">
                  <c:v>1015.3333333333334</c:v>
                </c:pt>
                <c:pt idx="102">
                  <c:v>1041.8333333333333</c:v>
                </c:pt>
                <c:pt idx="103">
                  <c:v>1069</c:v>
                </c:pt>
                <c:pt idx="104">
                  <c:v>1096.6666666666667</c:v>
                </c:pt>
                <c:pt idx="105">
                  <c:v>1128.3333333333333</c:v>
                </c:pt>
                <c:pt idx="106">
                  <c:v>1155.6666666666667</c:v>
                </c:pt>
                <c:pt idx="107">
                  <c:v>1187.1666666666667</c:v>
                </c:pt>
                <c:pt idx="108">
                  <c:v>1221.3333333333333</c:v>
                </c:pt>
                <c:pt idx="109">
                  <c:v>1251</c:v>
                </c:pt>
                <c:pt idx="110">
                  <c:v>1281.5</c:v>
                </c:pt>
                <c:pt idx="111">
                  <c:v>1311.1666666666667</c:v>
                </c:pt>
                <c:pt idx="112">
                  <c:v>1343</c:v>
                </c:pt>
                <c:pt idx="113">
                  <c:v>1372.8333333333333</c:v>
                </c:pt>
                <c:pt idx="114">
                  <c:v>1405.1666666666667</c:v>
                </c:pt>
                <c:pt idx="115">
                  <c:v>1434</c:v>
                </c:pt>
                <c:pt idx="116">
                  <c:v>1462.1666666666667</c:v>
                </c:pt>
                <c:pt idx="117">
                  <c:v>1491.3333333333333</c:v>
                </c:pt>
                <c:pt idx="118">
                  <c:v>1521.6666666666667</c:v>
                </c:pt>
                <c:pt idx="119">
                  <c:v>1553</c:v>
                </c:pt>
                <c:pt idx="120">
                  <c:v>1585.8333333333333</c:v>
                </c:pt>
                <c:pt idx="121">
                  <c:v>1621.8333333333333</c:v>
                </c:pt>
                <c:pt idx="122">
                  <c:v>1655.1666666666667</c:v>
                </c:pt>
                <c:pt idx="123">
                  <c:v>1691</c:v>
                </c:pt>
                <c:pt idx="124">
                  <c:v>1728</c:v>
                </c:pt>
                <c:pt idx="125">
                  <c:v>1760.5</c:v>
                </c:pt>
                <c:pt idx="126">
                  <c:v>1795.5</c:v>
                </c:pt>
                <c:pt idx="127">
                  <c:v>1826.1666666666667</c:v>
                </c:pt>
                <c:pt idx="128">
                  <c:v>1863.8333333333333</c:v>
                </c:pt>
                <c:pt idx="129">
                  <c:v>1896.8333333333333</c:v>
                </c:pt>
                <c:pt idx="130">
                  <c:v>1933.1666666666667</c:v>
                </c:pt>
                <c:pt idx="131">
                  <c:v>1971.5</c:v>
                </c:pt>
                <c:pt idx="132">
                  <c:v>2005</c:v>
                </c:pt>
                <c:pt idx="133">
                  <c:v>2038</c:v>
                </c:pt>
                <c:pt idx="134">
                  <c:v>2071.1666666666665</c:v>
                </c:pt>
                <c:pt idx="135">
                  <c:v>2102.5</c:v>
                </c:pt>
                <c:pt idx="136">
                  <c:v>2137</c:v>
                </c:pt>
                <c:pt idx="137">
                  <c:v>2172</c:v>
                </c:pt>
                <c:pt idx="138">
                  <c:v>2206</c:v>
                </c:pt>
                <c:pt idx="139">
                  <c:v>2238.8333333333335</c:v>
                </c:pt>
                <c:pt idx="140">
                  <c:v>2270.8333333333335</c:v>
                </c:pt>
                <c:pt idx="141">
                  <c:v>2305.3333333333335</c:v>
                </c:pt>
                <c:pt idx="142">
                  <c:v>2336.3333333333335</c:v>
                </c:pt>
                <c:pt idx="143">
                  <c:v>2365.8333333333335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8B5-42DC-BDE1-0BFA9AEBD41A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8B5-42DC-BDE1-0BFA9AEBD41A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8B5-42DC-BDE1-0BFA9AEBD41A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8B5-42DC-BDE1-0BFA9AEBD41A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8B5-42DC-BDE1-0BFA9AEBD41A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8B5-42DC-BDE1-0BFA9AEBD41A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8B5-42DC-BDE1-0BFA9AEBD4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6214207650273224"/>
          <c:w val="0.87657160376779586"/>
          <c:h val="0.6939843065927862"/>
        </c:manualLayout>
      </c:layout>
      <c:lineChart>
        <c:grouping val="standard"/>
        <c:varyColors val="0"/>
        <c:ser>
          <c:idx val="10"/>
          <c:order val="0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  <c:pt idx="6">
                  <c:v>26</c:v>
                </c:pt>
                <c:pt idx="7">
                  <c:v>39</c:v>
                </c:pt>
                <c:pt idx="8">
                  <c:v>56</c:v>
                </c:pt>
                <c:pt idx="9">
                  <c:v>78</c:v>
                </c:pt>
                <c:pt idx="10">
                  <c:v>94</c:v>
                </c:pt>
                <c:pt idx="11">
                  <c:v>103</c:v>
                </c:pt>
                <c:pt idx="12">
                  <c:v>125</c:v>
                </c:pt>
                <c:pt idx="13">
                  <c:v>146</c:v>
                </c:pt>
                <c:pt idx="14">
                  <c:v>175</c:v>
                </c:pt>
                <c:pt idx="15">
                  <c:v>196</c:v>
                </c:pt>
                <c:pt idx="16">
                  <c:v>212</c:v>
                </c:pt>
                <c:pt idx="17">
                  <c:v>234</c:v>
                </c:pt>
                <c:pt idx="18">
                  <c:v>263</c:v>
                </c:pt>
                <c:pt idx="19">
                  <c:v>295</c:v>
                </c:pt>
                <c:pt idx="20">
                  <c:v>332</c:v>
                </c:pt>
                <c:pt idx="21">
                  <c:v>336</c:v>
                </c:pt>
                <c:pt idx="22">
                  <c:v>344</c:v>
                </c:pt>
                <c:pt idx="23">
                  <c:v>351</c:v>
                </c:pt>
                <c:pt idx="24">
                  <c:v>366</c:v>
                </c:pt>
                <c:pt idx="25">
                  <c:v>380</c:v>
                </c:pt>
                <c:pt idx="26">
                  <c:v>397</c:v>
                </c:pt>
                <c:pt idx="27">
                  <c:v>414</c:v>
                </c:pt>
                <c:pt idx="28">
                  <c:v>432</c:v>
                </c:pt>
                <c:pt idx="29">
                  <c:v>448</c:v>
                </c:pt>
                <c:pt idx="30">
                  <c:v>459</c:v>
                </c:pt>
                <c:pt idx="31">
                  <c:v>470</c:v>
                </c:pt>
                <c:pt idx="32">
                  <c:v>486</c:v>
                </c:pt>
                <c:pt idx="33">
                  <c:v>507</c:v>
                </c:pt>
                <c:pt idx="34">
                  <c:v>527</c:v>
                </c:pt>
                <c:pt idx="35">
                  <c:v>543</c:v>
                </c:pt>
                <c:pt idx="36">
                  <c:v>555</c:v>
                </c:pt>
                <c:pt idx="37">
                  <c:v>571</c:v>
                </c:pt>
                <c:pt idx="38">
                  <c:v>586</c:v>
                </c:pt>
                <c:pt idx="39">
                  <c:v>602</c:v>
                </c:pt>
                <c:pt idx="40">
                  <c:v>622</c:v>
                </c:pt>
                <c:pt idx="41">
                  <c:v>632</c:v>
                </c:pt>
                <c:pt idx="42">
                  <c:v>649</c:v>
                </c:pt>
                <c:pt idx="43">
                  <c:v>679</c:v>
                </c:pt>
                <c:pt idx="44">
                  <c:v>697</c:v>
                </c:pt>
                <c:pt idx="45">
                  <c:v>727</c:v>
                </c:pt>
                <c:pt idx="46">
                  <c:v>757</c:v>
                </c:pt>
                <c:pt idx="47">
                  <c:v>777</c:v>
                </c:pt>
                <c:pt idx="48">
                  <c:v>801</c:v>
                </c:pt>
                <c:pt idx="49">
                  <c:v>829</c:v>
                </c:pt>
                <c:pt idx="50">
                  <c:v>867</c:v>
                </c:pt>
                <c:pt idx="51">
                  <c:v>895</c:v>
                </c:pt>
                <c:pt idx="52">
                  <c:v>916</c:v>
                </c:pt>
                <c:pt idx="53">
                  <c:v>947</c:v>
                </c:pt>
                <c:pt idx="54">
                  <c:v>965</c:v>
                </c:pt>
                <c:pt idx="55">
                  <c:v>991</c:v>
                </c:pt>
                <c:pt idx="56">
                  <c:v>1016</c:v>
                </c:pt>
                <c:pt idx="57">
                  <c:v>1048</c:v>
                </c:pt>
                <c:pt idx="58">
                  <c:v>1081</c:v>
                </c:pt>
                <c:pt idx="59">
                  <c:v>1115</c:v>
                </c:pt>
                <c:pt idx="60">
                  <c:v>1149</c:v>
                </c:pt>
                <c:pt idx="61">
                  <c:v>1182</c:v>
                </c:pt>
                <c:pt idx="62">
                  <c:v>1231</c:v>
                </c:pt>
                <c:pt idx="63">
                  <c:v>1256</c:v>
                </c:pt>
                <c:pt idx="64">
                  <c:v>1280</c:v>
                </c:pt>
                <c:pt idx="65">
                  <c:v>1313</c:v>
                </c:pt>
                <c:pt idx="66">
                  <c:v>1349</c:v>
                </c:pt>
                <c:pt idx="67">
                  <c:v>1383</c:v>
                </c:pt>
                <c:pt idx="68">
                  <c:v>1417</c:v>
                </c:pt>
                <c:pt idx="69">
                  <c:v>1459</c:v>
                </c:pt>
                <c:pt idx="70">
                  <c:v>1499</c:v>
                </c:pt>
                <c:pt idx="71">
                  <c:v>1540</c:v>
                </c:pt>
                <c:pt idx="72">
                  <c:v>1585</c:v>
                </c:pt>
                <c:pt idx="73">
                  <c:v>1628</c:v>
                </c:pt>
                <c:pt idx="74">
                  <c:v>1670</c:v>
                </c:pt>
                <c:pt idx="75">
                  <c:v>1713</c:v>
                </c:pt>
                <c:pt idx="76">
                  <c:v>1746</c:v>
                </c:pt>
                <c:pt idx="77">
                  <c:v>1795</c:v>
                </c:pt>
                <c:pt idx="78">
                  <c:v>1833</c:v>
                </c:pt>
                <c:pt idx="79">
                  <c:v>1873</c:v>
                </c:pt>
                <c:pt idx="80">
                  <c:v>1903</c:v>
                </c:pt>
                <c:pt idx="81">
                  <c:v>1936</c:v>
                </c:pt>
                <c:pt idx="82">
                  <c:v>1971</c:v>
                </c:pt>
                <c:pt idx="83">
                  <c:v>2009</c:v>
                </c:pt>
                <c:pt idx="84">
                  <c:v>2044</c:v>
                </c:pt>
                <c:pt idx="85">
                  <c:v>2086</c:v>
                </c:pt>
                <c:pt idx="86">
                  <c:v>2138</c:v>
                </c:pt>
                <c:pt idx="87">
                  <c:v>2184</c:v>
                </c:pt>
                <c:pt idx="88">
                  <c:v>2222</c:v>
                </c:pt>
                <c:pt idx="89">
                  <c:v>2268</c:v>
                </c:pt>
                <c:pt idx="90">
                  <c:v>2302</c:v>
                </c:pt>
                <c:pt idx="91">
                  <c:v>2339</c:v>
                </c:pt>
                <c:pt idx="92">
                  <c:v>2381</c:v>
                </c:pt>
                <c:pt idx="93">
                  <c:v>2420</c:v>
                </c:pt>
                <c:pt idx="94">
                  <c:v>2444</c:v>
                </c:pt>
                <c:pt idx="95">
                  <c:v>2477</c:v>
                </c:pt>
                <c:pt idx="96">
                  <c:v>2505</c:v>
                </c:pt>
                <c:pt idx="97">
                  <c:v>2532</c:v>
                </c:pt>
                <c:pt idx="98">
                  <c:v>2553</c:v>
                </c:pt>
                <c:pt idx="99">
                  <c:v>2581</c:v>
                </c:pt>
                <c:pt idx="100">
                  <c:v>2601</c:v>
                </c:pt>
                <c:pt idx="101">
                  <c:v>2624</c:v>
                </c:pt>
                <c:pt idx="102">
                  <c:v>2650</c:v>
                </c:pt>
                <c:pt idx="103">
                  <c:v>2672</c:v>
                </c:pt>
                <c:pt idx="104">
                  <c:v>2694</c:v>
                </c:pt>
                <c:pt idx="105">
                  <c:v>2714</c:v>
                </c:pt>
                <c:pt idx="106">
                  <c:v>2745</c:v>
                </c:pt>
                <c:pt idx="107">
                  <c:v>2762</c:v>
                </c:pt>
                <c:pt idx="108">
                  <c:v>2773</c:v>
                </c:pt>
                <c:pt idx="109">
                  <c:v>2794</c:v>
                </c:pt>
                <c:pt idx="110">
                  <c:v>2807</c:v>
                </c:pt>
                <c:pt idx="111">
                  <c:v>2819</c:v>
                </c:pt>
                <c:pt idx="112">
                  <c:v>2833</c:v>
                </c:pt>
                <c:pt idx="113">
                  <c:v>2846</c:v>
                </c:pt>
                <c:pt idx="114">
                  <c:v>2860</c:v>
                </c:pt>
                <c:pt idx="115">
                  <c:v>2870</c:v>
                </c:pt>
                <c:pt idx="116">
                  <c:v>2885</c:v>
                </c:pt>
                <c:pt idx="117">
                  <c:v>2898</c:v>
                </c:pt>
                <c:pt idx="118">
                  <c:v>2909</c:v>
                </c:pt>
                <c:pt idx="119">
                  <c:v>2921</c:v>
                </c:pt>
                <c:pt idx="120">
                  <c:v>2930</c:v>
                </c:pt>
                <c:pt idx="121">
                  <c:v>2937</c:v>
                </c:pt>
                <c:pt idx="122">
                  <c:v>2947</c:v>
                </c:pt>
                <c:pt idx="123">
                  <c:v>2953</c:v>
                </c:pt>
                <c:pt idx="124">
                  <c:v>2961</c:v>
                </c:pt>
                <c:pt idx="125">
                  <c:v>2964</c:v>
                </c:pt>
                <c:pt idx="126">
                  <c:v>2969</c:v>
                </c:pt>
                <c:pt idx="127">
                  <c:v>2974</c:v>
                </c:pt>
                <c:pt idx="128">
                  <c:v>2978</c:v>
                </c:pt>
                <c:pt idx="129">
                  <c:v>2981</c:v>
                </c:pt>
                <c:pt idx="130">
                  <c:v>2985</c:v>
                </c:pt>
                <c:pt idx="131">
                  <c:v>2988</c:v>
                </c:pt>
                <c:pt idx="132">
                  <c:v>2989</c:v>
                </c:pt>
                <c:pt idx="133">
                  <c:v>2990</c:v>
                </c:pt>
                <c:pt idx="134">
                  <c:v>2990</c:v>
                </c:pt>
                <c:pt idx="135">
                  <c:v>2991</c:v>
                </c:pt>
                <c:pt idx="136">
                  <c:v>2991</c:v>
                </c:pt>
                <c:pt idx="137">
                  <c:v>2991</c:v>
                </c:pt>
                <c:pt idx="138">
                  <c:v>2993</c:v>
                </c:pt>
                <c:pt idx="139">
                  <c:v>2993</c:v>
                </c:pt>
                <c:pt idx="140">
                  <c:v>2994</c:v>
                </c:pt>
                <c:pt idx="141">
                  <c:v>2995</c:v>
                </c:pt>
                <c:pt idx="142">
                  <c:v>2996</c:v>
                </c:pt>
                <c:pt idx="143">
                  <c:v>2997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0C-4106-A6BC-77AAAAE8797D}"/>
            </c:ext>
          </c:extLst>
        </c:ser>
        <c:ser>
          <c:idx val="11"/>
          <c:order val="1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10</c:v>
                </c:pt>
                <c:pt idx="3">
                  <c:v>16</c:v>
                </c:pt>
                <c:pt idx="4">
                  <c:v>31</c:v>
                </c:pt>
                <c:pt idx="5">
                  <c:v>40</c:v>
                </c:pt>
                <c:pt idx="6">
                  <c:v>48</c:v>
                </c:pt>
                <c:pt idx="7">
                  <c:v>60</c:v>
                </c:pt>
                <c:pt idx="8">
                  <c:v>76</c:v>
                </c:pt>
                <c:pt idx="9">
                  <c:v>86</c:v>
                </c:pt>
                <c:pt idx="10">
                  <c:v>100</c:v>
                </c:pt>
                <c:pt idx="11">
                  <c:v>120</c:v>
                </c:pt>
                <c:pt idx="12">
                  <c:v>150</c:v>
                </c:pt>
                <c:pt idx="13">
                  <c:v>163</c:v>
                </c:pt>
                <c:pt idx="14">
                  <c:v>187</c:v>
                </c:pt>
                <c:pt idx="15">
                  <c:v>211</c:v>
                </c:pt>
                <c:pt idx="16">
                  <c:v>233</c:v>
                </c:pt>
                <c:pt idx="17">
                  <c:v>258</c:v>
                </c:pt>
                <c:pt idx="18">
                  <c:v>289</c:v>
                </c:pt>
                <c:pt idx="19">
                  <c:v>332</c:v>
                </c:pt>
                <c:pt idx="20">
                  <c:v>361</c:v>
                </c:pt>
                <c:pt idx="21">
                  <c:v>364</c:v>
                </c:pt>
                <c:pt idx="22">
                  <c:v>368</c:v>
                </c:pt>
                <c:pt idx="23">
                  <c:v>376</c:v>
                </c:pt>
                <c:pt idx="24">
                  <c:v>387</c:v>
                </c:pt>
                <c:pt idx="25">
                  <c:v>393</c:v>
                </c:pt>
                <c:pt idx="26">
                  <c:v>405</c:v>
                </c:pt>
                <c:pt idx="27">
                  <c:v>414</c:v>
                </c:pt>
                <c:pt idx="28">
                  <c:v>423</c:v>
                </c:pt>
                <c:pt idx="29">
                  <c:v>436</c:v>
                </c:pt>
                <c:pt idx="30">
                  <c:v>441</c:v>
                </c:pt>
                <c:pt idx="31">
                  <c:v>459</c:v>
                </c:pt>
                <c:pt idx="32">
                  <c:v>480</c:v>
                </c:pt>
                <c:pt idx="33">
                  <c:v>496</c:v>
                </c:pt>
                <c:pt idx="34">
                  <c:v>513</c:v>
                </c:pt>
                <c:pt idx="35">
                  <c:v>534</c:v>
                </c:pt>
                <c:pt idx="36">
                  <c:v>549</c:v>
                </c:pt>
                <c:pt idx="37">
                  <c:v>562</c:v>
                </c:pt>
                <c:pt idx="38">
                  <c:v>583</c:v>
                </c:pt>
                <c:pt idx="39">
                  <c:v>597</c:v>
                </c:pt>
                <c:pt idx="40">
                  <c:v>610</c:v>
                </c:pt>
                <c:pt idx="41">
                  <c:v>638</c:v>
                </c:pt>
                <c:pt idx="42">
                  <c:v>656</c:v>
                </c:pt>
                <c:pt idx="43">
                  <c:v>677</c:v>
                </c:pt>
                <c:pt idx="44">
                  <c:v>694</c:v>
                </c:pt>
                <c:pt idx="45">
                  <c:v>713</c:v>
                </c:pt>
                <c:pt idx="46">
                  <c:v>728</c:v>
                </c:pt>
                <c:pt idx="47">
                  <c:v>747</c:v>
                </c:pt>
                <c:pt idx="48">
                  <c:v>764</c:v>
                </c:pt>
                <c:pt idx="49">
                  <c:v>782</c:v>
                </c:pt>
                <c:pt idx="50">
                  <c:v>807</c:v>
                </c:pt>
                <c:pt idx="51">
                  <c:v>830</c:v>
                </c:pt>
                <c:pt idx="52">
                  <c:v>844</c:v>
                </c:pt>
                <c:pt idx="53">
                  <c:v>865</c:v>
                </c:pt>
                <c:pt idx="54">
                  <c:v>882</c:v>
                </c:pt>
                <c:pt idx="55">
                  <c:v>901</c:v>
                </c:pt>
                <c:pt idx="56">
                  <c:v>920</c:v>
                </c:pt>
                <c:pt idx="57">
                  <c:v>947</c:v>
                </c:pt>
                <c:pt idx="58">
                  <c:v>965</c:v>
                </c:pt>
                <c:pt idx="59">
                  <c:v>990</c:v>
                </c:pt>
                <c:pt idx="60">
                  <c:v>1020</c:v>
                </c:pt>
                <c:pt idx="61">
                  <c:v>1050</c:v>
                </c:pt>
                <c:pt idx="62">
                  <c:v>1075</c:v>
                </c:pt>
                <c:pt idx="63">
                  <c:v>1098</c:v>
                </c:pt>
                <c:pt idx="64">
                  <c:v>1121</c:v>
                </c:pt>
                <c:pt idx="65">
                  <c:v>1151</c:v>
                </c:pt>
                <c:pt idx="66">
                  <c:v>1182</c:v>
                </c:pt>
                <c:pt idx="67">
                  <c:v>1207</c:v>
                </c:pt>
                <c:pt idx="68">
                  <c:v>1237</c:v>
                </c:pt>
                <c:pt idx="69">
                  <c:v>1272</c:v>
                </c:pt>
                <c:pt idx="70">
                  <c:v>1296</c:v>
                </c:pt>
                <c:pt idx="71">
                  <c:v>1331</c:v>
                </c:pt>
                <c:pt idx="72">
                  <c:v>1360</c:v>
                </c:pt>
                <c:pt idx="73">
                  <c:v>1386</c:v>
                </c:pt>
                <c:pt idx="74">
                  <c:v>1423</c:v>
                </c:pt>
                <c:pt idx="75">
                  <c:v>1460</c:v>
                </c:pt>
                <c:pt idx="76">
                  <c:v>1498</c:v>
                </c:pt>
                <c:pt idx="77">
                  <c:v>1526</c:v>
                </c:pt>
                <c:pt idx="78">
                  <c:v>1565</c:v>
                </c:pt>
                <c:pt idx="79">
                  <c:v>1605</c:v>
                </c:pt>
                <c:pt idx="80">
                  <c:v>1647</c:v>
                </c:pt>
                <c:pt idx="81">
                  <c:v>1690</c:v>
                </c:pt>
                <c:pt idx="82">
                  <c:v>1745</c:v>
                </c:pt>
                <c:pt idx="83">
                  <c:v>1788</c:v>
                </c:pt>
                <c:pt idx="84">
                  <c:v>1821</c:v>
                </c:pt>
                <c:pt idx="85">
                  <c:v>1865</c:v>
                </c:pt>
                <c:pt idx="86">
                  <c:v>1906</c:v>
                </c:pt>
                <c:pt idx="87">
                  <c:v>1947</c:v>
                </c:pt>
                <c:pt idx="88">
                  <c:v>1990</c:v>
                </c:pt>
                <c:pt idx="89">
                  <c:v>2012</c:v>
                </c:pt>
                <c:pt idx="90">
                  <c:v>2056</c:v>
                </c:pt>
                <c:pt idx="91">
                  <c:v>2094</c:v>
                </c:pt>
                <c:pt idx="92">
                  <c:v>2119</c:v>
                </c:pt>
                <c:pt idx="93">
                  <c:v>2151</c:v>
                </c:pt>
                <c:pt idx="94">
                  <c:v>2183</c:v>
                </c:pt>
                <c:pt idx="95">
                  <c:v>2224</c:v>
                </c:pt>
                <c:pt idx="96">
                  <c:v>2258</c:v>
                </c:pt>
                <c:pt idx="97">
                  <c:v>2306</c:v>
                </c:pt>
                <c:pt idx="98">
                  <c:v>2348</c:v>
                </c:pt>
                <c:pt idx="99">
                  <c:v>2384</c:v>
                </c:pt>
                <c:pt idx="100">
                  <c:v>2416</c:v>
                </c:pt>
                <c:pt idx="101">
                  <c:v>2451</c:v>
                </c:pt>
                <c:pt idx="102">
                  <c:v>2482</c:v>
                </c:pt>
                <c:pt idx="103">
                  <c:v>2516</c:v>
                </c:pt>
                <c:pt idx="104">
                  <c:v>2543</c:v>
                </c:pt>
                <c:pt idx="105">
                  <c:v>2570</c:v>
                </c:pt>
                <c:pt idx="106">
                  <c:v>2598</c:v>
                </c:pt>
                <c:pt idx="107">
                  <c:v>2622</c:v>
                </c:pt>
                <c:pt idx="108">
                  <c:v>2640</c:v>
                </c:pt>
                <c:pt idx="109">
                  <c:v>2660</c:v>
                </c:pt>
                <c:pt idx="110">
                  <c:v>2689</c:v>
                </c:pt>
                <c:pt idx="111">
                  <c:v>2705</c:v>
                </c:pt>
                <c:pt idx="112">
                  <c:v>2731</c:v>
                </c:pt>
                <c:pt idx="113">
                  <c:v>2741</c:v>
                </c:pt>
                <c:pt idx="114">
                  <c:v>2763</c:v>
                </c:pt>
                <c:pt idx="115">
                  <c:v>2772</c:v>
                </c:pt>
                <c:pt idx="116">
                  <c:v>2785</c:v>
                </c:pt>
                <c:pt idx="117">
                  <c:v>2797</c:v>
                </c:pt>
                <c:pt idx="118">
                  <c:v>2808</c:v>
                </c:pt>
                <c:pt idx="119">
                  <c:v>2825</c:v>
                </c:pt>
                <c:pt idx="120">
                  <c:v>2833</c:v>
                </c:pt>
                <c:pt idx="121">
                  <c:v>2842</c:v>
                </c:pt>
                <c:pt idx="122">
                  <c:v>2856</c:v>
                </c:pt>
                <c:pt idx="123">
                  <c:v>2869</c:v>
                </c:pt>
                <c:pt idx="124">
                  <c:v>2878</c:v>
                </c:pt>
                <c:pt idx="125">
                  <c:v>2886</c:v>
                </c:pt>
                <c:pt idx="126">
                  <c:v>2895</c:v>
                </c:pt>
                <c:pt idx="127">
                  <c:v>2899</c:v>
                </c:pt>
                <c:pt idx="128">
                  <c:v>2911</c:v>
                </c:pt>
                <c:pt idx="129">
                  <c:v>2915</c:v>
                </c:pt>
                <c:pt idx="130">
                  <c:v>2924</c:v>
                </c:pt>
                <c:pt idx="131">
                  <c:v>2932</c:v>
                </c:pt>
                <c:pt idx="132">
                  <c:v>2937</c:v>
                </c:pt>
                <c:pt idx="133">
                  <c:v>2942</c:v>
                </c:pt>
                <c:pt idx="134">
                  <c:v>2948</c:v>
                </c:pt>
                <c:pt idx="135">
                  <c:v>2955</c:v>
                </c:pt>
                <c:pt idx="136">
                  <c:v>2958</c:v>
                </c:pt>
                <c:pt idx="137">
                  <c:v>2963</c:v>
                </c:pt>
                <c:pt idx="138">
                  <c:v>2970</c:v>
                </c:pt>
                <c:pt idx="139">
                  <c:v>2972</c:v>
                </c:pt>
                <c:pt idx="140">
                  <c:v>2974</c:v>
                </c:pt>
                <c:pt idx="141">
                  <c:v>2978</c:v>
                </c:pt>
                <c:pt idx="142">
                  <c:v>2984</c:v>
                </c:pt>
                <c:pt idx="143">
                  <c:v>2986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A0C-4106-A6BC-77AAAAE8797D}"/>
            </c:ext>
          </c:extLst>
        </c:ser>
        <c:ser>
          <c:idx val="12"/>
          <c:order val="2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6</c:v>
                </c:pt>
                <c:pt idx="4">
                  <c:v>9</c:v>
                </c:pt>
                <c:pt idx="5">
                  <c:v>10</c:v>
                </c:pt>
                <c:pt idx="6">
                  <c:v>16</c:v>
                </c:pt>
                <c:pt idx="7">
                  <c:v>17</c:v>
                </c:pt>
                <c:pt idx="8">
                  <c:v>20</c:v>
                </c:pt>
                <c:pt idx="9">
                  <c:v>31</c:v>
                </c:pt>
                <c:pt idx="10">
                  <c:v>40</c:v>
                </c:pt>
                <c:pt idx="11">
                  <c:v>47</c:v>
                </c:pt>
                <c:pt idx="12">
                  <c:v>51</c:v>
                </c:pt>
                <c:pt idx="13">
                  <c:v>57</c:v>
                </c:pt>
                <c:pt idx="14">
                  <c:v>69</c:v>
                </c:pt>
                <c:pt idx="15">
                  <c:v>88</c:v>
                </c:pt>
                <c:pt idx="16">
                  <c:v>98</c:v>
                </c:pt>
                <c:pt idx="17">
                  <c:v>115</c:v>
                </c:pt>
                <c:pt idx="18">
                  <c:v>130</c:v>
                </c:pt>
                <c:pt idx="19">
                  <c:v>153</c:v>
                </c:pt>
                <c:pt idx="20">
                  <c:v>172</c:v>
                </c:pt>
                <c:pt idx="21">
                  <c:v>175</c:v>
                </c:pt>
                <c:pt idx="22">
                  <c:v>177</c:v>
                </c:pt>
                <c:pt idx="23">
                  <c:v>182</c:v>
                </c:pt>
                <c:pt idx="24">
                  <c:v>183</c:v>
                </c:pt>
                <c:pt idx="25">
                  <c:v>185</c:v>
                </c:pt>
                <c:pt idx="26">
                  <c:v>194</c:v>
                </c:pt>
                <c:pt idx="27">
                  <c:v>208</c:v>
                </c:pt>
                <c:pt idx="28">
                  <c:v>217</c:v>
                </c:pt>
                <c:pt idx="29">
                  <c:v>233</c:v>
                </c:pt>
                <c:pt idx="30">
                  <c:v>247</c:v>
                </c:pt>
                <c:pt idx="31">
                  <c:v>259</c:v>
                </c:pt>
                <c:pt idx="32">
                  <c:v>270</c:v>
                </c:pt>
                <c:pt idx="33">
                  <c:v>280</c:v>
                </c:pt>
                <c:pt idx="34">
                  <c:v>301</c:v>
                </c:pt>
                <c:pt idx="35">
                  <c:v>311</c:v>
                </c:pt>
                <c:pt idx="36">
                  <c:v>321</c:v>
                </c:pt>
                <c:pt idx="37">
                  <c:v>338</c:v>
                </c:pt>
                <c:pt idx="38">
                  <c:v>350</c:v>
                </c:pt>
                <c:pt idx="39">
                  <c:v>382</c:v>
                </c:pt>
                <c:pt idx="40">
                  <c:v>397</c:v>
                </c:pt>
                <c:pt idx="41">
                  <c:v>428</c:v>
                </c:pt>
                <c:pt idx="42">
                  <c:v>446</c:v>
                </c:pt>
                <c:pt idx="43">
                  <c:v>468</c:v>
                </c:pt>
                <c:pt idx="44">
                  <c:v>488</c:v>
                </c:pt>
                <c:pt idx="45">
                  <c:v>515</c:v>
                </c:pt>
                <c:pt idx="46">
                  <c:v>533</c:v>
                </c:pt>
                <c:pt idx="47">
                  <c:v>552</c:v>
                </c:pt>
                <c:pt idx="48">
                  <c:v>589</c:v>
                </c:pt>
                <c:pt idx="49">
                  <c:v>620</c:v>
                </c:pt>
                <c:pt idx="50">
                  <c:v>644</c:v>
                </c:pt>
                <c:pt idx="51">
                  <c:v>672</c:v>
                </c:pt>
                <c:pt idx="52">
                  <c:v>694</c:v>
                </c:pt>
                <c:pt idx="53">
                  <c:v>714</c:v>
                </c:pt>
                <c:pt idx="54">
                  <c:v>744</c:v>
                </c:pt>
                <c:pt idx="55">
                  <c:v>767</c:v>
                </c:pt>
                <c:pt idx="56">
                  <c:v>793</c:v>
                </c:pt>
                <c:pt idx="57">
                  <c:v>818</c:v>
                </c:pt>
                <c:pt idx="58">
                  <c:v>842</c:v>
                </c:pt>
                <c:pt idx="59">
                  <c:v>861</c:v>
                </c:pt>
                <c:pt idx="60">
                  <c:v>882</c:v>
                </c:pt>
                <c:pt idx="61">
                  <c:v>910</c:v>
                </c:pt>
                <c:pt idx="62">
                  <c:v>937</c:v>
                </c:pt>
                <c:pt idx="63">
                  <c:v>973</c:v>
                </c:pt>
                <c:pt idx="64">
                  <c:v>1005</c:v>
                </c:pt>
                <c:pt idx="65">
                  <c:v>1036</c:v>
                </c:pt>
                <c:pt idx="66">
                  <c:v>1052</c:v>
                </c:pt>
                <c:pt idx="67">
                  <c:v>1082</c:v>
                </c:pt>
                <c:pt idx="68">
                  <c:v>1112</c:v>
                </c:pt>
                <c:pt idx="69">
                  <c:v>1140</c:v>
                </c:pt>
                <c:pt idx="70">
                  <c:v>1168</c:v>
                </c:pt>
                <c:pt idx="71">
                  <c:v>1198</c:v>
                </c:pt>
                <c:pt idx="72">
                  <c:v>1221</c:v>
                </c:pt>
                <c:pt idx="73">
                  <c:v>1252</c:v>
                </c:pt>
                <c:pt idx="74">
                  <c:v>1287</c:v>
                </c:pt>
                <c:pt idx="75">
                  <c:v>1321</c:v>
                </c:pt>
                <c:pt idx="76">
                  <c:v>1361</c:v>
                </c:pt>
                <c:pt idx="77">
                  <c:v>1382</c:v>
                </c:pt>
                <c:pt idx="78">
                  <c:v>1413</c:v>
                </c:pt>
                <c:pt idx="79">
                  <c:v>1440</c:v>
                </c:pt>
                <c:pt idx="80">
                  <c:v>1472</c:v>
                </c:pt>
                <c:pt idx="81">
                  <c:v>1509</c:v>
                </c:pt>
                <c:pt idx="82">
                  <c:v>1538</c:v>
                </c:pt>
                <c:pt idx="83">
                  <c:v>1568</c:v>
                </c:pt>
                <c:pt idx="84">
                  <c:v>1609</c:v>
                </c:pt>
                <c:pt idx="85">
                  <c:v>1649</c:v>
                </c:pt>
                <c:pt idx="86">
                  <c:v>1672</c:v>
                </c:pt>
                <c:pt idx="87">
                  <c:v>1717</c:v>
                </c:pt>
                <c:pt idx="88">
                  <c:v>1753</c:v>
                </c:pt>
                <c:pt idx="89">
                  <c:v>1778</c:v>
                </c:pt>
                <c:pt idx="90">
                  <c:v>1817</c:v>
                </c:pt>
                <c:pt idx="91">
                  <c:v>1851</c:v>
                </c:pt>
                <c:pt idx="92">
                  <c:v>1878</c:v>
                </c:pt>
                <c:pt idx="93">
                  <c:v>1916</c:v>
                </c:pt>
                <c:pt idx="94">
                  <c:v>1944</c:v>
                </c:pt>
                <c:pt idx="95">
                  <c:v>1977</c:v>
                </c:pt>
                <c:pt idx="96">
                  <c:v>2016</c:v>
                </c:pt>
                <c:pt idx="97">
                  <c:v>2048</c:v>
                </c:pt>
                <c:pt idx="98">
                  <c:v>2077</c:v>
                </c:pt>
                <c:pt idx="99">
                  <c:v>2106</c:v>
                </c:pt>
                <c:pt idx="100">
                  <c:v>2140</c:v>
                </c:pt>
                <c:pt idx="101">
                  <c:v>2177</c:v>
                </c:pt>
                <c:pt idx="102">
                  <c:v>2212</c:v>
                </c:pt>
                <c:pt idx="103">
                  <c:v>2246</c:v>
                </c:pt>
                <c:pt idx="104">
                  <c:v>2273</c:v>
                </c:pt>
                <c:pt idx="105">
                  <c:v>2322</c:v>
                </c:pt>
                <c:pt idx="106">
                  <c:v>2347</c:v>
                </c:pt>
                <c:pt idx="107">
                  <c:v>2375</c:v>
                </c:pt>
                <c:pt idx="108">
                  <c:v>2399</c:v>
                </c:pt>
                <c:pt idx="109">
                  <c:v>2432</c:v>
                </c:pt>
                <c:pt idx="110">
                  <c:v>2461</c:v>
                </c:pt>
                <c:pt idx="111">
                  <c:v>2482</c:v>
                </c:pt>
                <c:pt idx="112">
                  <c:v>2503</c:v>
                </c:pt>
                <c:pt idx="113">
                  <c:v>2530</c:v>
                </c:pt>
                <c:pt idx="114">
                  <c:v>2560</c:v>
                </c:pt>
                <c:pt idx="115">
                  <c:v>2584</c:v>
                </c:pt>
                <c:pt idx="116">
                  <c:v>2614</c:v>
                </c:pt>
                <c:pt idx="117">
                  <c:v>2644</c:v>
                </c:pt>
                <c:pt idx="118">
                  <c:v>2664</c:v>
                </c:pt>
                <c:pt idx="119">
                  <c:v>2686</c:v>
                </c:pt>
                <c:pt idx="120">
                  <c:v>2709</c:v>
                </c:pt>
                <c:pt idx="121">
                  <c:v>2727</c:v>
                </c:pt>
                <c:pt idx="122">
                  <c:v>2759</c:v>
                </c:pt>
                <c:pt idx="123">
                  <c:v>2781</c:v>
                </c:pt>
                <c:pt idx="124">
                  <c:v>2803</c:v>
                </c:pt>
                <c:pt idx="125">
                  <c:v>2820</c:v>
                </c:pt>
                <c:pt idx="126">
                  <c:v>2837</c:v>
                </c:pt>
                <c:pt idx="127">
                  <c:v>2861</c:v>
                </c:pt>
                <c:pt idx="128">
                  <c:v>2885</c:v>
                </c:pt>
                <c:pt idx="129">
                  <c:v>2905</c:v>
                </c:pt>
                <c:pt idx="130">
                  <c:v>2922</c:v>
                </c:pt>
                <c:pt idx="131">
                  <c:v>2931</c:v>
                </c:pt>
                <c:pt idx="132">
                  <c:v>2945</c:v>
                </c:pt>
                <c:pt idx="133">
                  <c:v>2954</c:v>
                </c:pt>
                <c:pt idx="134">
                  <c:v>2960</c:v>
                </c:pt>
                <c:pt idx="135">
                  <c:v>2966</c:v>
                </c:pt>
                <c:pt idx="136">
                  <c:v>2973</c:v>
                </c:pt>
                <c:pt idx="137">
                  <c:v>2978</c:v>
                </c:pt>
                <c:pt idx="138">
                  <c:v>2978</c:v>
                </c:pt>
                <c:pt idx="139">
                  <c:v>2980</c:v>
                </c:pt>
                <c:pt idx="140">
                  <c:v>2984</c:v>
                </c:pt>
                <c:pt idx="141">
                  <c:v>2986</c:v>
                </c:pt>
                <c:pt idx="142">
                  <c:v>2987</c:v>
                </c:pt>
                <c:pt idx="143">
                  <c:v>2991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A0C-4106-A6BC-77AAAAE8797D}"/>
            </c:ext>
          </c:extLst>
        </c:ser>
        <c:ser>
          <c:idx val="13"/>
          <c:order val="3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7</c:v>
                </c:pt>
                <c:pt idx="3">
                  <c:v>10</c:v>
                </c:pt>
                <c:pt idx="4">
                  <c:v>19</c:v>
                </c:pt>
                <c:pt idx="5">
                  <c:v>22</c:v>
                </c:pt>
                <c:pt idx="6">
                  <c:v>25</c:v>
                </c:pt>
                <c:pt idx="7">
                  <c:v>33</c:v>
                </c:pt>
                <c:pt idx="8">
                  <c:v>47</c:v>
                </c:pt>
                <c:pt idx="9">
                  <c:v>62</c:v>
                </c:pt>
                <c:pt idx="10">
                  <c:v>83</c:v>
                </c:pt>
                <c:pt idx="11">
                  <c:v>102</c:v>
                </c:pt>
                <c:pt idx="12">
                  <c:v>133</c:v>
                </c:pt>
                <c:pt idx="13">
                  <c:v>148</c:v>
                </c:pt>
                <c:pt idx="14">
                  <c:v>171</c:v>
                </c:pt>
                <c:pt idx="15">
                  <c:v>201</c:v>
                </c:pt>
                <c:pt idx="16">
                  <c:v>224</c:v>
                </c:pt>
                <c:pt idx="17">
                  <c:v>253</c:v>
                </c:pt>
                <c:pt idx="18">
                  <c:v>284</c:v>
                </c:pt>
                <c:pt idx="19">
                  <c:v>322</c:v>
                </c:pt>
                <c:pt idx="20">
                  <c:v>352</c:v>
                </c:pt>
                <c:pt idx="21">
                  <c:v>357</c:v>
                </c:pt>
                <c:pt idx="22">
                  <c:v>364</c:v>
                </c:pt>
                <c:pt idx="23">
                  <c:v>367</c:v>
                </c:pt>
                <c:pt idx="24">
                  <c:v>372</c:v>
                </c:pt>
                <c:pt idx="25">
                  <c:v>377</c:v>
                </c:pt>
                <c:pt idx="26">
                  <c:v>387</c:v>
                </c:pt>
                <c:pt idx="27">
                  <c:v>395</c:v>
                </c:pt>
                <c:pt idx="28">
                  <c:v>408</c:v>
                </c:pt>
                <c:pt idx="29">
                  <c:v>417</c:v>
                </c:pt>
                <c:pt idx="30">
                  <c:v>439</c:v>
                </c:pt>
                <c:pt idx="31">
                  <c:v>456</c:v>
                </c:pt>
                <c:pt idx="32">
                  <c:v>474</c:v>
                </c:pt>
                <c:pt idx="33">
                  <c:v>493</c:v>
                </c:pt>
                <c:pt idx="34">
                  <c:v>503</c:v>
                </c:pt>
                <c:pt idx="35">
                  <c:v>523</c:v>
                </c:pt>
                <c:pt idx="36">
                  <c:v>547</c:v>
                </c:pt>
                <c:pt idx="37">
                  <c:v>575</c:v>
                </c:pt>
                <c:pt idx="38">
                  <c:v>595</c:v>
                </c:pt>
                <c:pt idx="39">
                  <c:v>621</c:v>
                </c:pt>
                <c:pt idx="40">
                  <c:v>648</c:v>
                </c:pt>
                <c:pt idx="41">
                  <c:v>666</c:v>
                </c:pt>
                <c:pt idx="42">
                  <c:v>692</c:v>
                </c:pt>
                <c:pt idx="43">
                  <c:v>718</c:v>
                </c:pt>
                <c:pt idx="44">
                  <c:v>740</c:v>
                </c:pt>
                <c:pt idx="45">
                  <c:v>761</c:v>
                </c:pt>
                <c:pt idx="46">
                  <c:v>791</c:v>
                </c:pt>
                <c:pt idx="47">
                  <c:v>806</c:v>
                </c:pt>
                <c:pt idx="48">
                  <c:v>823</c:v>
                </c:pt>
                <c:pt idx="49">
                  <c:v>846</c:v>
                </c:pt>
                <c:pt idx="50">
                  <c:v>868</c:v>
                </c:pt>
                <c:pt idx="51">
                  <c:v>894</c:v>
                </c:pt>
                <c:pt idx="52">
                  <c:v>915</c:v>
                </c:pt>
                <c:pt idx="53">
                  <c:v>939</c:v>
                </c:pt>
                <c:pt idx="54">
                  <c:v>970</c:v>
                </c:pt>
                <c:pt idx="55">
                  <c:v>997</c:v>
                </c:pt>
                <c:pt idx="56">
                  <c:v>1021</c:v>
                </c:pt>
                <c:pt idx="57">
                  <c:v>1045</c:v>
                </c:pt>
                <c:pt idx="58">
                  <c:v>1067</c:v>
                </c:pt>
                <c:pt idx="59">
                  <c:v>1097</c:v>
                </c:pt>
                <c:pt idx="60">
                  <c:v>1126</c:v>
                </c:pt>
                <c:pt idx="61">
                  <c:v>1165</c:v>
                </c:pt>
                <c:pt idx="62">
                  <c:v>1184</c:v>
                </c:pt>
                <c:pt idx="63">
                  <c:v>1216</c:v>
                </c:pt>
                <c:pt idx="64">
                  <c:v>1246</c:v>
                </c:pt>
                <c:pt idx="65">
                  <c:v>1290</c:v>
                </c:pt>
                <c:pt idx="66">
                  <c:v>1313</c:v>
                </c:pt>
                <c:pt idx="67">
                  <c:v>1341</c:v>
                </c:pt>
                <c:pt idx="68">
                  <c:v>1373</c:v>
                </c:pt>
                <c:pt idx="69">
                  <c:v>1407</c:v>
                </c:pt>
                <c:pt idx="70">
                  <c:v>1441</c:v>
                </c:pt>
                <c:pt idx="71">
                  <c:v>1469</c:v>
                </c:pt>
                <c:pt idx="72">
                  <c:v>1502</c:v>
                </c:pt>
                <c:pt idx="73">
                  <c:v>1530</c:v>
                </c:pt>
                <c:pt idx="74">
                  <c:v>1572</c:v>
                </c:pt>
                <c:pt idx="75">
                  <c:v>1613</c:v>
                </c:pt>
                <c:pt idx="76">
                  <c:v>1652</c:v>
                </c:pt>
                <c:pt idx="77">
                  <c:v>1694</c:v>
                </c:pt>
                <c:pt idx="78">
                  <c:v>1741</c:v>
                </c:pt>
                <c:pt idx="79">
                  <c:v>1778</c:v>
                </c:pt>
                <c:pt idx="80">
                  <c:v>1824</c:v>
                </c:pt>
                <c:pt idx="81">
                  <c:v>1855</c:v>
                </c:pt>
                <c:pt idx="82">
                  <c:v>1885</c:v>
                </c:pt>
                <c:pt idx="83">
                  <c:v>1911</c:v>
                </c:pt>
                <c:pt idx="84">
                  <c:v>1945</c:v>
                </c:pt>
                <c:pt idx="85">
                  <c:v>1976</c:v>
                </c:pt>
                <c:pt idx="86">
                  <c:v>1999</c:v>
                </c:pt>
                <c:pt idx="87">
                  <c:v>2036</c:v>
                </c:pt>
                <c:pt idx="88">
                  <c:v>2069</c:v>
                </c:pt>
                <c:pt idx="89">
                  <c:v>2095</c:v>
                </c:pt>
                <c:pt idx="90">
                  <c:v>2133</c:v>
                </c:pt>
                <c:pt idx="91">
                  <c:v>2161</c:v>
                </c:pt>
                <c:pt idx="92">
                  <c:v>2187</c:v>
                </c:pt>
                <c:pt idx="93">
                  <c:v>2214</c:v>
                </c:pt>
                <c:pt idx="94">
                  <c:v>2238</c:v>
                </c:pt>
                <c:pt idx="95">
                  <c:v>2269</c:v>
                </c:pt>
                <c:pt idx="96">
                  <c:v>2297</c:v>
                </c:pt>
                <c:pt idx="97">
                  <c:v>2320</c:v>
                </c:pt>
                <c:pt idx="98">
                  <c:v>2358</c:v>
                </c:pt>
                <c:pt idx="99">
                  <c:v>2390</c:v>
                </c:pt>
                <c:pt idx="100">
                  <c:v>2413</c:v>
                </c:pt>
                <c:pt idx="101">
                  <c:v>2442</c:v>
                </c:pt>
                <c:pt idx="102">
                  <c:v>2476</c:v>
                </c:pt>
                <c:pt idx="103">
                  <c:v>2506</c:v>
                </c:pt>
                <c:pt idx="104">
                  <c:v>2530</c:v>
                </c:pt>
                <c:pt idx="105">
                  <c:v>2553</c:v>
                </c:pt>
                <c:pt idx="106">
                  <c:v>2587</c:v>
                </c:pt>
                <c:pt idx="107">
                  <c:v>2605</c:v>
                </c:pt>
                <c:pt idx="108">
                  <c:v>2631</c:v>
                </c:pt>
                <c:pt idx="109">
                  <c:v>2645</c:v>
                </c:pt>
                <c:pt idx="110">
                  <c:v>2669</c:v>
                </c:pt>
                <c:pt idx="111">
                  <c:v>2688</c:v>
                </c:pt>
                <c:pt idx="112">
                  <c:v>2708</c:v>
                </c:pt>
                <c:pt idx="113">
                  <c:v>2724</c:v>
                </c:pt>
                <c:pt idx="114">
                  <c:v>2746</c:v>
                </c:pt>
                <c:pt idx="115">
                  <c:v>2761</c:v>
                </c:pt>
                <c:pt idx="116">
                  <c:v>2783</c:v>
                </c:pt>
                <c:pt idx="117">
                  <c:v>2798</c:v>
                </c:pt>
                <c:pt idx="118">
                  <c:v>2821</c:v>
                </c:pt>
                <c:pt idx="119">
                  <c:v>2843</c:v>
                </c:pt>
                <c:pt idx="120">
                  <c:v>2857</c:v>
                </c:pt>
                <c:pt idx="121">
                  <c:v>2868</c:v>
                </c:pt>
                <c:pt idx="122">
                  <c:v>2876</c:v>
                </c:pt>
                <c:pt idx="123">
                  <c:v>2882</c:v>
                </c:pt>
                <c:pt idx="124">
                  <c:v>2891</c:v>
                </c:pt>
                <c:pt idx="125">
                  <c:v>2900</c:v>
                </c:pt>
                <c:pt idx="126">
                  <c:v>2905</c:v>
                </c:pt>
                <c:pt idx="127">
                  <c:v>2918</c:v>
                </c:pt>
                <c:pt idx="128">
                  <c:v>2925</c:v>
                </c:pt>
                <c:pt idx="129">
                  <c:v>2928</c:v>
                </c:pt>
                <c:pt idx="130">
                  <c:v>2935</c:v>
                </c:pt>
                <c:pt idx="131">
                  <c:v>2942</c:v>
                </c:pt>
                <c:pt idx="132">
                  <c:v>2949</c:v>
                </c:pt>
                <c:pt idx="133">
                  <c:v>2956</c:v>
                </c:pt>
                <c:pt idx="134">
                  <c:v>2962</c:v>
                </c:pt>
                <c:pt idx="135">
                  <c:v>2970</c:v>
                </c:pt>
                <c:pt idx="136">
                  <c:v>2975</c:v>
                </c:pt>
                <c:pt idx="137">
                  <c:v>2978</c:v>
                </c:pt>
                <c:pt idx="138">
                  <c:v>2981</c:v>
                </c:pt>
                <c:pt idx="139">
                  <c:v>2990</c:v>
                </c:pt>
                <c:pt idx="140">
                  <c:v>2992</c:v>
                </c:pt>
                <c:pt idx="141">
                  <c:v>2993</c:v>
                </c:pt>
                <c:pt idx="142">
                  <c:v>2993</c:v>
                </c:pt>
                <c:pt idx="143">
                  <c:v>2994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A0C-4106-A6BC-77AAAAE8797D}"/>
            </c:ext>
          </c:extLst>
        </c:ser>
        <c:ser>
          <c:idx val="14"/>
          <c:order val="4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5</c:v>
                </c:pt>
                <c:pt idx="3">
                  <c:v>8</c:v>
                </c:pt>
                <c:pt idx="4">
                  <c:v>11</c:v>
                </c:pt>
                <c:pt idx="5">
                  <c:v>15</c:v>
                </c:pt>
                <c:pt idx="6">
                  <c:v>18</c:v>
                </c:pt>
                <c:pt idx="7">
                  <c:v>31</c:v>
                </c:pt>
                <c:pt idx="8">
                  <c:v>43</c:v>
                </c:pt>
                <c:pt idx="9">
                  <c:v>55</c:v>
                </c:pt>
                <c:pt idx="10">
                  <c:v>62</c:v>
                </c:pt>
                <c:pt idx="11">
                  <c:v>76</c:v>
                </c:pt>
                <c:pt idx="12">
                  <c:v>98</c:v>
                </c:pt>
                <c:pt idx="13">
                  <c:v>116</c:v>
                </c:pt>
                <c:pt idx="14">
                  <c:v>134</c:v>
                </c:pt>
                <c:pt idx="15">
                  <c:v>157</c:v>
                </c:pt>
                <c:pt idx="16">
                  <c:v>173</c:v>
                </c:pt>
                <c:pt idx="17">
                  <c:v>197</c:v>
                </c:pt>
                <c:pt idx="18">
                  <c:v>234</c:v>
                </c:pt>
                <c:pt idx="19">
                  <c:v>256</c:v>
                </c:pt>
                <c:pt idx="20">
                  <c:v>277</c:v>
                </c:pt>
                <c:pt idx="21">
                  <c:v>282</c:v>
                </c:pt>
                <c:pt idx="22">
                  <c:v>291</c:v>
                </c:pt>
                <c:pt idx="23">
                  <c:v>299</c:v>
                </c:pt>
                <c:pt idx="24">
                  <c:v>307</c:v>
                </c:pt>
                <c:pt idx="25">
                  <c:v>315</c:v>
                </c:pt>
                <c:pt idx="26">
                  <c:v>321</c:v>
                </c:pt>
                <c:pt idx="27">
                  <c:v>329</c:v>
                </c:pt>
                <c:pt idx="28">
                  <c:v>340</c:v>
                </c:pt>
                <c:pt idx="29">
                  <c:v>348</c:v>
                </c:pt>
                <c:pt idx="30">
                  <c:v>358</c:v>
                </c:pt>
                <c:pt idx="31">
                  <c:v>368</c:v>
                </c:pt>
                <c:pt idx="32">
                  <c:v>377</c:v>
                </c:pt>
                <c:pt idx="33">
                  <c:v>390</c:v>
                </c:pt>
                <c:pt idx="34">
                  <c:v>405</c:v>
                </c:pt>
                <c:pt idx="35">
                  <c:v>423</c:v>
                </c:pt>
                <c:pt idx="36">
                  <c:v>442</c:v>
                </c:pt>
                <c:pt idx="37">
                  <c:v>459</c:v>
                </c:pt>
                <c:pt idx="38">
                  <c:v>466</c:v>
                </c:pt>
                <c:pt idx="39">
                  <c:v>482</c:v>
                </c:pt>
                <c:pt idx="40">
                  <c:v>507</c:v>
                </c:pt>
                <c:pt idx="41">
                  <c:v>532</c:v>
                </c:pt>
                <c:pt idx="42">
                  <c:v>558</c:v>
                </c:pt>
                <c:pt idx="43">
                  <c:v>571</c:v>
                </c:pt>
                <c:pt idx="44">
                  <c:v>589</c:v>
                </c:pt>
                <c:pt idx="45">
                  <c:v>615</c:v>
                </c:pt>
                <c:pt idx="46">
                  <c:v>637</c:v>
                </c:pt>
                <c:pt idx="47">
                  <c:v>665</c:v>
                </c:pt>
                <c:pt idx="48">
                  <c:v>684</c:v>
                </c:pt>
                <c:pt idx="49">
                  <c:v>707</c:v>
                </c:pt>
                <c:pt idx="50">
                  <c:v>730</c:v>
                </c:pt>
                <c:pt idx="51">
                  <c:v>747</c:v>
                </c:pt>
                <c:pt idx="52">
                  <c:v>758</c:v>
                </c:pt>
                <c:pt idx="53">
                  <c:v>771</c:v>
                </c:pt>
                <c:pt idx="54">
                  <c:v>793</c:v>
                </c:pt>
                <c:pt idx="55">
                  <c:v>823</c:v>
                </c:pt>
                <c:pt idx="56">
                  <c:v>851</c:v>
                </c:pt>
                <c:pt idx="57">
                  <c:v>873</c:v>
                </c:pt>
                <c:pt idx="58">
                  <c:v>895</c:v>
                </c:pt>
                <c:pt idx="59">
                  <c:v>918</c:v>
                </c:pt>
                <c:pt idx="60">
                  <c:v>936</c:v>
                </c:pt>
                <c:pt idx="61">
                  <c:v>961</c:v>
                </c:pt>
                <c:pt idx="62">
                  <c:v>987</c:v>
                </c:pt>
                <c:pt idx="63">
                  <c:v>1008</c:v>
                </c:pt>
                <c:pt idx="64">
                  <c:v>1037</c:v>
                </c:pt>
                <c:pt idx="65">
                  <c:v>1069</c:v>
                </c:pt>
                <c:pt idx="66">
                  <c:v>1090</c:v>
                </c:pt>
                <c:pt idx="67">
                  <c:v>1127</c:v>
                </c:pt>
                <c:pt idx="68">
                  <c:v>1159</c:v>
                </c:pt>
                <c:pt idx="69">
                  <c:v>1188</c:v>
                </c:pt>
                <c:pt idx="70">
                  <c:v>1210</c:v>
                </c:pt>
                <c:pt idx="71">
                  <c:v>1240</c:v>
                </c:pt>
                <c:pt idx="72">
                  <c:v>1271</c:v>
                </c:pt>
                <c:pt idx="73">
                  <c:v>1309</c:v>
                </c:pt>
                <c:pt idx="74">
                  <c:v>1339</c:v>
                </c:pt>
                <c:pt idx="75">
                  <c:v>1374</c:v>
                </c:pt>
                <c:pt idx="76">
                  <c:v>1415</c:v>
                </c:pt>
                <c:pt idx="77">
                  <c:v>1446</c:v>
                </c:pt>
                <c:pt idx="78">
                  <c:v>1475</c:v>
                </c:pt>
                <c:pt idx="79">
                  <c:v>1500</c:v>
                </c:pt>
                <c:pt idx="80">
                  <c:v>1545</c:v>
                </c:pt>
                <c:pt idx="81">
                  <c:v>1592</c:v>
                </c:pt>
                <c:pt idx="82">
                  <c:v>1616</c:v>
                </c:pt>
                <c:pt idx="83">
                  <c:v>1654</c:v>
                </c:pt>
                <c:pt idx="84">
                  <c:v>1685</c:v>
                </c:pt>
                <c:pt idx="85">
                  <c:v>1729</c:v>
                </c:pt>
                <c:pt idx="86">
                  <c:v>1774</c:v>
                </c:pt>
                <c:pt idx="87">
                  <c:v>1811</c:v>
                </c:pt>
                <c:pt idx="88">
                  <c:v>1866</c:v>
                </c:pt>
                <c:pt idx="89">
                  <c:v>1908</c:v>
                </c:pt>
                <c:pt idx="90">
                  <c:v>1949</c:v>
                </c:pt>
                <c:pt idx="91">
                  <c:v>1981</c:v>
                </c:pt>
                <c:pt idx="92">
                  <c:v>2022</c:v>
                </c:pt>
                <c:pt idx="93">
                  <c:v>2062</c:v>
                </c:pt>
                <c:pt idx="94">
                  <c:v>2099</c:v>
                </c:pt>
                <c:pt idx="95">
                  <c:v>2132</c:v>
                </c:pt>
                <c:pt idx="96">
                  <c:v>2169</c:v>
                </c:pt>
                <c:pt idx="97">
                  <c:v>2203</c:v>
                </c:pt>
                <c:pt idx="98">
                  <c:v>2242</c:v>
                </c:pt>
                <c:pt idx="99">
                  <c:v>2266</c:v>
                </c:pt>
                <c:pt idx="100">
                  <c:v>2307</c:v>
                </c:pt>
                <c:pt idx="101">
                  <c:v>2332</c:v>
                </c:pt>
                <c:pt idx="102">
                  <c:v>2360</c:v>
                </c:pt>
                <c:pt idx="103">
                  <c:v>2389</c:v>
                </c:pt>
                <c:pt idx="104">
                  <c:v>2414</c:v>
                </c:pt>
                <c:pt idx="105">
                  <c:v>2443</c:v>
                </c:pt>
                <c:pt idx="106">
                  <c:v>2472</c:v>
                </c:pt>
                <c:pt idx="107">
                  <c:v>2498</c:v>
                </c:pt>
                <c:pt idx="108">
                  <c:v>2529</c:v>
                </c:pt>
                <c:pt idx="109">
                  <c:v>2552</c:v>
                </c:pt>
                <c:pt idx="110">
                  <c:v>2577</c:v>
                </c:pt>
                <c:pt idx="111">
                  <c:v>2605</c:v>
                </c:pt>
                <c:pt idx="112">
                  <c:v>2627</c:v>
                </c:pt>
                <c:pt idx="113">
                  <c:v>2656</c:v>
                </c:pt>
                <c:pt idx="114">
                  <c:v>2673</c:v>
                </c:pt>
                <c:pt idx="115">
                  <c:v>2691</c:v>
                </c:pt>
                <c:pt idx="116">
                  <c:v>2708</c:v>
                </c:pt>
                <c:pt idx="117">
                  <c:v>2735</c:v>
                </c:pt>
                <c:pt idx="118">
                  <c:v>2756</c:v>
                </c:pt>
                <c:pt idx="119">
                  <c:v>2769</c:v>
                </c:pt>
                <c:pt idx="120">
                  <c:v>2784</c:v>
                </c:pt>
                <c:pt idx="121">
                  <c:v>2799</c:v>
                </c:pt>
                <c:pt idx="122">
                  <c:v>2807</c:v>
                </c:pt>
                <c:pt idx="123">
                  <c:v>2821</c:v>
                </c:pt>
                <c:pt idx="124">
                  <c:v>2837</c:v>
                </c:pt>
                <c:pt idx="125">
                  <c:v>2852</c:v>
                </c:pt>
                <c:pt idx="126">
                  <c:v>2861</c:v>
                </c:pt>
                <c:pt idx="127">
                  <c:v>2872</c:v>
                </c:pt>
                <c:pt idx="128">
                  <c:v>2879</c:v>
                </c:pt>
                <c:pt idx="129">
                  <c:v>2893</c:v>
                </c:pt>
                <c:pt idx="130">
                  <c:v>2901</c:v>
                </c:pt>
                <c:pt idx="131">
                  <c:v>2914</c:v>
                </c:pt>
                <c:pt idx="132">
                  <c:v>2924</c:v>
                </c:pt>
                <c:pt idx="133">
                  <c:v>2937</c:v>
                </c:pt>
                <c:pt idx="134">
                  <c:v>2944</c:v>
                </c:pt>
                <c:pt idx="135">
                  <c:v>2950</c:v>
                </c:pt>
                <c:pt idx="136">
                  <c:v>2956</c:v>
                </c:pt>
                <c:pt idx="137">
                  <c:v>2960</c:v>
                </c:pt>
                <c:pt idx="138">
                  <c:v>2967</c:v>
                </c:pt>
                <c:pt idx="139">
                  <c:v>2973</c:v>
                </c:pt>
                <c:pt idx="140">
                  <c:v>2974</c:v>
                </c:pt>
                <c:pt idx="141">
                  <c:v>2978</c:v>
                </c:pt>
                <c:pt idx="142">
                  <c:v>2982</c:v>
                </c:pt>
                <c:pt idx="143">
                  <c:v>2984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A0C-4106-A6BC-77AAAAE8797D}"/>
            </c:ext>
          </c:extLst>
        </c:ser>
        <c:ser>
          <c:idx val="15"/>
          <c:order val="5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5</c:v>
                </c:pt>
                <c:pt idx="2">
                  <c:v>7</c:v>
                </c:pt>
                <c:pt idx="3">
                  <c:v>11</c:v>
                </c:pt>
                <c:pt idx="4">
                  <c:v>13</c:v>
                </c:pt>
                <c:pt idx="5">
                  <c:v>22</c:v>
                </c:pt>
                <c:pt idx="6">
                  <c:v>27</c:v>
                </c:pt>
                <c:pt idx="7">
                  <c:v>33</c:v>
                </c:pt>
                <c:pt idx="8">
                  <c:v>40</c:v>
                </c:pt>
                <c:pt idx="9">
                  <c:v>47</c:v>
                </c:pt>
                <c:pt idx="10">
                  <c:v>61</c:v>
                </c:pt>
                <c:pt idx="11">
                  <c:v>83</c:v>
                </c:pt>
                <c:pt idx="12">
                  <c:v>99</c:v>
                </c:pt>
                <c:pt idx="13">
                  <c:v>120</c:v>
                </c:pt>
                <c:pt idx="14">
                  <c:v>138</c:v>
                </c:pt>
                <c:pt idx="15">
                  <c:v>159</c:v>
                </c:pt>
                <c:pt idx="16">
                  <c:v>174</c:v>
                </c:pt>
                <c:pt idx="17">
                  <c:v>189</c:v>
                </c:pt>
                <c:pt idx="18">
                  <c:v>209</c:v>
                </c:pt>
                <c:pt idx="19">
                  <c:v>240</c:v>
                </c:pt>
                <c:pt idx="20">
                  <c:v>264</c:v>
                </c:pt>
                <c:pt idx="21">
                  <c:v>269</c:v>
                </c:pt>
                <c:pt idx="22">
                  <c:v>271</c:v>
                </c:pt>
                <c:pt idx="23">
                  <c:v>279</c:v>
                </c:pt>
                <c:pt idx="24">
                  <c:v>294</c:v>
                </c:pt>
                <c:pt idx="25">
                  <c:v>305</c:v>
                </c:pt>
                <c:pt idx="26">
                  <c:v>313</c:v>
                </c:pt>
                <c:pt idx="27">
                  <c:v>321</c:v>
                </c:pt>
                <c:pt idx="28">
                  <c:v>328</c:v>
                </c:pt>
                <c:pt idx="29">
                  <c:v>343</c:v>
                </c:pt>
                <c:pt idx="30">
                  <c:v>360</c:v>
                </c:pt>
                <c:pt idx="31">
                  <c:v>373</c:v>
                </c:pt>
                <c:pt idx="32">
                  <c:v>386</c:v>
                </c:pt>
                <c:pt idx="33">
                  <c:v>400</c:v>
                </c:pt>
                <c:pt idx="34">
                  <c:v>419</c:v>
                </c:pt>
                <c:pt idx="35">
                  <c:v>434</c:v>
                </c:pt>
                <c:pt idx="36">
                  <c:v>447</c:v>
                </c:pt>
                <c:pt idx="37">
                  <c:v>460</c:v>
                </c:pt>
                <c:pt idx="38">
                  <c:v>477</c:v>
                </c:pt>
                <c:pt idx="39">
                  <c:v>495</c:v>
                </c:pt>
                <c:pt idx="40">
                  <c:v>512</c:v>
                </c:pt>
                <c:pt idx="41">
                  <c:v>528</c:v>
                </c:pt>
                <c:pt idx="42">
                  <c:v>548</c:v>
                </c:pt>
                <c:pt idx="43">
                  <c:v>567</c:v>
                </c:pt>
                <c:pt idx="44">
                  <c:v>588</c:v>
                </c:pt>
                <c:pt idx="45">
                  <c:v>613</c:v>
                </c:pt>
                <c:pt idx="46">
                  <c:v>635</c:v>
                </c:pt>
                <c:pt idx="47">
                  <c:v>655</c:v>
                </c:pt>
                <c:pt idx="48">
                  <c:v>680</c:v>
                </c:pt>
                <c:pt idx="49">
                  <c:v>716</c:v>
                </c:pt>
                <c:pt idx="50">
                  <c:v>739</c:v>
                </c:pt>
                <c:pt idx="51">
                  <c:v>769</c:v>
                </c:pt>
                <c:pt idx="52">
                  <c:v>803</c:v>
                </c:pt>
                <c:pt idx="53">
                  <c:v>828</c:v>
                </c:pt>
                <c:pt idx="54">
                  <c:v>858</c:v>
                </c:pt>
                <c:pt idx="55">
                  <c:v>877</c:v>
                </c:pt>
                <c:pt idx="56">
                  <c:v>897</c:v>
                </c:pt>
                <c:pt idx="57">
                  <c:v>920</c:v>
                </c:pt>
                <c:pt idx="58">
                  <c:v>938</c:v>
                </c:pt>
                <c:pt idx="59">
                  <c:v>972</c:v>
                </c:pt>
                <c:pt idx="60">
                  <c:v>1006</c:v>
                </c:pt>
                <c:pt idx="61">
                  <c:v>1022</c:v>
                </c:pt>
                <c:pt idx="62">
                  <c:v>1050</c:v>
                </c:pt>
                <c:pt idx="63">
                  <c:v>1084</c:v>
                </c:pt>
                <c:pt idx="64">
                  <c:v>1115</c:v>
                </c:pt>
                <c:pt idx="65">
                  <c:v>1147</c:v>
                </c:pt>
                <c:pt idx="66">
                  <c:v>1162</c:v>
                </c:pt>
                <c:pt idx="67">
                  <c:v>1194</c:v>
                </c:pt>
                <c:pt idx="68">
                  <c:v>1221</c:v>
                </c:pt>
                <c:pt idx="69">
                  <c:v>1251</c:v>
                </c:pt>
                <c:pt idx="70">
                  <c:v>1275</c:v>
                </c:pt>
                <c:pt idx="71">
                  <c:v>1311</c:v>
                </c:pt>
                <c:pt idx="72">
                  <c:v>1344</c:v>
                </c:pt>
                <c:pt idx="73">
                  <c:v>1379</c:v>
                </c:pt>
                <c:pt idx="74">
                  <c:v>1424</c:v>
                </c:pt>
                <c:pt idx="75">
                  <c:v>1460</c:v>
                </c:pt>
                <c:pt idx="76">
                  <c:v>1489</c:v>
                </c:pt>
                <c:pt idx="77">
                  <c:v>1522</c:v>
                </c:pt>
                <c:pt idx="78">
                  <c:v>1556</c:v>
                </c:pt>
                <c:pt idx="79">
                  <c:v>1595</c:v>
                </c:pt>
                <c:pt idx="80">
                  <c:v>1635</c:v>
                </c:pt>
                <c:pt idx="81">
                  <c:v>1685</c:v>
                </c:pt>
                <c:pt idx="82">
                  <c:v>1717</c:v>
                </c:pt>
                <c:pt idx="83">
                  <c:v>1755</c:v>
                </c:pt>
                <c:pt idx="84">
                  <c:v>1794</c:v>
                </c:pt>
                <c:pt idx="85">
                  <c:v>1828</c:v>
                </c:pt>
                <c:pt idx="86">
                  <c:v>1861</c:v>
                </c:pt>
                <c:pt idx="87">
                  <c:v>1909</c:v>
                </c:pt>
                <c:pt idx="88">
                  <c:v>1947</c:v>
                </c:pt>
                <c:pt idx="89">
                  <c:v>1984</c:v>
                </c:pt>
                <c:pt idx="90">
                  <c:v>2022</c:v>
                </c:pt>
                <c:pt idx="91">
                  <c:v>2064</c:v>
                </c:pt>
                <c:pt idx="92">
                  <c:v>2105</c:v>
                </c:pt>
                <c:pt idx="93">
                  <c:v>2134</c:v>
                </c:pt>
                <c:pt idx="94">
                  <c:v>2168</c:v>
                </c:pt>
                <c:pt idx="95">
                  <c:v>2209</c:v>
                </c:pt>
                <c:pt idx="96">
                  <c:v>2254</c:v>
                </c:pt>
                <c:pt idx="97">
                  <c:v>2296</c:v>
                </c:pt>
                <c:pt idx="98">
                  <c:v>2341</c:v>
                </c:pt>
                <c:pt idx="99">
                  <c:v>2381</c:v>
                </c:pt>
                <c:pt idx="100">
                  <c:v>2419</c:v>
                </c:pt>
                <c:pt idx="101">
                  <c:v>2459</c:v>
                </c:pt>
                <c:pt idx="102">
                  <c:v>2499</c:v>
                </c:pt>
                <c:pt idx="103">
                  <c:v>2521</c:v>
                </c:pt>
                <c:pt idx="104">
                  <c:v>2554</c:v>
                </c:pt>
                <c:pt idx="105">
                  <c:v>2588</c:v>
                </c:pt>
                <c:pt idx="106">
                  <c:v>2619</c:v>
                </c:pt>
                <c:pt idx="107">
                  <c:v>2654</c:v>
                </c:pt>
                <c:pt idx="108">
                  <c:v>2684</c:v>
                </c:pt>
                <c:pt idx="109">
                  <c:v>2713</c:v>
                </c:pt>
                <c:pt idx="110">
                  <c:v>2734</c:v>
                </c:pt>
                <c:pt idx="111">
                  <c:v>2755</c:v>
                </c:pt>
                <c:pt idx="112">
                  <c:v>2772</c:v>
                </c:pt>
                <c:pt idx="113">
                  <c:v>2792</c:v>
                </c:pt>
                <c:pt idx="114">
                  <c:v>2811</c:v>
                </c:pt>
                <c:pt idx="115">
                  <c:v>2832</c:v>
                </c:pt>
                <c:pt idx="116">
                  <c:v>2853</c:v>
                </c:pt>
                <c:pt idx="117">
                  <c:v>2867</c:v>
                </c:pt>
                <c:pt idx="118">
                  <c:v>2889</c:v>
                </c:pt>
                <c:pt idx="119">
                  <c:v>2903</c:v>
                </c:pt>
                <c:pt idx="120">
                  <c:v>2915</c:v>
                </c:pt>
                <c:pt idx="121">
                  <c:v>2922</c:v>
                </c:pt>
                <c:pt idx="122">
                  <c:v>2935</c:v>
                </c:pt>
                <c:pt idx="123">
                  <c:v>2942</c:v>
                </c:pt>
                <c:pt idx="124">
                  <c:v>2947</c:v>
                </c:pt>
                <c:pt idx="125">
                  <c:v>2949</c:v>
                </c:pt>
                <c:pt idx="126">
                  <c:v>2953</c:v>
                </c:pt>
                <c:pt idx="127">
                  <c:v>2961</c:v>
                </c:pt>
                <c:pt idx="128">
                  <c:v>2965</c:v>
                </c:pt>
                <c:pt idx="129">
                  <c:v>2968</c:v>
                </c:pt>
                <c:pt idx="130">
                  <c:v>2975</c:v>
                </c:pt>
                <c:pt idx="131">
                  <c:v>2979</c:v>
                </c:pt>
                <c:pt idx="132">
                  <c:v>2981</c:v>
                </c:pt>
                <c:pt idx="133">
                  <c:v>2984</c:v>
                </c:pt>
                <c:pt idx="134">
                  <c:v>2987</c:v>
                </c:pt>
                <c:pt idx="135">
                  <c:v>2988</c:v>
                </c:pt>
                <c:pt idx="136">
                  <c:v>2991</c:v>
                </c:pt>
                <c:pt idx="137">
                  <c:v>2991</c:v>
                </c:pt>
                <c:pt idx="138">
                  <c:v>2993</c:v>
                </c:pt>
                <c:pt idx="139">
                  <c:v>2995</c:v>
                </c:pt>
                <c:pt idx="140">
                  <c:v>2997</c:v>
                </c:pt>
                <c:pt idx="141">
                  <c:v>2997</c:v>
                </c:pt>
                <c:pt idx="142">
                  <c:v>2997</c:v>
                </c:pt>
                <c:pt idx="143">
                  <c:v>2997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8A0C-4106-A6BC-77AAAAE8797D}"/>
            </c:ext>
          </c:extLst>
        </c:ser>
        <c:ser>
          <c:idx val="16"/>
          <c:order val="6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14</c:v>
                </c:pt>
                <c:pt idx="6">
                  <c:v>19</c:v>
                </c:pt>
                <c:pt idx="7">
                  <c:v>24</c:v>
                </c:pt>
                <c:pt idx="8">
                  <c:v>30</c:v>
                </c:pt>
                <c:pt idx="9">
                  <c:v>44</c:v>
                </c:pt>
                <c:pt idx="10">
                  <c:v>47</c:v>
                </c:pt>
                <c:pt idx="11">
                  <c:v>56</c:v>
                </c:pt>
                <c:pt idx="12">
                  <c:v>70</c:v>
                </c:pt>
                <c:pt idx="13">
                  <c:v>82</c:v>
                </c:pt>
                <c:pt idx="14">
                  <c:v>103</c:v>
                </c:pt>
                <c:pt idx="15">
                  <c:v>122</c:v>
                </c:pt>
                <c:pt idx="16">
                  <c:v>143</c:v>
                </c:pt>
                <c:pt idx="17">
                  <c:v>168</c:v>
                </c:pt>
                <c:pt idx="18">
                  <c:v>199</c:v>
                </c:pt>
                <c:pt idx="19">
                  <c:v>224</c:v>
                </c:pt>
                <c:pt idx="20">
                  <c:v>248</c:v>
                </c:pt>
                <c:pt idx="21">
                  <c:v>257</c:v>
                </c:pt>
                <c:pt idx="22">
                  <c:v>262</c:v>
                </c:pt>
                <c:pt idx="23">
                  <c:v>269</c:v>
                </c:pt>
                <c:pt idx="24">
                  <c:v>278</c:v>
                </c:pt>
                <c:pt idx="25">
                  <c:v>286</c:v>
                </c:pt>
                <c:pt idx="26">
                  <c:v>300</c:v>
                </c:pt>
                <c:pt idx="27">
                  <c:v>313</c:v>
                </c:pt>
                <c:pt idx="28">
                  <c:v>333</c:v>
                </c:pt>
                <c:pt idx="29">
                  <c:v>345</c:v>
                </c:pt>
                <c:pt idx="30">
                  <c:v>350</c:v>
                </c:pt>
                <c:pt idx="31">
                  <c:v>361</c:v>
                </c:pt>
                <c:pt idx="32">
                  <c:v>378</c:v>
                </c:pt>
                <c:pt idx="33">
                  <c:v>390</c:v>
                </c:pt>
                <c:pt idx="34">
                  <c:v>411</c:v>
                </c:pt>
                <c:pt idx="35">
                  <c:v>428</c:v>
                </c:pt>
                <c:pt idx="36">
                  <c:v>445</c:v>
                </c:pt>
                <c:pt idx="37">
                  <c:v>460</c:v>
                </c:pt>
                <c:pt idx="38">
                  <c:v>483</c:v>
                </c:pt>
                <c:pt idx="39">
                  <c:v>497</c:v>
                </c:pt>
                <c:pt idx="40">
                  <c:v>505</c:v>
                </c:pt>
                <c:pt idx="41">
                  <c:v>525</c:v>
                </c:pt>
                <c:pt idx="42">
                  <c:v>541</c:v>
                </c:pt>
                <c:pt idx="43">
                  <c:v>559</c:v>
                </c:pt>
                <c:pt idx="44">
                  <c:v>578</c:v>
                </c:pt>
                <c:pt idx="45">
                  <c:v>595</c:v>
                </c:pt>
                <c:pt idx="46">
                  <c:v>617</c:v>
                </c:pt>
                <c:pt idx="47">
                  <c:v>641</c:v>
                </c:pt>
                <c:pt idx="48">
                  <c:v>658</c:v>
                </c:pt>
                <c:pt idx="49">
                  <c:v>676</c:v>
                </c:pt>
                <c:pt idx="50">
                  <c:v>686</c:v>
                </c:pt>
                <c:pt idx="51">
                  <c:v>700</c:v>
                </c:pt>
                <c:pt idx="52">
                  <c:v>716</c:v>
                </c:pt>
                <c:pt idx="53">
                  <c:v>728</c:v>
                </c:pt>
                <c:pt idx="54">
                  <c:v>747</c:v>
                </c:pt>
                <c:pt idx="55">
                  <c:v>767</c:v>
                </c:pt>
                <c:pt idx="56">
                  <c:v>790</c:v>
                </c:pt>
                <c:pt idx="57">
                  <c:v>816</c:v>
                </c:pt>
                <c:pt idx="58">
                  <c:v>841</c:v>
                </c:pt>
                <c:pt idx="59">
                  <c:v>865</c:v>
                </c:pt>
                <c:pt idx="60">
                  <c:v>887</c:v>
                </c:pt>
                <c:pt idx="61">
                  <c:v>913</c:v>
                </c:pt>
                <c:pt idx="62">
                  <c:v>937</c:v>
                </c:pt>
                <c:pt idx="63">
                  <c:v>970</c:v>
                </c:pt>
                <c:pt idx="64">
                  <c:v>989</c:v>
                </c:pt>
                <c:pt idx="65">
                  <c:v>1018</c:v>
                </c:pt>
                <c:pt idx="66">
                  <c:v>1055</c:v>
                </c:pt>
                <c:pt idx="67">
                  <c:v>1086</c:v>
                </c:pt>
                <c:pt idx="68">
                  <c:v>1118</c:v>
                </c:pt>
                <c:pt idx="69">
                  <c:v>1150</c:v>
                </c:pt>
                <c:pt idx="70">
                  <c:v>1185</c:v>
                </c:pt>
                <c:pt idx="71">
                  <c:v>1214</c:v>
                </c:pt>
                <c:pt idx="72">
                  <c:v>1257</c:v>
                </c:pt>
                <c:pt idx="73">
                  <c:v>1291</c:v>
                </c:pt>
                <c:pt idx="74">
                  <c:v>1328</c:v>
                </c:pt>
                <c:pt idx="75">
                  <c:v>1372</c:v>
                </c:pt>
                <c:pt idx="76">
                  <c:v>1397</c:v>
                </c:pt>
                <c:pt idx="77">
                  <c:v>1424</c:v>
                </c:pt>
                <c:pt idx="78">
                  <c:v>1456</c:v>
                </c:pt>
                <c:pt idx="79">
                  <c:v>1494</c:v>
                </c:pt>
                <c:pt idx="80">
                  <c:v>1524</c:v>
                </c:pt>
                <c:pt idx="81">
                  <c:v>1555</c:v>
                </c:pt>
                <c:pt idx="82">
                  <c:v>1588</c:v>
                </c:pt>
                <c:pt idx="83">
                  <c:v>1617</c:v>
                </c:pt>
                <c:pt idx="84">
                  <c:v>1656</c:v>
                </c:pt>
                <c:pt idx="85">
                  <c:v>1693</c:v>
                </c:pt>
                <c:pt idx="86">
                  <c:v>1730</c:v>
                </c:pt>
                <c:pt idx="87">
                  <c:v>1763</c:v>
                </c:pt>
                <c:pt idx="88">
                  <c:v>1800</c:v>
                </c:pt>
                <c:pt idx="89">
                  <c:v>1827</c:v>
                </c:pt>
                <c:pt idx="90">
                  <c:v>1869</c:v>
                </c:pt>
                <c:pt idx="91">
                  <c:v>1911</c:v>
                </c:pt>
                <c:pt idx="92">
                  <c:v>1951</c:v>
                </c:pt>
                <c:pt idx="93">
                  <c:v>1986</c:v>
                </c:pt>
                <c:pt idx="94">
                  <c:v>2018</c:v>
                </c:pt>
                <c:pt idx="95">
                  <c:v>2057</c:v>
                </c:pt>
                <c:pt idx="96">
                  <c:v>2089</c:v>
                </c:pt>
                <c:pt idx="97">
                  <c:v>2127</c:v>
                </c:pt>
                <c:pt idx="98">
                  <c:v>2164</c:v>
                </c:pt>
                <c:pt idx="99">
                  <c:v>2195</c:v>
                </c:pt>
                <c:pt idx="100">
                  <c:v>2238</c:v>
                </c:pt>
                <c:pt idx="101">
                  <c:v>2272</c:v>
                </c:pt>
                <c:pt idx="102">
                  <c:v>2310</c:v>
                </c:pt>
                <c:pt idx="103">
                  <c:v>2335</c:v>
                </c:pt>
                <c:pt idx="104">
                  <c:v>2367</c:v>
                </c:pt>
                <c:pt idx="105">
                  <c:v>2383</c:v>
                </c:pt>
                <c:pt idx="106">
                  <c:v>2410</c:v>
                </c:pt>
                <c:pt idx="107">
                  <c:v>2440</c:v>
                </c:pt>
                <c:pt idx="108">
                  <c:v>2477</c:v>
                </c:pt>
                <c:pt idx="109">
                  <c:v>2504</c:v>
                </c:pt>
                <c:pt idx="110">
                  <c:v>2525</c:v>
                </c:pt>
                <c:pt idx="111">
                  <c:v>2547</c:v>
                </c:pt>
                <c:pt idx="112">
                  <c:v>2566</c:v>
                </c:pt>
                <c:pt idx="113">
                  <c:v>2589</c:v>
                </c:pt>
                <c:pt idx="114">
                  <c:v>2610</c:v>
                </c:pt>
                <c:pt idx="115">
                  <c:v>2625</c:v>
                </c:pt>
                <c:pt idx="116">
                  <c:v>2643</c:v>
                </c:pt>
                <c:pt idx="117">
                  <c:v>2658</c:v>
                </c:pt>
                <c:pt idx="118">
                  <c:v>2672</c:v>
                </c:pt>
                <c:pt idx="119">
                  <c:v>2693</c:v>
                </c:pt>
                <c:pt idx="120">
                  <c:v>2712</c:v>
                </c:pt>
                <c:pt idx="121">
                  <c:v>2733</c:v>
                </c:pt>
                <c:pt idx="122">
                  <c:v>2746</c:v>
                </c:pt>
                <c:pt idx="123">
                  <c:v>2764</c:v>
                </c:pt>
                <c:pt idx="124">
                  <c:v>2782</c:v>
                </c:pt>
                <c:pt idx="125">
                  <c:v>2799</c:v>
                </c:pt>
                <c:pt idx="126">
                  <c:v>2817</c:v>
                </c:pt>
                <c:pt idx="127">
                  <c:v>2827</c:v>
                </c:pt>
                <c:pt idx="128">
                  <c:v>2845</c:v>
                </c:pt>
                <c:pt idx="129">
                  <c:v>2861</c:v>
                </c:pt>
                <c:pt idx="130">
                  <c:v>2873</c:v>
                </c:pt>
                <c:pt idx="131">
                  <c:v>2889</c:v>
                </c:pt>
                <c:pt idx="132">
                  <c:v>2903</c:v>
                </c:pt>
                <c:pt idx="133">
                  <c:v>2913</c:v>
                </c:pt>
                <c:pt idx="134">
                  <c:v>2923</c:v>
                </c:pt>
                <c:pt idx="135">
                  <c:v>2939</c:v>
                </c:pt>
                <c:pt idx="136">
                  <c:v>2952</c:v>
                </c:pt>
                <c:pt idx="137">
                  <c:v>2961</c:v>
                </c:pt>
                <c:pt idx="138">
                  <c:v>2968</c:v>
                </c:pt>
                <c:pt idx="139">
                  <c:v>2974</c:v>
                </c:pt>
                <c:pt idx="140">
                  <c:v>2976</c:v>
                </c:pt>
                <c:pt idx="141">
                  <c:v>2981</c:v>
                </c:pt>
                <c:pt idx="142">
                  <c:v>2986</c:v>
                </c:pt>
                <c:pt idx="143">
                  <c:v>2990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8A0C-4106-A6BC-77AAAAE8797D}"/>
            </c:ext>
          </c:extLst>
        </c:ser>
        <c:ser>
          <c:idx val="17"/>
          <c:order val="7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11</c:v>
                </c:pt>
                <c:pt idx="4">
                  <c:v>14</c:v>
                </c:pt>
                <c:pt idx="5">
                  <c:v>20</c:v>
                </c:pt>
                <c:pt idx="6">
                  <c:v>29</c:v>
                </c:pt>
                <c:pt idx="7">
                  <c:v>44</c:v>
                </c:pt>
                <c:pt idx="8">
                  <c:v>52</c:v>
                </c:pt>
                <c:pt idx="9">
                  <c:v>58</c:v>
                </c:pt>
                <c:pt idx="10">
                  <c:v>79</c:v>
                </c:pt>
                <c:pt idx="11">
                  <c:v>91</c:v>
                </c:pt>
                <c:pt idx="12">
                  <c:v>103</c:v>
                </c:pt>
                <c:pt idx="13">
                  <c:v>118</c:v>
                </c:pt>
                <c:pt idx="14">
                  <c:v>134</c:v>
                </c:pt>
                <c:pt idx="15">
                  <c:v>155</c:v>
                </c:pt>
                <c:pt idx="16">
                  <c:v>180</c:v>
                </c:pt>
                <c:pt idx="17">
                  <c:v>196</c:v>
                </c:pt>
                <c:pt idx="18">
                  <c:v>217</c:v>
                </c:pt>
                <c:pt idx="19">
                  <c:v>241</c:v>
                </c:pt>
                <c:pt idx="20">
                  <c:v>264</c:v>
                </c:pt>
                <c:pt idx="21">
                  <c:v>271</c:v>
                </c:pt>
                <c:pt idx="22">
                  <c:v>277</c:v>
                </c:pt>
                <c:pt idx="23">
                  <c:v>285</c:v>
                </c:pt>
                <c:pt idx="24">
                  <c:v>291</c:v>
                </c:pt>
                <c:pt idx="25">
                  <c:v>305</c:v>
                </c:pt>
                <c:pt idx="26">
                  <c:v>315</c:v>
                </c:pt>
                <c:pt idx="27">
                  <c:v>330</c:v>
                </c:pt>
                <c:pt idx="28">
                  <c:v>334</c:v>
                </c:pt>
                <c:pt idx="29">
                  <c:v>345</c:v>
                </c:pt>
                <c:pt idx="30">
                  <c:v>357</c:v>
                </c:pt>
                <c:pt idx="31">
                  <c:v>374</c:v>
                </c:pt>
                <c:pt idx="32">
                  <c:v>390</c:v>
                </c:pt>
                <c:pt idx="33">
                  <c:v>403</c:v>
                </c:pt>
                <c:pt idx="34">
                  <c:v>415</c:v>
                </c:pt>
                <c:pt idx="35">
                  <c:v>423</c:v>
                </c:pt>
                <c:pt idx="36">
                  <c:v>438</c:v>
                </c:pt>
                <c:pt idx="37">
                  <c:v>458</c:v>
                </c:pt>
                <c:pt idx="38">
                  <c:v>471</c:v>
                </c:pt>
                <c:pt idx="39">
                  <c:v>490</c:v>
                </c:pt>
                <c:pt idx="40">
                  <c:v>508</c:v>
                </c:pt>
                <c:pt idx="41">
                  <c:v>522</c:v>
                </c:pt>
                <c:pt idx="42">
                  <c:v>548</c:v>
                </c:pt>
                <c:pt idx="43">
                  <c:v>568</c:v>
                </c:pt>
                <c:pt idx="44">
                  <c:v>586</c:v>
                </c:pt>
                <c:pt idx="45">
                  <c:v>614</c:v>
                </c:pt>
                <c:pt idx="46">
                  <c:v>631</c:v>
                </c:pt>
                <c:pt idx="47">
                  <c:v>653</c:v>
                </c:pt>
                <c:pt idx="48">
                  <c:v>672</c:v>
                </c:pt>
                <c:pt idx="49">
                  <c:v>698</c:v>
                </c:pt>
                <c:pt idx="50">
                  <c:v>725</c:v>
                </c:pt>
                <c:pt idx="51">
                  <c:v>745</c:v>
                </c:pt>
                <c:pt idx="52">
                  <c:v>763</c:v>
                </c:pt>
                <c:pt idx="53">
                  <c:v>781</c:v>
                </c:pt>
                <c:pt idx="54">
                  <c:v>799</c:v>
                </c:pt>
                <c:pt idx="55">
                  <c:v>824</c:v>
                </c:pt>
                <c:pt idx="56">
                  <c:v>848</c:v>
                </c:pt>
                <c:pt idx="57">
                  <c:v>871</c:v>
                </c:pt>
                <c:pt idx="58">
                  <c:v>884</c:v>
                </c:pt>
                <c:pt idx="59">
                  <c:v>904</c:v>
                </c:pt>
                <c:pt idx="60">
                  <c:v>934</c:v>
                </c:pt>
                <c:pt idx="61">
                  <c:v>955</c:v>
                </c:pt>
                <c:pt idx="62">
                  <c:v>974</c:v>
                </c:pt>
                <c:pt idx="63">
                  <c:v>1000</c:v>
                </c:pt>
                <c:pt idx="64">
                  <c:v>1020</c:v>
                </c:pt>
                <c:pt idx="65">
                  <c:v>1039</c:v>
                </c:pt>
                <c:pt idx="66">
                  <c:v>1064</c:v>
                </c:pt>
                <c:pt idx="67">
                  <c:v>1087</c:v>
                </c:pt>
                <c:pt idx="68">
                  <c:v>1109</c:v>
                </c:pt>
                <c:pt idx="69">
                  <c:v>1136</c:v>
                </c:pt>
                <c:pt idx="70">
                  <c:v>1162</c:v>
                </c:pt>
                <c:pt idx="71">
                  <c:v>1193</c:v>
                </c:pt>
                <c:pt idx="72">
                  <c:v>1218</c:v>
                </c:pt>
                <c:pt idx="73">
                  <c:v>1244</c:v>
                </c:pt>
                <c:pt idx="74">
                  <c:v>1268</c:v>
                </c:pt>
                <c:pt idx="75">
                  <c:v>1299</c:v>
                </c:pt>
                <c:pt idx="76">
                  <c:v>1330</c:v>
                </c:pt>
                <c:pt idx="77">
                  <c:v>1356</c:v>
                </c:pt>
                <c:pt idx="78">
                  <c:v>1391</c:v>
                </c:pt>
                <c:pt idx="79">
                  <c:v>1414</c:v>
                </c:pt>
                <c:pt idx="80">
                  <c:v>1449</c:v>
                </c:pt>
                <c:pt idx="81">
                  <c:v>1475</c:v>
                </c:pt>
                <c:pt idx="82">
                  <c:v>1504</c:v>
                </c:pt>
                <c:pt idx="83">
                  <c:v>1529</c:v>
                </c:pt>
                <c:pt idx="84">
                  <c:v>1559</c:v>
                </c:pt>
                <c:pt idx="85">
                  <c:v>1595</c:v>
                </c:pt>
                <c:pt idx="86">
                  <c:v>1625</c:v>
                </c:pt>
                <c:pt idx="87">
                  <c:v>1653</c:v>
                </c:pt>
                <c:pt idx="88">
                  <c:v>1692</c:v>
                </c:pt>
                <c:pt idx="89">
                  <c:v>1717</c:v>
                </c:pt>
                <c:pt idx="90">
                  <c:v>1748</c:v>
                </c:pt>
                <c:pt idx="91">
                  <c:v>1788</c:v>
                </c:pt>
                <c:pt idx="92">
                  <c:v>1832</c:v>
                </c:pt>
                <c:pt idx="93">
                  <c:v>1862</c:v>
                </c:pt>
                <c:pt idx="94">
                  <c:v>1890</c:v>
                </c:pt>
                <c:pt idx="95">
                  <c:v>1920</c:v>
                </c:pt>
                <c:pt idx="96">
                  <c:v>1945</c:v>
                </c:pt>
                <c:pt idx="97">
                  <c:v>1983</c:v>
                </c:pt>
                <c:pt idx="98">
                  <c:v>2013</c:v>
                </c:pt>
                <c:pt idx="99">
                  <c:v>2046</c:v>
                </c:pt>
                <c:pt idx="100">
                  <c:v>2072</c:v>
                </c:pt>
                <c:pt idx="101">
                  <c:v>2102</c:v>
                </c:pt>
                <c:pt idx="102">
                  <c:v>2134</c:v>
                </c:pt>
                <c:pt idx="103">
                  <c:v>2162</c:v>
                </c:pt>
                <c:pt idx="104">
                  <c:v>2198</c:v>
                </c:pt>
                <c:pt idx="105">
                  <c:v>2232</c:v>
                </c:pt>
                <c:pt idx="106">
                  <c:v>2271</c:v>
                </c:pt>
                <c:pt idx="107">
                  <c:v>2302</c:v>
                </c:pt>
                <c:pt idx="108">
                  <c:v>2326</c:v>
                </c:pt>
                <c:pt idx="109">
                  <c:v>2360</c:v>
                </c:pt>
                <c:pt idx="110">
                  <c:v>2395</c:v>
                </c:pt>
                <c:pt idx="111">
                  <c:v>2437</c:v>
                </c:pt>
                <c:pt idx="112">
                  <c:v>2477</c:v>
                </c:pt>
                <c:pt idx="113">
                  <c:v>2497</c:v>
                </c:pt>
                <c:pt idx="114">
                  <c:v>2523</c:v>
                </c:pt>
                <c:pt idx="115">
                  <c:v>2551</c:v>
                </c:pt>
                <c:pt idx="116">
                  <c:v>2578</c:v>
                </c:pt>
                <c:pt idx="117">
                  <c:v>2616</c:v>
                </c:pt>
                <c:pt idx="118">
                  <c:v>2646</c:v>
                </c:pt>
                <c:pt idx="119">
                  <c:v>2665</c:v>
                </c:pt>
                <c:pt idx="120">
                  <c:v>2686</c:v>
                </c:pt>
                <c:pt idx="121">
                  <c:v>2716</c:v>
                </c:pt>
                <c:pt idx="122">
                  <c:v>2735</c:v>
                </c:pt>
                <c:pt idx="123">
                  <c:v>2750</c:v>
                </c:pt>
                <c:pt idx="124">
                  <c:v>2764</c:v>
                </c:pt>
                <c:pt idx="125">
                  <c:v>2774</c:v>
                </c:pt>
                <c:pt idx="126">
                  <c:v>2790</c:v>
                </c:pt>
                <c:pt idx="127">
                  <c:v>2799</c:v>
                </c:pt>
                <c:pt idx="128">
                  <c:v>2816</c:v>
                </c:pt>
                <c:pt idx="129">
                  <c:v>2833</c:v>
                </c:pt>
                <c:pt idx="130">
                  <c:v>2850</c:v>
                </c:pt>
                <c:pt idx="131">
                  <c:v>2869</c:v>
                </c:pt>
                <c:pt idx="132">
                  <c:v>2882</c:v>
                </c:pt>
                <c:pt idx="133">
                  <c:v>2891</c:v>
                </c:pt>
                <c:pt idx="134">
                  <c:v>2897</c:v>
                </c:pt>
                <c:pt idx="135">
                  <c:v>2908</c:v>
                </c:pt>
                <c:pt idx="136">
                  <c:v>2917</c:v>
                </c:pt>
                <c:pt idx="137">
                  <c:v>2922</c:v>
                </c:pt>
                <c:pt idx="138">
                  <c:v>2932</c:v>
                </c:pt>
                <c:pt idx="139">
                  <c:v>2939</c:v>
                </c:pt>
                <c:pt idx="140">
                  <c:v>2945</c:v>
                </c:pt>
                <c:pt idx="141">
                  <c:v>2957</c:v>
                </c:pt>
                <c:pt idx="142">
                  <c:v>2959</c:v>
                </c:pt>
                <c:pt idx="143">
                  <c:v>2967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A0C-4106-A6BC-77AAAAE8797D}"/>
            </c:ext>
          </c:extLst>
        </c:ser>
        <c:ser>
          <c:idx val="18"/>
          <c:order val="8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A0C-4106-A6BC-77AAAAE8797D}"/>
            </c:ext>
          </c:extLst>
        </c:ser>
        <c:ser>
          <c:idx val="19"/>
          <c:order val="9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8A0C-4106-A6BC-77AAAAE8797D}"/>
            </c:ext>
          </c:extLst>
        </c:ser>
        <c:ser>
          <c:idx val="0"/>
          <c:order val="1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4</c:v>
                </c:pt>
                <c:pt idx="3">
                  <c:v>8</c:v>
                </c:pt>
                <c:pt idx="4">
                  <c:v>12</c:v>
                </c:pt>
                <c:pt idx="5">
                  <c:v>16</c:v>
                </c:pt>
                <c:pt idx="6">
                  <c:v>26</c:v>
                </c:pt>
                <c:pt idx="7">
                  <c:v>39</c:v>
                </c:pt>
                <c:pt idx="8">
                  <c:v>56</c:v>
                </c:pt>
                <c:pt idx="9">
                  <c:v>78</c:v>
                </c:pt>
                <c:pt idx="10">
                  <c:v>94</c:v>
                </c:pt>
                <c:pt idx="11">
                  <c:v>103</c:v>
                </c:pt>
                <c:pt idx="12">
                  <c:v>125</c:v>
                </c:pt>
                <c:pt idx="13">
                  <c:v>146</c:v>
                </c:pt>
                <c:pt idx="14">
                  <c:v>175</c:v>
                </c:pt>
                <c:pt idx="15">
                  <c:v>196</c:v>
                </c:pt>
                <c:pt idx="16">
                  <c:v>212</c:v>
                </c:pt>
                <c:pt idx="17">
                  <c:v>234</c:v>
                </c:pt>
                <c:pt idx="18">
                  <c:v>263</c:v>
                </c:pt>
                <c:pt idx="19">
                  <c:v>295</c:v>
                </c:pt>
                <c:pt idx="20">
                  <c:v>332</c:v>
                </c:pt>
                <c:pt idx="21">
                  <c:v>336</c:v>
                </c:pt>
                <c:pt idx="22">
                  <c:v>344</c:v>
                </c:pt>
                <c:pt idx="23">
                  <c:v>351</c:v>
                </c:pt>
                <c:pt idx="24">
                  <c:v>366</c:v>
                </c:pt>
                <c:pt idx="25">
                  <c:v>380</c:v>
                </c:pt>
                <c:pt idx="26">
                  <c:v>397</c:v>
                </c:pt>
                <c:pt idx="27">
                  <c:v>414</c:v>
                </c:pt>
                <c:pt idx="28">
                  <c:v>432</c:v>
                </c:pt>
                <c:pt idx="29">
                  <c:v>448</c:v>
                </c:pt>
                <c:pt idx="30">
                  <c:v>459</c:v>
                </c:pt>
                <c:pt idx="31">
                  <c:v>470</c:v>
                </c:pt>
                <c:pt idx="32">
                  <c:v>486</c:v>
                </c:pt>
                <c:pt idx="33">
                  <c:v>507</c:v>
                </c:pt>
                <c:pt idx="34">
                  <c:v>527</c:v>
                </c:pt>
                <c:pt idx="35">
                  <c:v>543</c:v>
                </c:pt>
                <c:pt idx="36">
                  <c:v>555</c:v>
                </c:pt>
                <c:pt idx="37">
                  <c:v>571</c:v>
                </c:pt>
                <c:pt idx="38">
                  <c:v>586</c:v>
                </c:pt>
                <c:pt idx="39">
                  <c:v>602</c:v>
                </c:pt>
                <c:pt idx="40">
                  <c:v>622</c:v>
                </c:pt>
                <c:pt idx="41">
                  <c:v>632</c:v>
                </c:pt>
                <c:pt idx="42">
                  <c:v>649</c:v>
                </c:pt>
                <c:pt idx="43">
                  <c:v>679</c:v>
                </c:pt>
                <c:pt idx="44">
                  <c:v>697</c:v>
                </c:pt>
                <c:pt idx="45">
                  <c:v>727</c:v>
                </c:pt>
                <c:pt idx="46">
                  <c:v>757</c:v>
                </c:pt>
                <c:pt idx="47">
                  <c:v>777</c:v>
                </c:pt>
                <c:pt idx="48">
                  <c:v>801</c:v>
                </c:pt>
                <c:pt idx="49">
                  <c:v>829</c:v>
                </c:pt>
                <c:pt idx="50">
                  <c:v>867</c:v>
                </c:pt>
                <c:pt idx="51">
                  <c:v>895</c:v>
                </c:pt>
                <c:pt idx="52">
                  <c:v>916</c:v>
                </c:pt>
                <c:pt idx="53">
                  <c:v>947</c:v>
                </c:pt>
                <c:pt idx="54">
                  <c:v>965</c:v>
                </c:pt>
                <c:pt idx="55">
                  <c:v>991</c:v>
                </c:pt>
                <c:pt idx="56">
                  <c:v>1016</c:v>
                </c:pt>
                <c:pt idx="57">
                  <c:v>1048</c:v>
                </c:pt>
                <c:pt idx="58">
                  <c:v>1081</c:v>
                </c:pt>
                <c:pt idx="59">
                  <c:v>1115</c:v>
                </c:pt>
                <c:pt idx="60">
                  <c:v>1149</c:v>
                </c:pt>
                <c:pt idx="61">
                  <c:v>1182</c:v>
                </c:pt>
                <c:pt idx="62">
                  <c:v>1231</c:v>
                </c:pt>
                <c:pt idx="63">
                  <c:v>1256</c:v>
                </c:pt>
                <c:pt idx="64">
                  <c:v>1280</c:v>
                </c:pt>
                <c:pt idx="65">
                  <c:v>1313</c:v>
                </c:pt>
                <c:pt idx="66">
                  <c:v>1349</c:v>
                </c:pt>
                <c:pt idx="67">
                  <c:v>1383</c:v>
                </c:pt>
                <c:pt idx="68">
                  <c:v>1417</c:v>
                </c:pt>
                <c:pt idx="69">
                  <c:v>1459</c:v>
                </c:pt>
                <c:pt idx="70">
                  <c:v>1499</c:v>
                </c:pt>
                <c:pt idx="71">
                  <c:v>1540</c:v>
                </c:pt>
                <c:pt idx="72">
                  <c:v>1585</c:v>
                </c:pt>
                <c:pt idx="73">
                  <c:v>1628</c:v>
                </c:pt>
                <c:pt idx="74">
                  <c:v>1670</c:v>
                </c:pt>
                <c:pt idx="75">
                  <c:v>1713</c:v>
                </c:pt>
                <c:pt idx="76">
                  <c:v>1746</c:v>
                </c:pt>
                <c:pt idx="77">
                  <c:v>1795</c:v>
                </c:pt>
                <c:pt idx="78">
                  <c:v>1833</c:v>
                </c:pt>
                <c:pt idx="79">
                  <c:v>1873</c:v>
                </c:pt>
                <c:pt idx="80">
                  <c:v>1903</c:v>
                </c:pt>
                <c:pt idx="81">
                  <c:v>1936</c:v>
                </c:pt>
                <c:pt idx="82">
                  <c:v>1971</c:v>
                </c:pt>
                <c:pt idx="83">
                  <c:v>2009</c:v>
                </c:pt>
                <c:pt idx="84">
                  <c:v>2044</c:v>
                </c:pt>
                <c:pt idx="85">
                  <c:v>2086</c:v>
                </c:pt>
                <c:pt idx="86">
                  <c:v>2138</c:v>
                </c:pt>
                <c:pt idx="87">
                  <c:v>2184</c:v>
                </c:pt>
                <c:pt idx="88">
                  <c:v>2222</c:v>
                </c:pt>
                <c:pt idx="89">
                  <c:v>2268</c:v>
                </c:pt>
                <c:pt idx="90">
                  <c:v>2302</c:v>
                </c:pt>
                <c:pt idx="91">
                  <c:v>2339</c:v>
                </c:pt>
                <c:pt idx="92">
                  <c:v>2381</c:v>
                </c:pt>
                <c:pt idx="93">
                  <c:v>2420</c:v>
                </c:pt>
                <c:pt idx="94">
                  <c:v>2444</c:v>
                </c:pt>
                <c:pt idx="95">
                  <c:v>2477</c:v>
                </c:pt>
                <c:pt idx="96">
                  <c:v>2505</c:v>
                </c:pt>
                <c:pt idx="97">
                  <c:v>2532</c:v>
                </c:pt>
                <c:pt idx="98">
                  <c:v>2553</c:v>
                </c:pt>
                <c:pt idx="99">
                  <c:v>2581</c:v>
                </c:pt>
                <c:pt idx="100">
                  <c:v>2601</c:v>
                </c:pt>
                <c:pt idx="101">
                  <c:v>2624</c:v>
                </c:pt>
                <c:pt idx="102">
                  <c:v>2650</c:v>
                </c:pt>
                <c:pt idx="103">
                  <c:v>2672</c:v>
                </c:pt>
                <c:pt idx="104">
                  <c:v>2694</c:v>
                </c:pt>
                <c:pt idx="105">
                  <c:v>2714</c:v>
                </c:pt>
                <c:pt idx="106">
                  <c:v>2745</c:v>
                </c:pt>
                <c:pt idx="107">
                  <c:v>2762</c:v>
                </c:pt>
                <c:pt idx="108">
                  <c:v>2773</c:v>
                </c:pt>
                <c:pt idx="109">
                  <c:v>2794</c:v>
                </c:pt>
                <c:pt idx="110">
                  <c:v>2807</c:v>
                </c:pt>
                <c:pt idx="111">
                  <c:v>2819</c:v>
                </c:pt>
                <c:pt idx="112">
                  <c:v>2833</c:v>
                </c:pt>
                <c:pt idx="113">
                  <c:v>2846</c:v>
                </c:pt>
                <c:pt idx="114">
                  <c:v>2860</c:v>
                </c:pt>
                <c:pt idx="115">
                  <c:v>2870</c:v>
                </c:pt>
                <c:pt idx="116">
                  <c:v>2885</c:v>
                </c:pt>
                <c:pt idx="117">
                  <c:v>2898</c:v>
                </c:pt>
                <c:pt idx="118">
                  <c:v>2909</c:v>
                </c:pt>
                <c:pt idx="119">
                  <c:v>2921</c:v>
                </c:pt>
                <c:pt idx="120">
                  <c:v>2930</c:v>
                </c:pt>
                <c:pt idx="121">
                  <c:v>2937</c:v>
                </c:pt>
                <c:pt idx="122">
                  <c:v>2947</c:v>
                </c:pt>
                <c:pt idx="123">
                  <c:v>2953</c:v>
                </c:pt>
                <c:pt idx="124">
                  <c:v>2961</c:v>
                </c:pt>
                <c:pt idx="125">
                  <c:v>2964</c:v>
                </c:pt>
                <c:pt idx="126">
                  <c:v>2969</c:v>
                </c:pt>
                <c:pt idx="127">
                  <c:v>2974</c:v>
                </c:pt>
                <c:pt idx="128">
                  <c:v>2978</c:v>
                </c:pt>
                <c:pt idx="129">
                  <c:v>2981</c:v>
                </c:pt>
                <c:pt idx="130">
                  <c:v>2985</c:v>
                </c:pt>
                <c:pt idx="131">
                  <c:v>2988</c:v>
                </c:pt>
                <c:pt idx="132">
                  <c:v>2989</c:v>
                </c:pt>
                <c:pt idx="133">
                  <c:v>2990</c:v>
                </c:pt>
                <c:pt idx="134">
                  <c:v>2990</c:v>
                </c:pt>
                <c:pt idx="135">
                  <c:v>2991</c:v>
                </c:pt>
                <c:pt idx="136">
                  <c:v>2991</c:v>
                </c:pt>
                <c:pt idx="137">
                  <c:v>2991</c:v>
                </c:pt>
                <c:pt idx="138">
                  <c:v>2993</c:v>
                </c:pt>
                <c:pt idx="139">
                  <c:v>2993</c:v>
                </c:pt>
                <c:pt idx="140">
                  <c:v>2994</c:v>
                </c:pt>
                <c:pt idx="141">
                  <c:v>2995</c:v>
                </c:pt>
                <c:pt idx="142">
                  <c:v>2996</c:v>
                </c:pt>
                <c:pt idx="143">
                  <c:v>2997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8A0C-4106-A6BC-77AAAAE8797D}"/>
            </c:ext>
          </c:extLst>
        </c:ser>
        <c:ser>
          <c:idx val="1"/>
          <c:order val="1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10</c:v>
                </c:pt>
                <c:pt idx="3">
                  <c:v>16</c:v>
                </c:pt>
                <c:pt idx="4">
                  <c:v>31</c:v>
                </c:pt>
                <c:pt idx="5">
                  <c:v>40</c:v>
                </c:pt>
                <c:pt idx="6">
                  <c:v>48</c:v>
                </c:pt>
                <c:pt idx="7">
                  <c:v>60</c:v>
                </c:pt>
                <c:pt idx="8">
                  <c:v>76</c:v>
                </c:pt>
                <c:pt idx="9">
                  <c:v>86</c:v>
                </c:pt>
                <c:pt idx="10">
                  <c:v>100</c:v>
                </c:pt>
                <c:pt idx="11">
                  <c:v>120</c:v>
                </c:pt>
                <c:pt idx="12">
                  <c:v>150</c:v>
                </c:pt>
                <c:pt idx="13">
                  <c:v>163</c:v>
                </c:pt>
                <c:pt idx="14">
                  <c:v>187</c:v>
                </c:pt>
                <c:pt idx="15">
                  <c:v>211</c:v>
                </c:pt>
                <c:pt idx="16">
                  <c:v>233</c:v>
                </c:pt>
                <c:pt idx="17">
                  <c:v>258</c:v>
                </c:pt>
                <c:pt idx="18">
                  <c:v>289</c:v>
                </c:pt>
                <c:pt idx="19">
                  <c:v>332</c:v>
                </c:pt>
                <c:pt idx="20">
                  <c:v>361</c:v>
                </c:pt>
                <c:pt idx="21">
                  <c:v>364</c:v>
                </c:pt>
                <c:pt idx="22">
                  <c:v>368</c:v>
                </c:pt>
                <c:pt idx="23">
                  <c:v>376</c:v>
                </c:pt>
                <c:pt idx="24">
                  <c:v>387</c:v>
                </c:pt>
                <c:pt idx="25">
                  <c:v>393</c:v>
                </c:pt>
                <c:pt idx="26">
                  <c:v>405</c:v>
                </c:pt>
                <c:pt idx="27">
                  <c:v>414</c:v>
                </c:pt>
                <c:pt idx="28">
                  <c:v>423</c:v>
                </c:pt>
                <c:pt idx="29">
                  <c:v>436</c:v>
                </c:pt>
                <c:pt idx="30">
                  <c:v>441</c:v>
                </c:pt>
                <c:pt idx="31">
                  <c:v>459</c:v>
                </c:pt>
                <c:pt idx="32">
                  <c:v>480</c:v>
                </c:pt>
                <c:pt idx="33">
                  <c:v>496</c:v>
                </c:pt>
                <c:pt idx="34">
                  <c:v>513</c:v>
                </c:pt>
                <c:pt idx="35">
                  <c:v>534</c:v>
                </c:pt>
                <c:pt idx="36">
                  <c:v>549</c:v>
                </c:pt>
                <c:pt idx="37">
                  <c:v>562</c:v>
                </c:pt>
                <c:pt idx="38">
                  <c:v>583</c:v>
                </c:pt>
                <c:pt idx="39">
                  <c:v>597</c:v>
                </c:pt>
                <c:pt idx="40">
                  <c:v>610</c:v>
                </c:pt>
                <c:pt idx="41">
                  <c:v>638</c:v>
                </c:pt>
                <c:pt idx="42">
                  <c:v>656</c:v>
                </c:pt>
                <c:pt idx="43">
                  <c:v>677</c:v>
                </c:pt>
                <c:pt idx="44">
                  <c:v>694</c:v>
                </c:pt>
                <c:pt idx="45">
                  <c:v>713</c:v>
                </c:pt>
                <c:pt idx="46">
                  <c:v>728</c:v>
                </c:pt>
                <c:pt idx="47">
                  <c:v>747</c:v>
                </c:pt>
                <c:pt idx="48">
                  <c:v>764</c:v>
                </c:pt>
                <c:pt idx="49">
                  <c:v>782</c:v>
                </c:pt>
                <c:pt idx="50">
                  <c:v>807</c:v>
                </c:pt>
                <c:pt idx="51">
                  <c:v>830</c:v>
                </c:pt>
                <c:pt idx="52">
                  <c:v>844</c:v>
                </c:pt>
                <c:pt idx="53">
                  <c:v>865</c:v>
                </c:pt>
                <c:pt idx="54">
                  <c:v>882</c:v>
                </c:pt>
                <c:pt idx="55">
                  <c:v>901</c:v>
                </c:pt>
                <c:pt idx="56">
                  <c:v>920</c:v>
                </c:pt>
                <c:pt idx="57">
                  <c:v>947</c:v>
                </c:pt>
                <c:pt idx="58">
                  <c:v>965</c:v>
                </c:pt>
                <c:pt idx="59">
                  <c:v>990</c:v>
                </c:pt>
                <c:pt idx="60">
                  <c:v>1020</c:v>
                </c:pt>
                <c:pt idx="61">
                  <c:v>1050</c:v>
                </c:pt>
                <c:pt idx="62">
                  <c:v>1075</c:v>
                </c:pt>
                <c:pt idx="63">
                  <c:v>1098</c:v>
                </c:pt>
                <c:pt idx="64">
                  <c:v>1121</c:v>
                </c:pt>
                <c:pt idx="65">
                  <c:v>1151</c:v>
                </c:pt>
                <c:pt idx="66">
                  <c:v>1182</c:v>
                </c:pt>
                <c:pt idx="67">
                  <c:v>1207</c:v>
                </c:pt>
                <c:pt idx="68">
                  <c:v>1237</c:v>
                </c:pt>
                <c:pt idx="69">
                  <c:v>1272</c:v>
                </c:pt>
                <c:pt idx="70">
                  <c:v>1296</c:v>
                </c:pt>
                <c:pt idx="71">
                  <c:v>1331</c:v>
                </c:pt>
                <c:pt idx="72">
                  <c:v>1360</c:v>
                </c:pt>
                <c:pt idx="73">
                  <c:v>1386</c:v>
                </c:pt>
                <c:pt idx="74">
                  <c:v>1423</c:v>
                </c:pt>
                <c:pt idx="75">
                  <c:v>1460</c:v>
                </c:pt>
                <c:pt idx="76">
                  <c:v>1498</c:v>
                </c:pt>
                <c:pt idx="77">
                  <c:v>1526</c:v>
                </c:pt>
                <c:pt idx="78">
                  <c:v>1565</c:v>
                </c:pt>
                <c:pt idx="79">
                  <c:v>1605</c:v>
                </c:pt>
                <c:pt idx="80">
                  <c:v>1647</c:v>
                </c:pt>
                <c:pt idx="81">
                  <c:v>1690</c:v>
                </c:pt>
                <c:pt idx="82">
                  <c:v>1745</c:v>
                </c:pt>
                <c:pt idx="83">
                  <c:v>1788</c:v>
                </c:pt>
                <c:pt idx="84">
                  <c:v>1821</c:v>
                </c:pt>
                <c:pt idx="85">
                  <c:v>1865</c:v>
                </c:pt>
                <c:pt idx="86">
                  <c:v>1906</c:v>
                </c:pt>
                <c:pt idx="87">
                  <c:v>1947</c:v>
                </c:pt>
                <c:pt idx="88">
                  <c:v>1990</c:v>
                </c:pt>
                <c:pt idx="89">
                  <c:v>2012</c:v>
                </c:pt>
                <c:pt idx="90">
                  <c:v>2056</c:v>
                </c:pt>
                <c:pt idx="91">
                  <c:v>2094</c:v>
                </c:pt>
                <c:pt idx="92">
                  <c:v>2119</c:v>
                </c:pt>
                <c:pt idx="93">
                  <c:v>2151</c:v>
                </c:pt>
                <c:pt idx="94">
                  <c:v>2183</c:v>
                </c:pt>
                <c:pt idx="95">
                  <c:v>2224</c:v>
                </c:pt>
                <c:pt idx="96">
                  <c:v>2258</c:v>
                </c:pt>
                <c:pt idx="97">
                  <c:v>2306</c:v>
                </c:pt>
                <c:pt idx="98">
                  <c:v>2348</c:v>
                </c:pt>
                <c:pt idx="99">
                  <c:v>2384</c:v>
                </c:pt>
                <c:pt idx="100">
                  <c:v>2416</c:v>
                </c:pt>
                <c:pt idx="101">
                  <c:v>2451</c:v>
                </c:pt>
                <c:pt idx="102">
                  <c:v>2482</c:v>
                </c:pt>
                <c:pt idx="103">
                  <c:v>2516</c:v>
                </c:pt>
                <c:pt idx="104">
                  <c:v>2543</c:v>
                </c:pt>
                <c:pt idx="105">
                  <c:v>2570</c:v>
                </c:pt>
                <c:pt idx="106">
                  <c:v>2598</c:v>
                </c:pt>
                <c:pt idx="107">
                  <c:v>2622</c:v>
                </c:pt>
                <c:pt idx="108">
                  <c:v>2640</c:v>
                </c:pt>
                <c:pt idx="109">
                  <c:v>2660</c:v>
                </c:pt>
                <c:pt idx="110">
                  <c:v>2689</c:v>
                </c:pt>
                <c:pt idx="111">
                  <c:v>2705</c:v>
                </c:pt>
                <c:pt idx="112">
                  <c:v>2731</c:v>
                </c:pt>
                <c:pt idx="113">
                  <c:v>2741</c:v>
                </c:pt>
                <c:pt idx="114">
                  <c:v>2763</c:v>
                </c:pt>
                <c:pt idx="115">
                  <c:v>2772</c:v>
                </c:pt>
                <c:pt idx="116">
                  <c:v>2785</c:v>
                </c:pt>
                <c:pt idx="117">
                  <c:v>2797</c:v>
                </c:pt>
                <c:pt idx="118">
                  <c:v>2808</c:v>
                </c:pt>
                <c:pt idx="119">
                  <c:v>2825</c:v>
                </c:pt>
                <c:pt idx="120">
                  <c:v>2833</c:v>
                </c:pt>
                <c:pt idx="121">
                  <c:v>2842</c:v>
                </c:pt>
                <c:pt idx="122">
                  <c:v>2856</c:v>
                </c:pt>
                <c:pt idx="123">
                  <c:v>2869</c:v>
                </c:pt>
                <c:pt idx="124">
                  <c:v>2878</c:v>
                </c:pt>
                <c:pt idx="125">
                  <c:v>2886</c:v>
                </c:pt>
                <c:pt idx="126">
                  <c:v>2895</c:v>
                </c:pt>
                <c:pt idx="127">
                  <c:v>2899</c:v>
                </c:pt>
                <c:pt idx="128">
                  <c:v>2911</c:v>
                </c:pt>
                <c:pt idx="129">
                  <c:v>2915</c:v>
                </c:pt>
                <c:pt idx="130">
                  <c:v>2924</c:v>
                </c:pt>
                <c:pt idx="131">
                  <c:v>2932</c:v>
                </c:pt>
                <c:pt idx="132">
                  <c:v>2937</c:v>
                </c:pt>
                <c:pt idx="133">
                  <c:v>2942</c:v>
                </c:pt>
                <c:pt idx="134">
                  <c:v>2948</c:v>
                </c:pt>
                <c:pt idx="135">
                  <c:v>2955</c:v>
                </c:pt>
                <c:pt idx="136">
                  <c:v>2958</c:v>
                </c:pt>
                <c:pt idx="137">
                  <c:v>2963</c:v>
                </c:pt>
                <c:pt idx="138">
                  <c:v>2970</c:v>
                </c:pt>
                <c:pt idx="139">
                  <c:v>2972</c:v>
                </c:pt>
                <c:pt idx="140">
                  <c:v>2974</c:v>
                </c:pt>
                <c:pt idx="141">
                  <c:v>2978</c:v>
                </c:pt>
                <c:pt idx="142">
                  <c:v>2984</c:v>
                </c:pt>
                <c:pt idx="143">
                  <c:v>2986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8A0C-4106-A6BC-77AAAAE8797D}"/>
            </c:ext>
          </c:extLst>
        </c:ser>
        <c:ser>
          <c:idx val="2"/>
          <c:order val="1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6</c:v>
                </c:pt>
                <c:pt idx="4">
                  <c:v>9</c:v>
                </c:pt>
                <c:pt idx="5">
                  <c:v>10</c:v>
                </c:pt>
                <c:pt idx="6">
                  <c:v>16</c:v>
                </c:pt>
                <c:pt idx="7">
                  <c:v>17</c:v>
                </c:pt>
                <c:pt idx="8">
                  <c:v>20</c:v>
                </c:pt>
                <c:pt idx="9">
                  <c:v>31</c:v>
                </c:pt>
                <c:pt idx="10">
                  <c:v>40</c:v>
                </c:pt>
                <c:pt idx="11">
                  <c:v>47</c:v>
                </c:pt>
                <c:pt idx="12">
                  <c:v>51</c:v>
                </c:pt>
                <c:pt idx="13">
                  <c:v>57</c:v>
                </c:pt>
                <c:pt idx="14">
                  <c:v>69</c:v>
                </c:pt>
                <c:pt idx="15">
                  <c:v>88</c:v>
                </c:pt>
                <c:pt idx="16">
                  <c:v>98</c:v>
                </c:pt>
                <c:pt idx="17">
                  <c:v>115</c:v>
                </c:pt>
                <c:pt idx="18">
                  <c:v>130</c:v>
                </c:pt>
                <c:pt idx="19">
                  <c:v>153</c:v>
                </c:pt>
                <c:pt idx="20">
                  <c:v>172</c:v>
                </c:pt>
                <c:pt idx="21">
                  <c:v>175</c:v>
                </c:pt>
                <c:pt idx="22">
                  <c:v>177</c:v>
                </c:pt>
                <c:pt idx="23">
                  <c:v>182</c:v>
                </c:pt>
                <c:pt idx="24">
                  <c:v>183</c:v>
                </c:pt>
                <c:pt idx="25">
                  <c:v>185</c:v>
                </c:pt>
                <c:pt idx="26">
                  <c:v>194</c:v>
                </c:pt>
                <c:pt idx="27">
                  <c:v>208</c:v>
                </c:pt>
                <c:pt idx="28">
                  <c:v>217</c:v>
                </c:pt>
                <c:pt idx="29">
                  <c:v>233</c:v>
                </c:pt>
                <c:pt idx="30">
                  <c:v>247</c:v>
                </c:pt>
                <c:pt idx="31">
                  <c:v>259</c:v>
                </c:pt>
                <c:pt idx="32">
                  <c:v>270</c:v>
                </c:pt>
                <c:pt idx="33">
                  <c:v>280</c:v>
                </c:pt>
                <c:pt idx="34">
                  <c:v>301</c:v>
                </c:pt>
                <c:pt idx="35">
                  <c:v>311</c:v>
                </c:pt>
                <c:pt idx="36">
                  <c:v>321</c:v>
                </c:pt>
                <c:pt idx="37">
                  <c:v>338</c:v>
                </c:pt>
                <c:pt idx="38">
                  <c:v>350</c:v>
                </c:pt>
                <c:pt idx="39">
                  <c:v>382</c:v>
                </c:pt>
                <c:pt idx="40">
                  <c:v>397</c:v>
                </c:pt>
                <c:pt idx="41">
                  <c:v>428</c:v>
                </c:pt>
                <c:pt idx="42">
                  <c:v>446</c:v>
                </c:pt>
                <c:pt idx="43">
                  <c:v>468</c:v>
                </c:pt>
                <c:pt idx="44">
                  <c:v>488</c:v>
                </c:pt>
                <c:pt idx="45">
                  <c:v>515</c:v>
                </c:pt>
                <c:pt idx="46">
                  <c:v>533</c:v>
                </c:pt>
                <c:pt idx="47">
                  <c:v>552</c:v>
                </c:pt>
                <c:pt idx="48">
                  <c:v>589</c:v>
                </c:pt>
                <c:pt idx="49">
                  <c:v>620</c:v>
                </c:pt>
                <c:pt idx="50">
                  <c:v>644</c:v>
                </c:pt>
                <c:pt idx="51">
                  <c:v>672</c:v>
                </c:pt>
                <c:pt idx="52">
                  <c:v>694</c:v>
                </c:pt>
                <c:pt idx="53">
                  <c:v>714</c:v>
                </c:pt>
                <c:pt idx="54">
                  <c:v>744</c:v>
                </c:pt>
                <c:pt idx="55">
                  <c:v>767</c:v>
                </c:pt>
                <c:pt idx="56">
                  <c:v>793</c:v>
                </c:pt>
                <c:pt idx="57">
                  <c:v>818</c:v>
                </c:pt>
                <c:pt idx="58">
                  <c:v>842</c:v>
                </c:pt>
                <c:pt idx="59">
                  <c:v>861</c:v>
                </c:pt>
                <c:pt idx="60">
                  <c:v>882</c:v>
                </c:pt>
                <c:pt idx="61">
                  <c:v>910</c:v>
                </c:pt>
                <c:pt idx="62">
                  <c:v>937</c:v>
                </c:pt>
                <c:pt idx="63">
                  <c:v>973</c:v>
                </c:pt>
                <c:pt idx="64">
                  <c:v>1005</c:v>
                </c:pt>
                <c:pt idx="65">
                  <c:v>1036</c:v>
                </c:pt>
                <c:pt idx="66">
                  <c:v>1052</c:v>
                </c:pt>
                <c:pt idx="67">
                  <c:v>1082</c:v>
                </c:pt>
                <c:pt idx="68">
                  <c:v>1112</c:v>
                </c:pt>
                <c:pt idx="69">
                  <c:v>1140</c:v>
                </c:pt>
                <c:pt idx="70">
                  <c:v>1168</c:v>
                </c:pt>
                <c:pt idx="71">
                  <c:v>1198</c:v>
                </c:pt>
                <c:pt idx="72">
                  <c:v>1221</c:v>
                </c:pt>
                <c:pt idx="73">
                  <c:v>1252</c:v>
                </c:pt>
                <c:pt idx="74">
                  <c:v>1287</c:v>
                </c:pt>
                <c:pt idx="75">
                  <c:v>1321</c:v>
                </c:pt>
                <c:pt idx="76">
                  <c:v>1361</c:v>
                </c:pt>
                <c:pt idx="77">
                  <c:v>1382</c:v>
                </c:pt>
                <c:pt idx="78">
                  <c:v>1413</c:v>
                </c:pt>
                <c:pt idx="79">
                  <c:v>1440</c:v>
                </c:pt>
                <c:pt idx="80">
                  <c:v>1472</c:v>
                </c:pt>
                <c:pt idx="81">
                  <c:v>1509</c:v>
                </c:pt>
                <c:pt idx="82">
                  <c:v>1538</c:v>
                </c:pt>
                <c:pt idx="83">
                  <c:v>1568</c:v>
                </c:pt>
                <c:pt idx="84">
                  <c:v>1609</c:v>
                </c:pt>
                <c:pt idx="85">
                  <c:v>1649</c:v>
                </c:pt>
                <c:pt idx="86">
                  <c:v>1672</c:v>
                </c:pt>
                <c:pt idx="87">
                  <c:v>1717</c:v>
                </c:pt>
                <c:pt idx="88">
                  <c:v>1753</c:v>
                </c:pt>
                <c:pt idx="89">
                  <c:v>1778</c:v>
                </c:pt>
                <c:pt idx="90">
                  <c:v>1817</c:v>
                </c:pt>
                <c:pt idx="91">
                  <c:v>1851</c:v>
                </c:pt>
                <c:pt idx="92">
                  <c:v>1878</c:v>
                </c:pt>
                <c:pt idx="93">
                  <c:v>1916</c:v>
                </c:pt>
                <c:pt idx="94">
                  <c:v>1944</c:v>
                </c:pt>
                <c:pt idx="95">
                  <c:v>1977</c:v>
                </c:pt>
                <c:pt idx="96">
                  <c:v>2016</c:v>
                </c:pt>
                <c:pt idx="97">
                  <c:v>2048</c:v>
                </c:pt>
                <c:pt idx="98">
                  <c:v>2077</c:v>
                </c:pt>
                <c:pt idx="99">
                  <c:v>2106</c:v>
                </c:pt>
                <c:pt idx="100">
                  <c:v>2140</c:v>
                </c:pt>
                <c:pt idx="101">
                  <c:v>2177</c:v>
                </c:pt>
                <c:pt idx="102">
                  <c:v>2212</c:v>
                </c:pt>
                <c:pt idx="103">
                  <c:v>2246</c:v>
                </c:pt>
                <c:pt idx="104">
                  <c:v>2273</c:v>
                </c:pt>
                <c:pt idx="105">
                  <c:v>2322</c:v>
                </c:pt>
                <c:pt idx="106">
                  <c:v>2347</c:v>
                </c:pt>
                <c:pt idx="107">
                  <c:v>2375</c:v>
                </c:pt>
                <c:pt idx="108">
                  <c:v>2399</c:v>
                </c:pt>
                <c:pt idx="109">
                  <c:v>2432</c:v>
                </c:pt>
                <c:pt idx="110">
                  <c:v>2461</c:v>
                </c:pt>
                <c:pt idx="111">
                  <c:v>2482</c:v>
                </c:pt>
                <c:pt idx="112">
                  <c:v>2503</c:v>
                </c:pt>
                <c:pt idx="113">
                  <c:v>2530</c:v>
                </c:pt>
                <c:pt idx="114">
                  <c:v>2560</c:v>
                </c:pt>
                <c:pt idx="115">
                  <c:v>2584</c:v>
                </c:pt>
                <c:pt idx="116">
                  <c:v>2614</c:v>
                </c:pt>
                <c:pt idx="117">
                  <c:v>2644</c:v>
                </c:pt>
                <c:pt idx="118">
                  <c:v>2664</c:v>
                </c:pt>
                <c:pt idx="119">
                  <c:v>2686</c:v>
                </c:pt>
                <c:pt idx="120">
                  <c:v>2709</c:v>
                </c:pt>
                <c:pt idx="121">
                  <c:v>2727</c:v>
                </c:pt>
                <c:pt idx="122">
                  <c:v>2759</c:v>
                </c:pt>
                <c:pt idx="123">
                  <c:v>2781</c:v>
                </c:pt>
                <c:pt idx="124">
                  <c:v>2803</c:v>
                </c:pt>
                <c:pt idx="125">
                  <c:v>2820</c:v>
                </c:pt>
                <c:pt idx="126">
                  <c:v>2837</c:v>
                </c:pt>
                <c:pt idx="127">
                  <c:v>2861</c:v>
                </c:pt>
                <c:pt idx="128">
                  <c:v>2885</c:v>
                </c:pt>
                <c:pt idx="129">
                  <c:v>2905</c:v>
                </c:pt>
                <c:pt idx="130">
                  <c:v>2922</c:v>
                </c:pt>
                <c:pt idx="131">
                  <c:v>2931</c:v>
                </c:pt>
                <c:pt idx="132">
                  <c:v>2945</c:v>
                </c:pt>
                <c:pt idx="133">
                  <c:v>2954</c:v>
                </c:pt>
                <c:pt idx="134">
                  <c:v>2960</c:v>
                </c:pt>
                <c:pt idx="135">
                  <c:v>2966</c:v>
                </c:pt>
                <c:pt idx="136">
                  <c:v>2973</c:v>
                </c:pt>
                <c:pt idx="137">
                  <c:v>2978</c:v>
                </c:pt>
                <c:pt idx="138">
                  <c:v>2978</c:v>
                </c:pt>
                <c:pt idx="139">
                  <c:v>2980</c:v>
                </c:pt>
                <c:pt idx="140">
                  <c:v>2984</c:v>
                </c:pt>
                <c:pt idx="141">
                  <c:v>2986</c:v>
                </c:pt>
                <c:pt idx="142">
                  <c:v>2987</c:v>
                </c:pt>
                <c:pt idx="143">
                  <c:v>2991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8A0C-4106-A6BC-77AAAAE8797D}"/>
            </c:ext>
          </c:extLst>
        </c:ser>
        <c:ser>
          <c:idx val="3"/>
          <c:order val="1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7</c:v>
                </c:pt>
                <c:pt idx="3">
                  <c:v>10</c:v>
                </c:pt>
                <c:pt idx="4">
                  <c:v>19</c:v>
                </c:pt>
                <c:pt idx="5">
                  <c:v>22</c:v>
                </c:pt>
                <c:pt idx="6">
                  <c:v>25</c:v>
                </c:pt>
                <c:pt idx="7">
                  <c:v>33</c:v>
                </c:pt>
                <c:pt idx="8">
                  <c:v>47</c:v>
                </c:pt>
                <c:pt idx="9">
                  <c:v>62</c:v>
                </c:pt>
                <c:pt idx="10">
                  <c:v>83</c:v>
                </c:pt>
                <c:pt idx="11">
                  <c:v>102</c:v>
                </c:pt>
                <c:pt idx="12">
                  <c:v>133</c:v>
                </c:pt>
                <c:pt idx="13">
                  <c:v>148</c:v>
                </c:pt>
                <c:pt idx="14">
                  <c:v>171</c:v>
                </c:pt>
                <c:pt idx="15">
                  <c:v>201</c:v>
                </c:pt>
                <c:pt idx="16">
                  <c:v>224</c:v>
                </c:pt>
                <c:pt idx="17">
                  <c:v>253</c:v>
                </c:pt>
                <c:pt idx="18">
                  <c:v>284</c:v>
                </c:pt>
                <c:pt idx="19">
                  <c:v>322</c:v>
                </c:pt>
                <c:pt idx="20">
                  <c:v>352</c:v>
                </c:pt>
                <c:pt idx="21">
                  <c:v>357</c:v>
                </c:pt>
                <c:pt idx="22">
                  <c:v>364</c:v>
                </c:pt>
                <c:pt idx="23">
                  <c:v>367</c:v>
                </c:pt>
                <c:pt idx="24">
                  <c:v>372</c:v>
                </c:pt>
                <c:pt idx="25">
                  <c:v>377</c:v>
                </c:pt>
                <c:pt idx="26">
                  <c:v>387</c:v>
                </c:pt>
                <c:pt idx="27">
                  <c:v>395</c:v>
                </c:pt>
                <c:pt idx="28">
                  <c:v>408</c:v>
                </c:pt>
                <c:pt idx="29">
                  <c:v>417</c:v>
                </c:pt>
                <c:pt idx="30">
                  <c:v>439</c:v>
                </c:pt>
                <c:pt idx="31">
                  <c:v>456</c:v>
                </c:pt>
                <c:pt idx="32">
                  <c:v>474</c:v>
                </c:pt>
                <c:pt idx="33">
                  <c:v>493</c:v>
                </c:pt>
                <c:pt idx="34">
                  <c:v>503</c:v>
                </c:pt>
                <c:pt idx="35">
                  <c:v>523</c:v>
                </c:pt>
                <c:pt idx="36">
                  <c:v>547</c:v>
                </c:pt>
                <c:pt idx="37">
                  <c:v>575</c:v>
                </c:pt>
                <c:pt idx="38">
                  <c:v>595</c:v>
                </c:pt>
                <c:pt idx="39">
                  <c:v>621</c:v>
                </c:pt>
                <c:pt idx="40">
                  <c:v>648</c:v>
                </c:pt>
                <c:pt idx="41">
                  <c:v>666</c:v>
                </c:pt>
                <c:pt idx="42">
                  <c:v>692</c:v>
                </c:pt>
                <c:pt idx="43">
                  <c:v>718</c:v>
                </c:pt>
                <c:pt idx="44">
                  <c:v>740</c:v>
                </c:pt>
                <c:pt idx="45">
                  <c:v>761</c:v>
                </c:pt>
                <c:pt idx="46">
                  <c:v>791</c:v>
                </c:pt>
                <c:pt idx="47">
                  <c:v>806</c:v>
                </c:pt>
                <c:pt idx="48">
                  <c:v>823</c:v>
                </c:pt>
                <c:pt idx="49">
                  <c:v>846</c:v>
                </c:pt>
                <c:pt idx="50">
                  <c:v>868</c:v>
                </c:pt>
                <c:pt idx="51">
                  <c:v>894</c:v>
                </c:pt>
                <c:pt idx="52">
                  <c:v>915</c:v>
                </c:pt>
                <c:pt idx="53">
                  <c:v>939</c:v>
                </c:pt>
                <c:pt idx="54">
                  <c:v>970</c:v>
                </c:pt>
                <c:pt idx="55">
                  <c:v>997</c:v>
                </c:pt>
                <c:pt idx="56">
                  <c:v>1021</c:v>
                </c:pt>
                <c:pt idx="57">
                  <c:v>1045</c:v>
                </c:pt>
                <c:pt idx="58">
                  <c:v>1067</c:v>
                </c:pt>
                <c:pt idx="59">
                  <c:v>1097</c:v>
                </c:pt>
                <c:pt idx="60">
                  <c:v>1126</c:v>
                </c:pt>
                <c:pt idx="61">
                  <c:v>1165</c:v>
                </c:pt>
                <c:pt idx="62">
                  <c:v>1184</c:v>
                </c:pt>
                <c:pt idx="63">
                  <c:v>1216</c:v>
                </c:pt>
                <c:pt idx="64">
                  <c:v>1246</c:v>
                </c:pt>
                <c:pt idx="65">
                  <c:v>1290</c:v>
                </c:pt>
                <c:pt idx="66">
                  <c:v>1313</c:v>
                </c:pt>
                <c:pt idx="67">
                  <c:v>1341</c:v>
                </c:pt>
                <c:pt idx="68">
                  <c:v>1373</c:v>
                </c:pt>
                <c:pt idx="69">
                  <c:v>1407</c:v>
                </c:pt>
                <c:pt idx="70">
                  <c:v>1441</c:v>
                </c:pt>
                <c:pt idx="71">
                  <c:v>1469</c:v>
                </c:pt>
                <c:pt idx="72">
                  <c:v>1502</c:v>
                </c:pt>
                <c:pt idx="73">
                  <c:v>1530</c:v>
                </c:pt>
                <c:pt idx="74">
                  <c:v>1572</c:v>
                </c:pt>
                <c:pt idx="75">
                  <c:v>1613</c:v>
                </c:pt>
                <c:pt idx="76">
                  <c:v>1652</c:v>
                </c:pt>
                <c:pt idx="77">
                  <c:v>1694</c:v>
                </c:pt>
                <c:pt idx="78">
                  <c:v>1741</c:v>
                </c:pt>
                <c:pt idx="79">
                  <c:v>1778</c:v>
                </c:pt>
                <c:pt idx="80">
                  <c:v>1824</c:v>
                </c:pt>
                <c:pt idx="81">
                  <c:v>1855</c:v>
                </c:pt>
                <c:pt idx="82">
                  <c:v>1885</c:v>
                </c:pt>
                <c:pt idx="83">
                  <c:v>1911</c:v>
                </c:pt>
                <c:pt idx="84">
                  <c:v>1945</c:v>
                </c:pt>
                <c:pt idx="85">
                  <c:v>1976</c:v>
                </c:pt>
                <c:pt idx="86">
                  <c:v>1999</c:v>
                </c:pt>
                <c:pt idx="87">
                  <c:v>2036</c:v>
                </c:pt>
                <c:pt idx="88">
                  <c:v>2069</c:v>
                </c:pt>
                <c:pt idx="89">
                  <c:v>2095</c:v>
                </c:pt>
                <c:pt idx="90">
                  <c:v>2133</c:v>
                </c:pt>
                <c:pt idx="91">
                  <c:v>2161</c:v>
                </c:pt>
                <c:pt idx="92">
                  <c:v>2187</c:v>
                </c:pt>
                <c:pt idx="93">
                  <c:v>2214</c:v>
                </c:pt>
                <c:pt idx="94">
                  <c:v>2238</c:v>
                </c:pt>
                <c:pt idx="95">
                  <c:v>2269</c:v>
                </c:pt>
                <c:pt idx="96">
                  <c:v>2297</c:v>
                </c:pt>
                <c:pt idx="97">
                  <c:v>2320</c:v>
                </c:pt>
                <c:pt idx="98">
                  <c:v>2358</c:v>
                </c:pt>
                <c:pt idx="99">
                  <c:v>2390</c:v>
                </c:pt>
                <c:pt idx="100">
                  <c:v>2413</c:v>
                </c:pt>
                <c:pt idx="101">
                  <c:v>2442</c:v>
                </c:pt>
                <c:pt idx="102">
                  <c:v>2476</c:v>
                </c:pt>
                <c:pt idx="103">
                  <c:v>2506</c:v>
                </c:pt>
                <c:pt idx="104">
                  <c:v>2530</c:v>
                </c:pt>
                <c:pt idx="105">
                  <c:v>2553</c:v>
                </c:pt>
                <c:pt idx="106">
                  <c:v>2587</c:v>
                </c:pt>
                <c:pt idx="107">
                  <c:v>2605</c:v>
                </c:pt>
                <c:pt idx="108">
                  <c:v>2631</c:v>
                </c:pt>
                <c:pt idx="109">
                  <c:v>2645</c:v>
                </c:pt>
                <c:pt idx="110">
                  <c:v>2669</c:v>
                </c:pt>
                <c:pt idx="111">
                  <c:v>2688</c:v>
                </c:pt>
                <c:pt idx="112">
                  <c:v>2708</c:v>
                </c:pt>
                <c:pt idx="113">
                  <c:v>2724</c:v>
                </c:pt>
                <c:pt idx="114">
                  <c:v>2746</c:v>
                </c:pt>
                <c:pt idx="115">
                  <c:v>2761</c:v>
                </c:pt>
                <c:pt idx="116">
                  <c:v>2783</c:v>
                </c:pt>
                <c:pt idx="117">
                  <c:v>2798</c:v>
                </c:pt>
                <c:pt idx="118">
                  <c:v>2821</c:v>
                </c:pt>
                <c:pt idx="119">
                  <c:v>2843</c:v>
                </c:pt>
                <c:pt idx="120">
                  <c:v>2857</c:v>
                </c:pt>
                <c:pt idx="121">
                  <c:v>2868</c:v>
                </c:pt>
                <c:pt idx="122">
                  <c:v>2876</c:v>
                </c:pt>
                <c:pt idx="123">
                  <c:v>2882</c:v>
                </c:pt>
                <c:pt idx="124">
                  <c:v>2891</c:v>
                </c:pt>
                <c:pt idx="125">
                  <c:v>2900</c:v>
                </c:pt>
                <c:pt idx="126">
                  <c:v>2905</c:v>
                </c:pt>
                <c:pt idx="127">
                  <c:v>2918</c:v>
                </c:pt>
                <c:pt idx="128">
                  <c:v>2925</c:v>
                </c:pt>
                <c:pt idx="129">
                  <c:v>2928</c:v>
                </c:pt>
                <c:pt idx="130">
                  <c:v>2935</c:v>
                </c:pt>
                <c:pt idx="131">
                  <c:v>2942</c:v>
                </c:pt>
                <c:pt idx="132">
                  <c:v>2949</c:v>
                </c:pt>
                <c:pt idx="133">
                  <c:v>2956</c:v>
                </c:pt>
                <c:pt idx="134">
                  <c:v>2962</c:v>
                </c:pt>
                <c:pt idx="135">
                  <c:v>2970</c:v>
                </c:pt>
                <c:pt idx="136">
                  <c:v>2975</c:v>
                </c:pt>
                <c:pt idx="137">
                  <c:v>2978</c:v>
                </c:pt>
                <c:pt idx="138">
                  <c:v>2981</c:v>
                </c:pt>
                <c:pt idx="139">
                  <c:v>2990</c:v>
                </c:pt>
                <c:pt idx="140">
                  <c:v>2992</c:v>
                </c:pt>
                <c:pt idx="141">
                  <c:v>2993</c:v>
                </c:pt>
                <c:pt idx="142">
                  <c:v>2993</c:v>
                </c:pt>
                <c:pt idx="143">
                  <c:v>2994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8A0C-4106-A6BC-77AAAAE8797D}"/>
            </c:ext>
          </c:extLst>
        </c:ser>
        <c:ser>
          <c:idx val="4"/>
          <c:order val="1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5</c:v>
                </c:pt>
                <c:pt idx="3">
                  <c:v>8</c:v>
                </c:pt>
                <c:pt idx="4">
                  <c:v>11</c:v>
                </c:pt>
                <c:pt idx="5">
                  <c:v>15</c:v>
                </c:pt>
                <c:pt idx="6">
                  <c:v>18</c:v>
                </c:pt>
                <c:pt idx="7">
                  <c:v>31</c:v>
                </c:pt>
                <c:pt idx="8">
                  <c:v>43</c:v>
                </c:pt>
                <c:pt idx="9">
                  <c:v>55</c:v>
                </c:pt>
                <c:pt idx="10">
                  <c:v>62</c:v>
                </c:pt>
                <c:pt idx="11">
                  <c:v>76</c:v>
                </c:pt>
                <c:pt idx="12">
                  <c:v>98</c:v>
                </c:pt>
                <c:pt idx="13">
                  <c:v>116</c:v>
                </c:pt>
                <c:pt idx="14">
                  <c:v>134</c:v>
                </c:pt>
                <c:pt idx="15">
                  <c:v>157</c:v>
                </c:pt>
                <c:pt idx="16">
                  <c:v>173</c:v>
                </c:pt>
                <c:pt idx="17">
                  <c:v>197</c:v>
                </c:pt>
                <c:pt idx="18">
                  <c:v>234</c:v>
                </c:pt>
                <c:pt idx="19">
                  <c:v>256</c:v>
                </c:pt>
                <c:pt idx="20">
                  <c:v>277</c:v>
                </c:pt>
                <c:pt idx="21">
                  <c:v>282</c:v>
                </c:pt>
                <c:pt idx="22">
                  <c:v>291</c:v>
                </c:pt>
                <c:pt idx="23">
                  <c:v>299</c:v>
                </c:pt>
                <c:pt idx="24">
                  <c:v>307</c:v>
                </c:pt>
                <c:pt idx="25">
                  <c:v>315</c:v>
                </c:pt>
                <c:pt idx="26">
                  <c:v>321</c:v>
                </c:pt>
                <c:pt idx="27">
                  <c:v>329</c:v>
                </c:pt>
                <c:pt idx="28">
                  <c:v>340</c:v>
                </c:pt>
                <c:pt idx="29">
                  <c:v>348</c:v>
                </c:pt>
                <c:pt idx="30">
                  <c:v>358</c:v>
                </c:pt>
                <c:pt idx="31">
                  <c:v>368</c:v>
                </c:pt>
                <c:pt idx="32">
                  <c:v>377</c:v>
                </c:pt>
                <c:pt idx="33">
                  <c:v>390</c:v>
                </c:pt>
                <c:pt idx="34">
                  <c:v>405</c:v>
                </c:pt>
                <c:pt idx="35">
                  <c:v>423</c:v>
                </c:pt>
                <c:pt idx="36">
                  <c:v>442</c:v>
                </c:pt>
                <c:pt idx="37">
                  <c:v>459</c:v>
                </c:pt>
                <c:pt idx="38">
                  <c:v>466</c:v>
                </c:pt>
                <c:pt idx="39">
                  <c:v>482</c:v>
                </c:pt>
                <c:pt idx="40">
                  <c:v>507</c:v>
                </c:pt>
                <c:pt idx="41">
                  <c:v>532</c:v>
                </c:pt>
                <c:pt idx="42">
                  <c:v>558</c:v>
                </c:pt>
                <c:pt idx="43">
                  <c:v>571</c:v>
                </c:pt>
                <c:pt idx="44">
                  <c:v>589</c:v>
                </c:pt>
                <c:pt idx="45">
                  <c:v>615</c:v>
                </c:pt>
                <c:pt idx="46">
                  <c:v>637</c:v>
                </c:pt>
                <c:pt idx="47">
                  <c:v>665</c:v>
                </c:pt>
                <c:pt idx="48">
                  <c:v>684</c:v>
                </c:pt>
                <c:pt idx="49">
                  <c:v>707</c:v>
                </c:pt>
                <c:pt idx="50">
                  <c:v>730</c:v>
                </c:pt>
                <c:pt idx="51">
                  <c:v>747</c:v>
                </c:pt>
                <c:pt idx="52">
                  <c:v>758</c:v>
                </c:pt>
                <c:pt idx="53">
                  <c:v>771</c:v>
                </c:pt>
                <c:pt idx="54">
                  <c:v>793</c:v>
                </c:pt>
                <c:pt idx="55">
                  <c:v>823</c:v>
                </c:pt>
                <c:pt idx="56">
                  <c:v>851</c:v>
                </c:pt>
                <c:pt idx="57">
                  <c:v>873</c:v>
                </c:pt>
                <c:pt idx="58">
                  <c:v>895</c:v>
                </c:pt>
                <c:pt idx="59">
                  <c:v>918</c:v>
                </c:pt>
                <c:pt idx="60">
                  <c:v>936</c:v>
                </c:pt>
                <c:pt idx="61">
                  <c:v>961</c:v>
                </c:pt>
                <c:pt idx="62">
                  <c:v>987</c:v>
                </c:pt>
                <c:pt idx="63">
                  <c:v>1008</c:v>
                </c:pt>
                <c:pt idx="64">
                  <c:v>1037</c:v>
                </c:pt>
                <c:pt idx="65">
                  <c:v>1069</c:v>
                </c:pt>
                <c:pt idx="66">
                  <c:v>1090</c:v>
                </c:pt>
                <c:pt idx="67">
                  <c:v>1127</c:v>
                </c:pt>
                <c:pt idx="68">
                  <c:v>1159</c:v>
                </c:pt>
                <c:pt idx="69">
                  <c:v>1188</c:v>
                </c:pt>
                <c:pt idx="70">
                  <c:v>1210</c:v>
                </c:pt>
                <c:pt idx="71">
                  <c:v>1240</c:v>
                </c:pt>
                <c:pt idx="72">
                  <c:v>1271</c:v>
                </c:pt>
                <c:pt idx="73">
                  <c:v>1309</c:v>
                </c:pt>
                <c:pt idx="74">
                  <c:v>1339</c:v>
                </c:pt>
                <c:pt idx="75">
                  <c:v>1374</c:v>
                </c:pt>
                <c:pt idx="76">
                  <c:v>1415</c:v>
                </c:pt>
                <c:pt idx="77">
                  <c:v>1446</c:v>
                </c:pt>
                <c:pt idx="78">
                  <c:v>1475</c:v>
                </c:pt>
                <c:pt idx="79">
                  <c:v>1500</c:v>
                </c:pt>
                <c:pt idx="80">
                  <c:v>1545</c:v>
                </c:pt>
                <c:pt idx="81">
                  <c:v>1592</c:v>
                </c:pt>
                <c:pt idx="82">
                  <c:v>1616</c:v>
                </c:pt>
                <c:pt idx="83">
                  <c:v>1654</c:v>
                </c:pt>
                <c:pt idx="84">
                  <c:v>1685</c:v>
                </c:pt>
                <c:pt idx="85">
                  <c:v>1729</c:v>
                </c:pt>
                <c:pt idx="86">
                  <c:v>1774</c:v>
                </c:pt>
                <c:pt idx="87">
                  <c:v>1811</c:v>
                </c:pt>
                <c:pt idx="88">
                  <c:v>1866</c:v>
                </c:pt>
                <c:pt idx="89">
                  <c:v>1908</c:v>
                </c:pt>
                <c:pt idx="90">
                  <c:v>1949</c:v>
                </c:pt>
                <c:pt idx="91">
                  <c:v>1981</c:v>
                </c:pt>
                <c:pt idx="92">
                  <c:v>2022</c:v>
                </c:pt>
                <c:pt idx="93">
                  <c:v>2062</c:v>
                </c:pt>
                <c:pt idx="94">
                  <c:v>2099</c:v>
                </c:pt>
                <c:pt idx="95">
                  <c:v>2132</c:v>
                </c:pt>
                <c:pt idx="96">
                  <c:v>2169</c:v>
                </c:pt>
                <c:pt idx="97">
                  <c:v>2203</c:v>
                </c:pt>
                <c:pt idx="98">
                  <c:v>2242</c:v>
                </c:pt>
                <c:pt idx="99">
                  <c:v>2266</c:v>
                </c:pt>
                <c:pt idx="100">
                  <c:v>2307</c:v>
                </c:pt>
                <c:pt idx="101">
                  <c:v>2332</c:v>
                </c:pt>
                <c:pt idx="102">
                  <c:v>2360</c:v>
                </c:pt>
                <c:pt idx="103">
                  <c:v>2389</c:v>
                </c:pt>
                <c:pt idx="104">
                  <c:v>2414</c:v>
                </c:pt>
                <c:pt idx="105">
                  <c:v>2443</c:v>
                </c:pt>
                <c:pt idx="106">
                  <c:v>2472</c:v>
                </c:pt>
                <c:pt idx="107">
                  <c:v>2498</c:v>
                </c:pt>
                <c:pt idx="108">
                  <c:v>2529</c:v>
                </c:pt>
                <c:pt idx="109">
                  <c:v>2552</c:v>
                </c:pt>
                <c:pt idx="110">
                  <c:v>2577</c:v>
                </c:pt>
                <c:pt idx="111">
                  <c:v>2605</c:v>
                </c:pt>
                <c:pt idx="112">
                  <c:v>2627</c:v>
                </c:pt>
                <c:pt idx="113">
                  <c:v>2656</c:v>
                </c:pt>
                <c:pt idx="114">
                  <c:v>2673</c:v>
                </c:pt>
                <c:pt idx="115">
                  <c:v>2691</c:v>
                </c:pt>
                <c:pt idx="116">
                  <c:v>2708</c:v>
                </c:pt>
                <c:pt idx="117">
                  <c:v>2735</c:v>
                </c:pt>
                <c:pt idx="118">
                  <c:v>2756</c:v>
                </c:pt>
                <c:pt idx="119">
                  <c:v>2769</c:v>
                </c:pt>
                <c:pt idx="120">
                  <c:v>2784</c:v>
                </c:pt>
                <c:pt idx="121">
                  <c:v>2799</c:v>
                </c:pt>
                <c:pt idx="122">
                  <c:v>2807</c:v>
                </c:pt>
                <c:pt idx="123">
                  <c:v>2821</c:v>
                </c:pt>
                <c:pt idx="124">
                  <c:v>2837</c:v>
                </c:pt>
                <c:pt idx="125">
                  <c:v>2852</c:v>
                </c:pt>
                <c:pt idx="126">
                  <c:v>2861</c:v>
                </c:pt>
                <c:pt idx="127">
                  <c:v>2872</c:v>
                </c:pt>
                <c:pt idx="128">
                  <c:v>2879</c:v>
                </c:pt>
                <c:pt idx="129">
                  <c:v>2893</c:v>
                </c:pt>
                <c:pt idx="130">
                  <c:v>2901</c:v>
                </c:pt>
                <c:pt idx="131">
                  <c:v>2914</c:v>
                </c:pt>
                <c:pt idx="132">
                  <c:v>2924</c:v>
                </c:pt>
                <c:pt idx="133">
                  <c:v>2937</c:v>
                </c:pt>
                <c:pt idx="134">
                  <c:v>2944</c:v>
                </c:pt>
                <c:pt idx="135">
                  <c:v>2950</c:v>
                </c:pt>
                <c:pt idx="136">
                  <c:v>2956</c:v>
                </c:pt>
                <c:pt idx="137">
                  <c:v>2960</c:v>
                </c:pt>
                <c:pt idx="138">
                  <c:v>2967</c:v>
                </c:pt>
                <c:pt idx="139">
                  <c:v>2973</c:v>
                </c:pt>
                <c:pt idx="140">
                  <c:v>2974</c:v>
                </c:pt>
                <c:pt idx="141">
                  <c:v>2978</c:v>
                </c:pt>
                <c:pt idx="142">
                  <c:v>2982</c:v>
                </c:pt>
                <c:pt idx="143">
                  <c:v>2984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E-8A0C-4106-A6BC-77AAAAE8797D}"/>
            </c:ext>
          </c:extLst>
        </c:ser>
        <c:ser>
          <c:idx val="5"/>
          <c:order val="1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5</c:v>
                </c:pt>
                <c:pt idx="2">
                  <c:v>7</c:v>
                </c:pt>
                <c:pt idx="3">
                  <c:v>11</c:v>
                </c:pt>
                <c:pt idx="4">
                  <c:v>13</c:v>
                </c:pt>
                <c:pt idx="5">
                  <c:v>22</c:v>
                </c:pt>
                <c:pt idx="6">
                  <c:v>27</c:v>
                </c:pt>
                <c:pt idx="7">
                  <c:v>33</c:v>
                </c:pt>
                <c:pt idx="8">
                  <c:v>40</c:v>
                </c:pt>
                <c:pt idx="9">
                  <c:v>47</c:v>
                </c:pt>
                <c:pt idx="10">
                  <c:v>61</c:v>
                </c:pt>
                <c:pt idx="11">
                  <c:v>83</c:v>
                </c:pt>
                <c:pt idx="12">
                  <c:v>99</c:v>
                </c:pt>
                <c:pt idx="13">
                  <c:v>120</c:v>
                </c:pt>
                <c:pt idx="14">
                  <c:v>138</c:v>
                </c:pt>
                <c:pt idx="15">
                  <c:v>159</c:v>
                </c:pt>
                <c:pt idx="16">
                  <c:v>174</c:v>
                </c:pt>
                <c:pt idx="17">
                  <c:v>189</c:v>
                </c:pt>
                <c:pt idx="18">
                  <c:v>209</c:v>
                </c:pt>
                <c:pt idx="19">
                  <c:v>240</c:v>
                </c:pt>
                <c:pt idx="20">
                  <c:v>264</c:v>
                </c:pt>
                <c:pt idx="21">
                  <c:v>269</c:v>
                </c:pt>
                <c:pt idx="22">
                  <c:v>271</c:v>
                </c:pt>
                <c:pt idx="23">
                  <c:v>279</c:v>
                </c:pt>
                <c:pt idx="24">
                  <c:v>294</c:v>
                </c:pt>
                <c:pt idx="25">
                  <c:v>305</c:v>
                </c:pt>
                <c:pt idx="26">
                  <c:v>313</c:v>
                </c:pt>
                <c:pt idx="27">
                  <c:v>321</c:v>
                </c:pt>
                <c:pt idx="28">
                  <c:v>328</c:v>
                </c:pt>
                <c:pt idx="29">
                  <c:v>343</c:v>
                </c:pt>
                <c:pt idx="30">
                  <c:v>360</c:v>
                </c:pt>
                <c:pt idx="31">
                  <c:v>373</c:v>
                </c:pt>
                <c:pt idx="32">
                  <c:v>386</c:v>
                </c:pt>
                <c:pt idx="33">
                  <c:v>400</c:v>
                </c:pt>
                <c:pt idx="34">
                  <c:v>419</c:v>
                </c:pt>
                <c:pt idx="35">
                  <c:v>434</c:v>
                </c:pt>
                <c:pt idx="36">
                  <c:v>447</c:v>
                </c:pt>
                <c:pt idx="37">
                  <c:v>460</c:v>
                </c:pt>
                <c:pt idx="38">
                  <c:v>477</c:v>
                </c:pt>
                <c:pt idx="39">
                  <c:v>495</c:v>
                </c:pt>
                <c:pt idx="40">
                  <c:v>512</c:v>
                </c:pt>
                <c:pt idx="41">
                  <c:v>528</c:v>
                </c:pt>
                <c:pt idx="42">
                  <c:v>548</c:v>
                </c:pt>
                <c:pt idx="43">
                  <c:v>567</c:v>
                </c:pt>
                <c:pt idx="44">
                  <c:v>588</c:v>
                </c:pt>
                <c:pt idx="45">
                  <c:v>613</c:v>
                </c:pt>
                <c:pt idx="46">
                  <c:v>635</c:v>
                </c:pt>
                <c:pt idx="47">
                  <c:v>655</c:v>
                </c:pt>
                <c:pt idx="48">
                  <c:v>680</c:v>
                </c:pt>
                <c:pt idx="49">
                  <c:v>716</c:v>
                </c:pt>
                <c:pt idx="50">
                  <c:v>739</c:v>
                </c:pt>
                <c:pt idx="51">
                  <c:v>769</c:v>
                </c:pt>
                <c:pt idx="52">
                  <c:v>803</c:v>
                </c:pt>
                <c:pt idx="53">
                  <c:v>828</c:v>
                </c:pt>
                <c:pt idx="54">
                  <c:v>858</c:v>
                </c:pt>
                <c:pt idx="55">
                  <c:v>877</c:v>
                </c:pt>
                <c:pt idx="56">
                  <c:v>897</c:v>
                </c:pt>
                <c:pt idx="57">
                  <c:v>920</c:v>
                </c:pt>
                <c:pt idx="58">
                  <c:v>938</c:v>
                </c:pt>
                <c:pt idx="59">
                  <c:v>972</c:v>
                </c:pt>
                <c:pt idx="60">
                  <c:v>1006</c:v>
                </c:pt>
                <c:pt idx="61">
                  <c:v>1022</c:v>
                </c:pt>
                <c:pt idx="62">
                  <c:v>1050</c:v>
                </c:pt>
                <c:pt idx="63">
                  <c:v>1084</c:v>
                </c:pt>
                <c:pt idx="64">
                  <c:v>1115</c:v>
                </c:pt>
                <c:pt idx="65">
                  <c:v>1147</c:v>
                </c:pt>
                <c:pt idx="66">
                  <c:v>1162</c:v>
                </c:pt>
                <c:pt idx="67">
                  <c:v>1194</c:v>
                </c:pt>
                <c:pt idx="68">
                  <c:v>1221</c:v>
                </c:pt>
                <c:pt idx="69">
                  <c:v>1251</c:v>
                </c:pt>
                <c:pt idx="70">
                  <c:v>1275</c:v>
                </c:pt>
                <c:pt idx="71">
                  <c:v>1311</c:v>
                </c:pt>
                <c:pt idx="72">
                  <c:v>1344</c:v>
                </c:pt>
                <c:pt idx="73">
                  <c:v>1379</c:v>
                </c:pt>
                <c:pt idx="74">
                  <c:v>1424</c:v>
                </c:pt>
                <c:pt idx="75">
                  <c:v>1460</c:v>
                </c:pt>
                <c:pt idx="76">
                  <c:v>1489</c:v>
                </c:pt>
                <c:pt idx="77">
                  <c:v>1522</c:v>
                </c:pt>
                <c:pt idx="78">
                  <c:v>1556</c:v>
                </c:pt>
                <c:pt idx="79">
                  <c:v>1595</c:v>
                </c:pt>
                <c:pt idx="80">
                  <c:v>1635</c:v>
                </c:pt>
                <c:pt idx="81">
                  <c:v>1685</c:v>
                </c:pt>
                <c:pt idx="82">
                  <c:v>1717</c:v>
                </c:pt>
                <c:pt idx="83">
                  <c:v>1755</c:v>
                </c:pt>
                <c:pt idx="84">
                  <c:v>1794</c:v>
                </c:pt>
                <c:pt idx="85">
                  <c:v>1828</c:v>
                </c:pt>
                <c:pt idx="86">
                  <c:v>1861</c:v>
                </c:pt>
                <c:pt idx="87">
                  <c:v>1909</c:v>
                </c:pt>
                <c:pt idx="88">
                  <c:v>1947</c:v>
                </c:pt>
                <c:pt idx="89">
                  <c:v>1984</c:v>
                </c:pt>
                <c:pt idx="90">
                  <c:v>2022</c:v>
                </c:pt>
                <c:pt idx="91">
                  <c:v>2064</c:v>
                </c:pt>
                <c:pt idx="92">
                  <c:v>2105</c:v>
                </c:pt>
                <c:pt idx="93">
                  <c:v>2134</c:v>
                </c:pt>
                <c:pt idx="94">
                  <c:v>2168</c:v>
                </c:pt>
                <c:pt idx="95">
                  <c:v>2209</c:v>
                </c:pt>
                <c:pt idx="96">
                  <c:v>2254</c:v>
                </c:pt>
                <c:pt idx="97">
                  <c:v>2296</c:v>
                </c:pt>
                <c:pt idx="98">
                  <c:v>2341</c:v>
                </c:pt>
                <c:pt idx="99">
                  <c:v>2381</c:v>
                </c:pt>
                <c:pt idx="100">
                  <c:v>2419</c:v>
                </c:pt>
                <c:pt idx="101">
                  <c:v>2459</c:v>
                </c:pt>
                <c:pt idx="102">
                  <c:v>2499</c:v>
                </c:pt>
                <c:pt idx="103">
                  <c:v>2521</c:v>
                </c:pt>
                <c:pt idx="104">
                  <c:v>2554</c:v>
                </c:pt>
                <c:pt idx="105">
                  <c:v>2588</c:v>
                </c:pt>
                <c:pt idx="106">
                  <c:v>2619</c:v>
                </c:pt>
                <c:pt idx="107">
                  <c:v>2654</c:v>
                </c:pt>
                <c:pt idx="108">
                  <c:v>2684</c:v>
                </c:pt>
                <c:pt idx="109">
                  <c:v>2713</c:v>
                </c:pt>
                <c:pt idx="110">
                  <c:v>2734</c:v>
                </c:pt>
                <c:pt idx="111">
                  <c:v>2755</c:v>
                </c:pt>
                <c:pt idx="112">
                  <c:v>2772</c:v>
                </c:pt>
                <c:pt idx="113">
                  <c:v>2792</c:v>
                </c:pt>
                <c:pt idx="114">
                  <c:v>2811</c:v>
                </c:pt>
                <c:pt idx="115">
                  <c:v>2832</c:v>
                </c:pt>
                <c:pt idx="116">
                  <c:v>2853</c:v>
                </c:pt>
                <c:pt idx="117">
                  <c:v>2867</c:v>
                </c:pt>
                <c:pt idx="118">
                  <c:v>2889</c:v>
                </c:pt>
                <c:pt idx="119">
                  <c:v>2903</c:v>
                </c:pt>
                <c:pt idx="120">
                  <c:v>2915</c:v>
                </c:pt>
                <c:pt idx="121">
                  <c:v>2922</c:v>
                </c:pt>
                <c:pt idx="122">
                  <c:v>2935</c:v>
                </c:pt>
                <c:pt idx="123">
                  <c:v>2942</c:v>
                </c:pt>
                <c:pt idx="124">
                  <c:v>2947</c:v>
                </c:pt>
                <c:pt idx="125">
                  <c:v>2949</c:v>
                </c:pt>
                <c:pt idx="126">
                  <c:v>2953</c:v>
                </c:pt>
                <c:pt idx="127">
                  <c:v>2961</c:v>
                </c:pt>
                <c:pt idx="128">
                  <c:v>2965</c:v>
                </c:pt>
                <c:pt idx="129">
                  <c:v>2968</c:v>
                </c:pt>
                <c:pt idx="130">
                  <c:v>2975</c:v>
                </c:pt>
                <c:pt idx="131">
                  <c:v>2979</c:v>
                </c:pt>
                <c:pt idx="132">
                  <c:v>2981</c:v>
                </c:pt>
                <c:pt idx="133">
                  <c:v>2984</c:v>
                </c:pt>
                <c:pt idx="134">
                  <c:v>2987</c:v>
                </c:pt>
                <c:pt idx="135">
                  <c:v>2988</c:v>
                </c:pt>
                <c:pt idx="136">
                  <c:v>2991</c:v>
                </c:pt>
                <c:pt idx="137">
                  <c:v>2991</c:v>
                </c:pt>
                <c:pt idx="138">
                  <c:v>2993</c:v>
                </c:pt>
                <c:pt idx="139">
                  <c:v>2995</c:v>
                </c:pt>
                <c:pt idx="140">
                  <c:v>2997</c:v>
                </c:pt>
                <c:pt idx="141">
                  <c:v>2997</c:v>
                </c:pt>
                <c:pt idx="142">
                  <c:v>2997</c:v>
                </c:pt>
                <c:pt idx="143">
                  <c:v>2997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F-8A0C-4106-A6BC-77AAAAE8797D}"/>
            </c:ext>
          </c:extLst>
        </c:ser>
        <c:ser>
          <c:idx val="6"/>
          <c:order val="1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  <c:pt idx="4">
                  <c:v>10</c:v>
                </c:pt>
                <c:pt idx="5">
                  <c:v>14</c:v>
                </c:pt>
                <c:pt idx="6">
                  <c:v>19</c:v>
                </c:pt>
                <c:pt idx="7">
                  <c:v>24</c:v>
                </c:pt>
                <c:pt idx="8">
                  <c:v>30</c:v>
                </c:pt>
                <c:pt idx="9">
                  <c:v>44</c:v>
                </c:pt>
                <c:pt idx="10">
                  <c:v>47</c:v>
                </c:pt>
                <c:pt idx="11">
                  <c:v>56</c:v>
                </c:pt>
                <c:pt idx="12">
                  <c:v>70</c:v>
                </c:pt>
                <c:pt idx="13">
                  <c:v>82</c:v>
                </c:pt>
                <c:pt idx="14">
                  <c:v>103</c:v>
                </c:pt>
                <c:pt idx="15">
                  <c:v>122</c:v>
                </c:pt>
                <c:pt idx="16">
                  <c:v>143</c:v>
                </c:pt>
                <c:pt idx="17">
                  <c:v>168</c:v>
                </c:pt>
                <c:pt idx="18">
                  <c:v>199</c:v>
                </c:pt>
                <c:pt idx="19">
                  <c:v>224</c:v>
                </c:pt>
                <c:pt idx="20">
                  <c:v>248</c:v>
                </c:pt>
                <c:pt idx="21">
                  <c:v>257</c:v>
                </c:pt>
                <c:pt idx="22">
                  <c:v>262</c:v>
                </c:pt>
                <c:pt idx="23">
                  <c:v>269</c:v>
                </c:pt>
                <c:pt idx="24">
                  <c:v>278</c:v>
                </c:pt>
                <c:pt idx="25">
                  <c:v>286</c:v>
                </c:pt>
                <c:pt idx="26">
                  <c:v>300</c:v>
                </c:pt>
                <c:pt idx="27">
                  <c:v>313</c:v>
                </c:pt>
                <c:pt idx="28">
                  <c:v>333</c:v>
                </c:pt>
                <c:pt idx="29">
                  <c:v>345</c:v>
                </c:pt>
                <c:pt idx="30">
                  <c:v>350</c:v>
                </c:pt>
                <c:pt idx="31">
                  <c:v>361</c:v>
                </c:pt>
                <c:pt idx="32">
                  <c:v>378</c:v>
                </c:pt>
                <c:pt idx="33">
                  <c:v>390</c:v>
                </c:pt>
                <c:pt idx="34">
                  <c:v>411</c:v>
                </c:pt>
                <c:pt idx="35">
                  <c:v>428</c:v>
                </c:pt>
                <c:pt idx="36">
                  <c:v>445</c:v>
                </c:pt>
                <c:pt idx="37">
                  <c:v>460</c:v>
                </c:pt>
                <c:pt idx="38">
                  <c:v>483</c:v>
                </c:pt>
                <c:pt idx="39">
                  <c:v>497</c:v>
                </c:pt>
                <c:pt idx="40">
                  <c:v>505</c:v>
                </c:pt>
                <c:pt idx="41">
                  <c:v>525</c:v>
                </c:pt>
                <c:pt idx="42">
                  <c:v>541</c:v>
                </c:pt>
                <c:pt idx="43">
                  <c:v>559</c:v>
                </c:pt>
                <c:pt idx="44">
                  <c:v>578</c:v>
                </c:pt>
                <c:pt idx="45">
                  <c:v>595</c:v>
                </c:pt>
                <c:pt idx="46">
                  <c:v>617</c:v>
                </c:pt>
                <c:pt idx="47">
                  <c:v>641</c:v>
                </c:pt>
                <c:pt idx="48">
                  <c:v>658</c:v>
                </c:pt>
                <c:pt idx="49">
                  <c:v>676</c:v>
                </c:pt>
                <c:pt idx="50">
                  <c:v>686</c:v>
                </c:pt>
                <c:pt idx="51">
                  <c:v>700</c:v>
                </c:pt>
                <c:pt idx="52">
                  <c:v>716</c:v>
                </c:pt>
                <c:pt idx="53">
                  <c:v>728</c:v>
                </c:pt>
                <c:pt idx="54">
                  <c:v>747</c:v>
                </c:pt>
                <c:pt idx="55">
                  <c:v>767</c:v>
                </c:pt>
                <c:pt idx="56">
                  <c:v>790</c:v>
                </c:pt>
                <c:pt idx="57">
                  <c:v>816</c:v>
                </c:pt>
                <c:pt idx="58">
                  <c:v>841</c:v>
                </c:pt>
                <c:pt idx="59">
                  <c:v>865</c:v>
                </c:pt>
                <c:pt idx="60">
                  <c:v>887</c:v>
                </c:pt>
                <c:pt idx="61">
                  <c:v>913</c:v>
                </c:pt>
                <c:pt idx="62">
                  <c:v>937</c:v>
                </c:pt>
                <c:pt idx="63">
                  <c:v>970</c:v>
                </c:pt>
                <c:pt idx="64">
                  <c:v>989</c:v>
                </c:pt>
                <c:pt idx="65">
                  <c:v>1018</c:v>
                </c:pt>
                <c:pt idx="66">
                  <c:v>1055</c:v>
                </c:pt>
                <c:pt idx="67">
                  <c:v>1086</c:v>
                </c:pt>
                <c:pt idx="68">
                  <c:v>1118</c:v>
                </c:pt>
                <c:pt idx="69">
                  <c:v>1150</c:v>
                </c:pt>
                <c:pt idx="70">
                  <c:v>1185</c:v>
                </c:pt>
                <c:pt idx="71">
                  <c:v>1214</c:v>
                </c:pt>
                <c:pt idx="72">
                  <c:v>1257</c:v>
                </c:pt>
                <c:pt idx="73">
                  <c:v>1291</c:v>
                </c:pt>
                <c:pt idx="74">
                  <c:v>1328</c:v>
                </c:pt>
                <c:pt idx="75">
                  <c:v>1372</c:v>
                </c:pt>
                <c:pt idx="76">
                  <c:v>1397</c:v>
                </c:pt>
                <c:pt idx="77">
                  <c:v>1424</c:v>
                </c:pt>
                <c:pt idx="78">
                  <c:v>1456</c:v>
                </c:pt>
                <c:pt idx="79">
                  <c:v>1494</c:v>
                </c:pt>
                <c:pt idx="80">
                  <c:v>1524</c:v>
                </c:pt>
                <c:pt idx="81">
                  <c:v>1555</c:v>
                </c:pt>
                <c:pt idx="82">
                  <c:v>1588</c:v>
                </c:pt>
                <c:pt idx="83">
                  <c:v>1617</c:v>
                </c:pt>
                <c:pt idx="84">
                  <c:v>1656</c:v>
                </c:pt>
                <c:pt idx="85">
                  <c:v>1693</c:v>
                </c:pt>
                <c:pt idx="86">
                  <c:v>1730</c:v>
                </c:pt>
                <c:pt idx="87">
                  <c:v>1763</c:v>
                </c:pt>
                <c:pt idx="88">
                  <c:v>1800</c:v>
                </c:pt>
                <c:pt idx="89">
                  <c:v>1827</c:v>
                </c:pt>
                <c:pt idx="90">
                  <c:v>1869</c:v>
                </c:pt>
                <c:pt idx="91">
                  <c:v>1911</c:v>
                </c:pt>
                <c:pt idx="92">
                  <c:v>1951</c:v>
                </c:pt>
                <c:pt idx="93">
                  <c:v>1986</c:v>
                </c:pt>
                <c:pt idx="94">
                  <c:v>2018</c:v>
                </c:pt>
                <c:pt idx="95">
                  <c:v>2057</c:v>
                </c:pt>
                <c:pt idx="96">
                  <c:v>2089</c:v>
                </c:pt>
                <c:pt idx="97">
                  <c:v>2127</c:v>
                </c:pt>
                <c:pt idx="98">
                  <c:v>2164</c:v>
                </c:pt>
                <c:pt idx="99">
                  <c:v>2195</c:v>
                </c:pt>
                <c:pt idx="100">
                  <c:v>2238</c:v>
                </c:pt>
                <c:pt idx="101">
                  <c:v>2272</c:v>
                </c:pt>
                <c:pt idx="102">
                  <c:v>2310</c:v>
                </c:pt>
                <c:pt idx="103">
                  <c:v>2335</c:v>
                </c:pt>
                <c:pt idx="104">
                  <c:v>2367</c:v>
                </c:pt>
                <c:pt idx="105">
                  <c:v>2383</c:v>
                </c:pt>
                <c:pt idx="106">
                  <c:v>2410</c:v>
                </c:pt>
                <c:pt idx="107">
                  <c:v>2440</c:v>
                </c:pt>
                <c:pt idx="108">
                  <c:v>2477</c:v>
                </c:pt>
                <c:pt idx="109">
                  <c:v>2504</c:v>
                </c:pt>
                <c:pt idx="110">
                  <c:v>2525</c:v>
                </c:pt>
                <c:pt idx="111">
                  <c:v>2547</c:v>
                </c:pt>
                <c:pt idx="112">
                  <c:v>2566</c:v>
                </c:pt>
                <c:pt idx="113">
                  <c:v>2589</c:v>
                </c:pt>
                <c:pt idx="114">
                  <c:v>2610</c:v>
                </c:pt>
                <c:pt idx="115">
                  <c:v>2625</c:v>
                </c:pt>
                <c:pt idx="116">
                  <c:v>2643</c:v>
                </c:pt>
                <c:pt idx="117">
                  <c:v>2658</c:v>
                </c:pt>
                <c:pt idx="118">
                  <c:v>2672</c:v>
                </c:pt>
                <c:pt idx="119">
                  <c:v>2693</c:v>
                </c:pt>
                <c:pt idx="120">
                  <c:v>2712</c:v>
                </c:pt>
                <c:pt idx="121">
                  <c:v>2733</c:v>
                </c:pt>
                <c:pt idx="122">
                  <c:v>2746</c:v>
                </c:pt>
                <c:pt idx="123">
                  <c:v>2764</c:v>
                </c:pt>
                <c:pt idx="124">
                  <c:v>2782</c:v>
                </c:pt>
                <c:pt idx="125">
                  <c:v>2799</c:v>
                </c:pt>
                <c:pt idx="126">
                  <c:v>2817</c:v>
                </c:pt>
                <c:pt idx="127">
                  <c:v>2827</c:v>
                </c:pt>
                <c:pt idx="128">
                  <c:v>2845</c:v>
                </c:pt>
                <c:pt idx="129">
                  <c:v>2861</c:v>
                </c:pt>
                <c:pt idx="130">
                  <c:v>2873</c:v>
                </c:pt>
                <c:pt idx="131">
                  <c:v>2889</c:v>
                </c:pt>
                <c:pt idx="132">
                  <c:v>2903</c:v>
                </c:pt>
                <c:pt idx="133">
                  <c:v>2913</c:v>
                </c:pt>
                <c:pt idx="134">
                  <c:v>2923</c:v>
                </c:pt>
                <c:pt idx="135">
                  <c:v>2939</c:v>
                </c:pt>
                <c:pt idx="136">
                  <c:v>2952</c:v>
                </c:pt>
                <c:pt idx="137">
                  <c:v>2961</c:v>
                </c:pt>
                <c:pt idx="138">
                  <c:v>2968</c:v>
                </c:pt>
                <c:pt idx="139">
                  <c:v>2974</c:v>
                </c:pt>
                <c:pt idx="140">
                  <c:v>2976</c:v>
                </c:pt>
                <c:pt idx="141">
                  <c:v>2981</c:v>
                </c:pt>
                <c:pt idx="142">
                  <c:v>2986</c:v>
                </c:pt>
                <c:pt idx="143">
                  <c:v>2990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0-8A0C-4106-A6BC-77AAAAE8797D}"/>
            </c:ext>
          </c:extLst>
        </c:ser>
        <c:ser>
          <c:idx val="7"/>
          <c:order val="1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4</c:v>
                </c:pt>
                <c:pt idx="2">
                  <c:v>7</c:v>
                </c:pt>
                <c:pt idx="3">
                  <c:v>11</c:v>
                </c:pt>
                <c:pt idx="4">
                  <c:v>14</c:v>
                </c:pt>
                <c:pt idx="5">
                  <c:v>20</c:v>
                </c:pt>
                <c:pt idx="6">
                  <c:v>29</c:v>
                </c:pt>
                <c:pt idx="7">
                  <c:v>44</c:v>
                </c:pt>
                <c:pt idx="8">
                  <c:v>52</c:v>
                </c:pt>
                <c:pt idx="9">
                  <c:v>58</c:v>
                </c:pt>
                <c:pt idx="10">
                  <c:v>79</c:v>
                </c:pt>
                <c:pt idx="11">
                  <c:v>91</c:v>
                </c:pt>
                <c:pt idx="12">
                  <c:v>103</c:v>
                </c:pt>
                <c:pt idx="13">
                  <c:v>118</c:v>
                </c:pt>
                <c:pt idx="14">
                  <c:v>134</c:v>
                </c:pt>
                <c:pt idx="15">
                  <c:v>155</c:v>
                </c:pt>
                <c:pt idx="16">
                  <c:v>180</c:v>
                </c:pt>
                <c:pt idx="17">
                  <c:v>196</c:v>
                </c:pt>
                <c:pt idx="18">
                  <c:v>217</c:v>
                </c:pt>
                <c:pt idx="19">
                  <c:v>241</c:v>
                </c:pt>
                <c:pt idx="20">
                  <c:v>264</c:v>
                </c:pt>
                <c:pt idx="21">
                  <c:v>271</c:v>
                </c:pt>
                <c:pt idx="22">
                  <c:v>277</c:v>
                </c:pt>
                <c:pt idx="23">
                  <c:v>285</c:v>
                </c:pt>
                <c:pt idx="24">
                  <c:v>291</c:v>
                </c:pt>
                <c:pt idx="25">
                  <c:v>305</c:v>
                </c:pt>
                <c:pt idx="26">
                  <c:v>315</c:v>
                </c:pt>
                <c:pt idx="27">
                  <c:v>330</c:v>
                </c:pt>
                <c:pt idx="28">
                  <c:v>334</c:v>
                </c:pt>
                <c:pt idx="29">
                  <c:v>345</c:v>
                </c:pt>
                <c:pt idx="30">
                  <c:v>357</c:v>
                </c:pt>
                <c:pt idx="31">
                  <c:v>374</c:v>
                </c:pt>
                <c:pt idx="32">
                  <c:v>390</c:v>
                </c:pt>
                <c:pt idx="33">
                  <c:v>403</c:v>
                </c:pt>
                <c:pt idx="34">
                  <c:v>415</c:v>
                </c:pt>
                <c:pt idx="35">
                  <c:v>423</c:v>
                </c:pt>
                <c:pt idx="36">
                  <c:v>438</c:v>
                </c:pt>
                <c:pt idx="37">
                  <c:v>458</c:v>
                </c:pt>
                <c:pt idx="38">
                  <c:v>471</c:v>
                </c:pt>
                <c:pt idx="39">
                  <c:v>490</c:v>
                </c:pt>
                <c:pt idx="40">
                  <c:v>508</c:v>
                </c:pt>
                <c:pt idx="41">
                  <c:v>522</c:v>
                </c:pt>
                <c:pt idx="42">
                  <c:v>548</c:v>
                </c:pt>
                <c:pt idx="43">
                  <c:v>568</c:v>
                </c:pt>
                <c:pt idx="44">
                  <c:v>586</c:v>
                </c:pt>
                <c:pt idx="45">
                  <c:v>614</c:v>
                </c:pt>
                <c:pt idx="46">
                  <c:v>631</c:v>
                </c:pt>
                <c:pt idx="47">
                  <c:v>653</c:v>
                </c:pt>
                <c:pt idx="48">
                  <c:v>672</c:v>
                </c:pt>
                <c:pt idx="49">
                  <c:v>698</c:v>
                </c:pt>
                <c:pt idx="50">
                  <c:v>725</c:v>
                </c:pt>
                <c:pt idx="51">
                  <c:v>745</c:v>
                </c:pt>
                <c:pt idx="52">
                  <c:v>763</c:v>
                </c:pt>
                <c:pt idx="53">
                  <c:v>781</c:v>
                </c:pt>
                <c:pt idx="54">
                  <c:v>799</c:v>
                </c:pt>
                <c:pt idx="55">
                  <c:v>824</c:v>
                </c:pt>
                <c:pt idx="56">
                  <c:v>848</c:v>
                </c:pt>
                <c:pt idx="57">
                  <c:v>871</c:v>
                </c:pt>
                <c:pt idx="58">
                  <c:v>884</c:v>
                </c:pt>
                <c:pt idx="59">
                  <c:v>904</c:v>
                </c:pt>
                <c:pt idx="60">
                  <c:v>934</c:v>
                </c:pt>
                <c:pt idx="61">
                  <c:v>955</c:v>
                </c:pt>
                <c:pt idx="62">
                  <c:v>974</c:v>
                </c:pt>
                <c:pt idx="63">
                  <c:v>1000</c:v>
                </c:pt>
                <c:pt idx="64">
                  <c:v>1020</c:v>
                </c:pt>
                <c:pt idx="65">
                  <c:v>1039</c:v>
                </c:pt>
                <c:pt idx="66">
                  <c:v>1064</c:v>
                </c:pt>
                <c:pt idx="67">
                  <c:v>1087</c:v>
                </c:pt>
                <c:pt idx="68">
                  <c:v>1109</c:v>
                </c:pt>
                <c:pt idx="69">
                  <c:v>1136</c:v>
                </c:pt>
                <c:pt idx="70">
                  <c:v>1162</c:v>
                </c:pt>
                <c:pt idx="71">
                  <c:v>1193</c:v>
                </c:pt>
                <c:pt idx="72">
                  <c:v>1218</c:v>
                </c:pt>
                <c:pt idx="73">
                  <c:v>1244</c:v>
                </c:pt>
                <c:pt idx="74">
                  <c:v>1268</c:v>
                </c:pt>
                <c:pt idx="75">
                  <c:v>1299</c:v>
                </c:pt>
                <c:pt idx="76">
                  <c:v>1330</c:v>
                </c:pt>
                <c:pt idx="77">
                  <c:v>1356</c:v>
                </c:pt>
                <c:pt idx="78">
                  <c:v>1391</c:v>
                </c:pt>
                <c:pt idx="79">
                  <c:v>1414</c:v>
                </c:pt>
                <c:pt idx="80">
                  <c:v>1449</c:v>
                </c:pt>
                <c:pt idx="81">
                  <c:v>1475</c:v>
                </c:pt>
                <c:pt idx="82">
                  <c:v>1504</c:v>
                </c:pt>
                <c:pt idx="83">
                  <c:v>1529</c:v>
                </c:pt>
                <c:pt idx="84">
                  <c:v>1559</c:v>
                </c:pt>
                <c:pt idx="85">
                  <c:v>1595</c:v>
                </c:pt>
                <c:pt idx="86">
                  <c:v>1625</c:v>
                </c:pt>
                <c:pt idx="87">
                  <c:v>1653</c:v>
                </c:pt>
                <c:pt idx="88">
                  <c:v>1692</c:v>
                </c:pt>
                <c:pt idx="89">
                  <c:v>1717</c:v>
                </c:pt>
                <c:pt idx="90">
                  <c:v>1748</c:v>
                </c:pt>
                <c:pt idx="91">
                  <c:v>1788</c:v>
                </c:pt>
                <c:pt idx="92">
                  <c:v>1832</c:v>
                </c:pt>
                <c:pt idx="93">
                  <c:v>1862</c:v>
                </c:pt>
                <c:pt idx="94">
                  <c:v>1890</c:v>
                </c:pt>
                <c:pt idx="95">
                  <c:v>1920</c:v>
                </c:pt>
                <c:pt idx="96">
                  <c:v>1945</c:v>
                </c:pt>
                <c:pt idx="97">
                  <c:v>1983</c:v>
                </c:pt>
                <c:pt idx="98">
                  <c:v>2013</c:v>
                </c:pt>
                <c:pt idx="99">
                  <c:v>2046</c:v>
                </c:pt>
                <c:pt idx="100">
                  <c:v>2072</c:v>
                </c:pt>
                <c:pt idx="101">
                  <c:v>2102</c:v>
                </c:pt>
                <c:pt idx="102">
                  <c:v>2134</c:v>
                </c:pt>
                <c:pt idx="103">
                  <c:v>2162</c:v>
                </c:pt>
                <c:pt idx="104">
                  <c:v>2198</c:v>
                </c:pt>
                <c:pt idx="105">
                  <c:v>2232</c:v>
                </c:pt>
                <c:pt idx="106">
                  <c:v>2271</c:v>
                </c:pt>
                <c:pt idx="107">
                  <c:v>2302</c:v>
                </c:pt>
                <c:pt idx="108">
                  <c:v>2326</c:v>
                </c:pt>
                <c:pt idx="109">
                  <c:v>2360</c:v>
                </c:pt>
                <c:pt idx="110">
                  <c:v>2395</c:v>
                </c:pt>
                <c:pt idx="111">
                  <c:v>2437</c:v>
                </c:pt>
                <c:pt idx="112">
                  <c:v>2477</c:v>
                </c:pt>
                <c:pt idx="113">
                  <c:v>2497</c:v>
                </c:pt>
                <c:pt idx="114">
                  <c:v>2523</c:v>
                </c:pt>
                <c:pt idx="115">
                  <c:v>2551</c:v>
                </c:pt>
                <c:pt idx="116">
                  <c:v>2578</c:v>
                </c:pt>
                <c:pt idx="117">
                  <c:v>2616</c:v>
                </c:pt>
                <c:pt idx="118">
                  <c:v>2646</c:v>
                </c:pt>
                <c:pt idx="119">
                  <c:v>2665</c:v>
                </c:pt>
                <c:pt idx="120">
                  <c:v>2686</c:v>
                </c:pt>
                <c:pt idx="121">
                  <c:v>2716</c:v>
                </c:pt>
                <c:pt idx="122">
                  <c:v>2735</c:v>
                </c:pt>
                <c:pt idx="123">
                  <c:v>2750</c:v>
                </c:pt>
                <c:pt idx="124">
                  <c:v>2764</c:v>
                </c:pt>
                <c:pt idx="125">
                  <c:v>2774</c:v>
                </c:pt>
                <c:pt idx="126">
                  <c:v>2790</c:v>
                </c:pt>
                <c:pt idx="127">
                  <c:v>2799</c:v>
                </c:pt>
                <c:pt idx="128">
                  <c:v>2816</c:v>
                </c:pt>
                <c:pt idx="129">
                  <c:v>2833</c:v>
                </c:pt>
                <c:pt idx="130">
                  <c:v>2850</c:v>
                </c:pt>
                <c:pt idx="131">
                  <c:v>2869</c:v>
                </c:pt>
                <c:pt idx="132">
                  <c:v>2882</c:v>
                </c:pt>
                <c:pt idx="133">
                  <c:v>2891</c:v>
                </c:pt>
                <c:pt idx="134">
                  <c:v>2897</c:v>
                </c:pt>
                <c:pt idx="135">
                  <c:v>2908</c:v>
                </c:pt>
                <c:pt idx="136">
                  <c:v>2917</c:v>
                </c:pt>
                <c:pt idx="137">
                  <c:v>2922</c:v>
                </c:pt>
                <c:pt idx="138">
                  <c:v>2932</c:v>
                </c:pt>
                <c:pt idx="139">
                  <c:v>2939</c:v>
                </c:pt>
                <c:pt idx="140">
                  <c:v>2945</c:v>
                </c:pt>
                <c:pt idx="141">
                  <c:v>2957</c:v>
                </c:pt>
                <c:pt idx="142">
                  <c:v>2959</c:v>
                </c:pt>
                <c:pt idx="143">
                  <c:v>2967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1-8A0C-4106-A6BC-77AAAAE8797D}"/>
            </c:ext>
          </c:extLst>
        </c:ser>
        <c:ser>
          <c:idx val="8"/>
          <c:order val="1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2-8A0C-4106-A6BC-77AAAAE8797D}"/>
            </c:ext>
          </c:extLst>
        </c:ser>
        <c:ser>
          <c:idx val="9"/>
          <c:order val="1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3-8A0C-4106-A6BC-77AAAAE879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1.1000000000000001</c:v>
                </c:pt>
                <c:pt idx="1">
                  <c:v>1.5</c:v>
                </c:pt>
                <c:pt idx="2">
                  <c:v>1.7</c:v>
                </c:pt>
                <c:pt idx="3">
                  <c:v>1.9</c:v>
                </c:pt>
                <c:pt idx="4">
                  <c:v>2.2000000000000002</c:v>
                </c:pt>
                <c:pt idx="5">
                  <c:v>2.6</c:v>
                </c:pt>
                <c:pt idx="6">
                  <c:v>3</c:v>
                </c:pt>
                <c:pt idx="7">
                  <c:v>3.3</c:v>
                </c:pt>
                <c:pt idx="8">
                  <c:v>3.5</c:v>
                </c:pt>
                <c:pt idx="9">
                  <c:v>3.8</c:v>
                </c:pt>
                <c:pt idx="10">
                  <c:v>4.7</c:v>
                </c:pt>
                <c:pt idx="11">
                  <c:v>5.2</c:v>
                </c:pt>
                <c:pt idx="12">
                  <c:v>6</c:v>
                </c:pt>
                <c:pt idx="13">
                  <c:v>6.6</c:v>
                </c:pt>
                <c:pt idx="14">
                  <c:v>7.3</c:v>
                </c:pt>
                <c:pt idx="15">
                  <c:v>8</c:v>
                </c:pt>
                <c:pt idx="16">
                  <c:v>9.1</c:v>
                </c:pt>
                <c:pt idx="17">
                  <c:v>9.8000000000000007</c:v>
                </c:pt>
                <c:pt idx="18">
                  <c:v>10.6</c:v>
                </c:pt>
                <c:pt idx="19">
                  <c:v>11.1</c:v>
                </c:pt>
                <c:pt idx="20">
                  <c:v>12</c:v>
                </c:pt>
                <c:pt idx="21">
                  <c:v>12.6</c:v>
                </c:pt>
                <c:pt idx="22">
                  <c:v>13.9</c:v>
                </c:pt>
                <c:pt idx="23">
                  <c:v>14.4</c:v>
                </c:pt>
                <c:pt idx="24">
                  <c:v>15.3</c:v>
                </c:pt>
                <c:pt idx="25">
                  <c:v>16.600000000000001</c:v>
                </c:pt>
                <c:pt idx="26">
                  <c:v>17.600000000000001</c:v>
                </c:pt>
                <c:pt idx="27">
                  <c:v>19.2</c:v>
                </c:pt>
                <c:pt idx="28">
                  <c:v>20</c:v>
                </c:pt>
                <c:pt idx="29">
                  <c:v>21.7</c:v>
                </c:pt>
                <c:pt idx="30">
                  <c:v>24</c:v>
                </c:pt>
                <c:pt idx="31">
                  <c:v>26</c:v>
                </c:pt>
                <c:pt idx="32">
                  <c:v>28.2</c:v>
                </c:pt>
                <c:pt idx="33">
                  <c:v>29.6</c:v>
                </c:pt>
                <c:pt idx="34">
                  <c:v>31.9</c:v>
                </c:pt>
                <c:pt idx="35">
                  <c:v>34.200000000000003</c:v>
                </c:pt>
                <c:pt idx="36">
                  <c:v>36.4</c:v>
                </c:pt>
                <c:pt idx="37">
                  <c:v>38.1</c:v>
                </c:pt>
                <c:pt idx="38">
                  <c:v>40.4</c:v>
                </c:pt>
                <c:pt idx="39">
                  <c:v>43</c:v>
                </c:pt>
                <c:pt idx="40">
                  <c:v>46.4</c:v>
                </c:pt>
                <c:pt idx="41">
                  <c:v>49.5</c:v>
                </c:pt>
                <c:pt idx="42">
                  <c:v>51.4</c:v>
                </c:pt>
                <c:pt idx="43">
                  <c:v>54.1</c:v>
                </c:pt>
                <c:pt idx="44">
                  <c:v>57.4</c:v>
                </c:pt>
                <c:pt idx="45">
                  <c:v>61.1</c:v>
                </c:pt>
                <c:pt idx="46">
                  <c:v>63.5</c:v>
                </c:pt>
                <c:pt idx="47">
                  <c:v>66.8</c:v>
                </c:pt>
                <c:pt idx="48">
                  <c:v>70.3</c:v>
                </c:pt>
                <c:pt idx="49">
                  <c:v>73.8</c:v>
                </c:pt>
                <c:pt idx="50">
                  <c:v>77.2</c:v>
                </c:pt>
                <c:pt idx="51">
                  <c:v>80.599999999999994</c:v>
                </c:pt>
                <c:pt idx="52">
                  <c:v>83.8</c:v>
                </c:pt>
                <c:pt idx="53">
                  <c:v>87.4</c:v>
                </c:pt>
                <c:pt idx="54">
                  <c:v>90.6</c:v>
                </c:pt>
                <c:pt idx="55">
                  <c:v>93.9</c:v>
                </c:pt>
                <c:pt idx="56">
                  <c:v>98.1</c:v>
                </c:pt>
                <c:pt idx="57">
                  <c:v>102.4</c:v>
                </c:pt>
                <c:pt idx="58">
                  <c:v>106.1</c:v>
                </c:pt>
                <c:pt idx="59">
                  <c:v>110.8</c:v>
                </c:pt>
                <c:pt idx="60">
                  <c:v>114.9</c:v>
                </c:pt>
                <c:pt idx="61">
                  <c:v>117.9</c:v>
                </c:pt>
                <c:pt idx="62">
                  <c:v>122</c:v>
                </c:pt>
                <c:pt idx="63">
                  <c:v>125.6</c:v>
                </c:pt>
                <c:pt idx="64">
                  <c:v>129.30000000000001</c:v>
                </c:pt>
                <c:pt idx="65">
                  <c:v>135.4</c:v>
                </c:pt>
                <c:pt idx="66">
                  <c:v>141</c:v>
                </c:pt>
                <c:pt idx="67">
                  <c:v>144.80000000000001</c:v>
                </c:pt>
                <c:pt idx="68">
                  <c:v>151.1</c:v>
                </c:pt>
                <c:pt idx="69">
                  <c:v>155.1</c:v>
                </c:pt>
                <c:pt idx="70">
                  <c:v>161.80000000000001</c:v>
                </c:pt>
                <c:pt idx="71">
                  <c:v>168.1</c:v>
                </c:pt>
                <c:pt idx="72">
                  <c:v>174.5</c:v>
                </c:pt>
                <c:pt idx="73">
                  <c:v>179.9</c:v>
                </c:pt>
                <c:pt idx="74">
                  <c:v>186.4</c:v>
                </c:pt>
                <c:pt idx="75">
                  <c:v>193.5</c:v>
                </c:pt>
                <c:pt idx="76">
                  <c:v>199.6</c:v>
                </c:pt>
                <c:pt idx="77">
                  <c:v>205.1</c:v>
                </c:pt>
                <c:pt idx="78">
                  <c:v>211.2</c:v>
                </c:pt>
                <c:pt idx="79">
                  <c:v>217.9</c:v>
                </c:pt>
                <c:pt idx="80">
                  <c:v>224.6</c:v>
                </c:pt>
                <c:pt idx="81">
                  <c:v>231.4</c:v>
                </c:pt>
                <c:pt idx="82">
                  <c:v>239.8</c:v>
                </c:pt>
                <c:pt idx="83">
                  <c:v>246.2</c:v>
                </c:pt>
                <c:pt idx="84">
                  <c:v>252.9</c:v>
                </c:pt>
                <c:pt idx="85">
                  <c:v>258.39999999999998</c:v>
                </c:pt>
                <c:pt idx="86">
                  <c:v>264.89999999999998</c:v>
                </c:pt>
                <c:pt idx="87">
                  <c:v>271.3</c:v>
                </c:pt>
                <c:pt idx="88">
                  <c:v>278.60000000000002</c:v>
                </c:pt>
                <c:pt idx="89">
                  <c:v>284.60000000000002</c:v>
                </c:pt>
                <c:pt idx="90">
                  <c:v>292.39999999999998</c:v>
                </c:pt>
                <c:pt idx="91">
                  <c:v>298.39999999999998</c:v>
                </c:pt>
                <c:pt idx="92">
                  <c:v>306.60000000000002</c:v>
                </c:pt>
                <c:pt idx="93">
                  <c:v>312.5</c:v>
                </c:pt>
                <c:pt idx="94">
                  <c:v>319.60000000000002</c:v>
                </c:pt>
                <c:pt idx="95">
                  <c:v>327</c:v>
                </c:pt>
                <c:pt idx="96">
                  <c:v>335</c:v>
                </c:pt>
                <c:pt idx="97">
                  <c:v>342.9</c:v>
                </c:pt>
                <c:pt idx="98">
                  <c:v>349.4</c:v>
                </c:pt>
                <c:pt idx="99">
                  <c:v>356.2</c:v>
                </c:pt>
                <c:pt idx="100">
                  <c:v>364.9</c:v>
                </c:pt>
                <c:pt idx="101">
                  <c:v>374.8</c:v>
                </c:pt>
                <c:pt idx="102">
                  <c:v>383.7</c:v>
                </c:pt>
                <c:pt idx="103">
                  <c:v>391.1</c:v>
                </c:pt>
                <c:pt idx="104">
                  <c:v>400</c:v>
                </c:pt>
                <c:pt idx="105">
                  <c:v>409.2</c:v>
                </c:pt>
                <c:pt idx="106">
                  <c:v>418.7</c:v>
                </c:pt>
                <c:pt idx="107">
                  <c:v>427.8</c:v>
                </c:pt>
                <c:pt idx="108">
                  <c:v>435.1</c:v>
                </c:pt>
                <c:pt idx="109">
                  <c:v>443.4</c:v>
                </c:pt>
                <c:pt idx="110">
                  <c:v>452</c:v>
                </c:pt>
                <c:pt idx="111">
                  <c:v>461.9</c:v>
                </c:pt>
                <c:pt idx="112">
                  <c:v>472.2</c:v>
                </c:pt>
                <c:pt idx="113">
                  <c:v>481.2</c:v>
                </c:pt>
                <c:pt idx="114">
                  <c:v>490.5</c:v>
                </c:pt>
                <c:pt idx="115">
                  <c:v>499.4</c:v>
                </c:pt>
                <c:pt idx="116">
                  <c:v>508.6</c:v>
                </c:pt>
                <c:pt idx="117">
                  <c:v>516.1</c:v>
                </c:pt>
                <c:pt idx="118">
                  <c:v>526.5</c:v>
                </c:pt>
                <c:pt idx="119">
                  <c:v>535</c:v>
                </c:pt>
                <c:pt idx="120">
                  <c:v>543.6</c:v>
                </c:pt>
                <c:pt idx="121">
                  <c:v>553.5</c:v>
                </c:pt>
                <c:pt idx="122">
                  <c:v>563.9</c:v>
                </c:pt>
                <c:pt idx="123">
                  <c:v>574.70000000000005</c:v>
                </c:pt>
                <c:pt idx="124">
                  <c:v>583.29999999999995</c:v>
                </c:pt>
                <c:pt idx="125">
                  <c:v>594.4</c:v>
                </c:pt>
                <c:pt idx="126">
                  <c:v>606</c:v>
                </c:pt>
                <c:pt idx="127">
                  <c:v>615.6</c:v>
                </c:pt>
                <c:pt idx="128">
                  <c:v>626.1</c:v>
                </c:pt>
                <c:pt idx="129">
                  <c:v>637.1</c:v>
                </c:pt>
                <c:pt idx="130">
                  <c:v>649.6</c:v>
                </c:pt>
                <c:pt idx="131">
                  <c:v>658</c:v>
                </c:pt>
                <c:pt idx="132">
                  <c:v>667</c:v>
                </c:pt>
                <c:pt idx="133">
                  <c:v>676.3</c:v>
                </c:pt>
                <c:pt idx="134">
                  <c:v>686</c:v>
                </c:pt>
                <c:pt idx="135">
                  <c:v>697.6</c:v>
                </c:pt>
                <c:pt idx="136">
                  <c:v>708.7</c:v>
                </c:pt>
                <c:pt idx="137">
                  <c:v>717.7</c:v>
                </c:pt>
                <c:pt idx="138">
                  <c:v>728</c:v>
                </c:pt>
                <c:pt idx="139">
                  <c:v>737.2</c:v>
                </c:pt>
                <c:pt idx="140">
                  <c:v>746.1</c:v>
                </c:pt>
                <c:pt idx="141">
                  <c:v>754.8</c:v>
                </c:pt>
                <c:pt idx="142">
                  <c:v>764.4</c:v>
                </c:pt>
                <c:pt idx="143">
                  <c:v>774.7</c:v>
                </c:pt>
                <c:pt idx="144">
                  <c:v>784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FC-4385-8F54-A97E9500B4DB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1.2</c:v>
                </c:pt>
                <c:pt idx="2">
                  <c:v>1.7</c:v>
                </c:pt>
                <c:pt idx="3">
                  <c:v>1.9</c:v>
                </c:pt>
                <c:pt idx="4">
                  <c:v>2.1</c:v>
                </c:pt>
                <c:pt idx="5">
                  <c:v>2.2999999999999998</c:v>
                </c:pt>
                <c:pt idx="6">
                  <c:v>2.7</c:v>
                </c:pt>
                <c:pt idx="7">
                  <c:v>2.8</c:v>
                </c:pt>
                <c:pt idx="8">
                  <c:v>3.4</c:v>
                </c:pt>
                <c:pt idx="9">
                  <c:v>3.8</c:v>
                </c:pt>
                <c:pt idx="10">
                  <c:v>4</c:v>
                </c:pt>
                <c:pt idx="11">
                  <c:v>4.4000000000000004</c:v>
                </c:pt>
                <c:pt idx="12">
                  <c:v>4.5999999999999996</c:v>
                </c:pt>
                <c:pt idx="13">
                  <c:v>5.0999999999999996</c:v>
                </c:pt>
                <c:pt idx="14">
                  <c:v>5.9</c:v>
                </c:pt>
                <c:pt idx="15">
                  <c:v>6.2</c:v>
                </c:pt>
                <c:pt idx="16">
                  <c:v>6.3</c:v>
                </c:pt>
                <c:pt idx="17">
                  <c:v>6.8</c:v>
                </c:pt>
                <c:pt idx="18">
                  <c:v>7.3</c:v>
                </c:pt>
                <c:pt idx="19">
                  <c:v>7.8</c:v>
                </c:pt>
                <c:pt idx="20">
                  <c:v>8.1999999999999993</c:v>
                </c:pt>
                <c:pt idx="21">
                  <c:v>9.1</c:v>
                </c:pt>
                <c:pt idx="22">
                  <c:v>10.199999999999999</c:v>
                </c:pt>
                <c:pt idx="23">
                  <c:v>10.7</c:v>
                </c:pt>
                <c:pt idx="24">
                  <c:v>11.4</c:v>
                </c:pt>
                <c:pt idx="25">
                  <c:v>12</c:v>
                </c:pt>
                <c:pt idx="26">
                  <c:v>12.4</c:v>
                </c:pt>
                <c:pt idx="27">
                  <c:v>13.6</c:v>
                </c:pt>
                <c:pt idx="28">
                  <c:v>14.7</c:v>
                </c:pt>
                <c:pt idx="29">
                  <c:v>16.100000000000001</c:v>
                </c:pt>
                <c:pt idx="30">
                  <c:v>16.899999999999999</c:v>
                </c:pt>
                <c:pt idx="31">
                  <c:v>17.5</c:v>
                </c:pt>
                <c:pt idx="32">
                  <c:v>18.100000000000001</c:v>
                </c:pt>
                <c:pt idx="33">
                  <c:v>19.3</c:v>
                </c:pt>
                <c:pt idx="34">
                  <c:v>20.7</c:v>
                </c:pt>
                <c:pt idx="35">
                  <c:v>21.7</c:v>
                </c:pt>
                <c:pt idx="36">
                  <c:v>22.8</c:v>
                </c:pt>
                <c:pt idx="37">
                  <c:v>23.5</c:v>
                </c:pt>
                <c:pt idx="38">
                  <c:v>24.7</c:v>
                </c:pt>
                <c:pt idx="39">
                  <c:v>26.6</c:v>
                </c:pt>
                <c:pt idx="40">
                  <c:v>27.9</c:v>
                </c:pt>
                <c:pt idx="41">
                  <c:v>28.9</c:v>
                </c:pt>
                <c:pt idx="42">
                  <c:v>30.5</c:v>
                </c:pt>
                <c:pt idx="43">
                  <c:v>32.6</c:v>
                </c:pt>
                <c:pt idx="44">
                  <c:v>34.299999999999997</c:v>
                </c:pt>
                <c:pt idx="45">
                  <c:v>35.799999999999997</c:v>
                </c:pt>
                <c:pt idx="46">
                  <c:v>37.200000000000003</c:v>
                </c:pt>
                <c:pt idx="47">
                  <c:v>38.6</c:v>
                </c:pt>
                <c:pt idx="48">
                  <c:v>40.299999999999997</c:v>
                </c:pt>
                <c:pt idx="49">
                  <c:v>41.6</c:v>
                </c:pt>
                <c:pt idx="50">
                  <c:v>42.8</c:v>
                </c:pt>
                <c:pt idx="51">
                  <c:v>44.6</c:v>
                </c:pt>
                <c:pt idx="52">
                  <c:v>46.1</c:v>
                </c:pt>
                <c:pt idx="53">
                  <c:v>48.1</c:v>
                </c:pt>
                <c:pt idx="54">
                  <c:v>49.7</c:v>
                </c:pt>
                <c:pt idx="55">
                  <c:v>51.5</c:v>
                </c:pt>
                <c:pt idx="56">
                  <c:v>53.3</c:v>
                </c:pt>
                <c:pt idx="57">
                  <c:v>55.7</c:v>
                </c:pt>
                <c:pt idx="58">
                  <c:v>57.3</c:v>
                </c:pt>
                <c:pt idx="59">
                  <c:v>60.1</c:v>
                </c:pt>
                <c:pt idx="60">
                  <c:v>62</c:v>
                </c:pt>
                <c:pt idx="61">
                  <c:v>64.099999999999994</c:v>
                </c:pt>
                <c:pt idx="62">
                  <c:v>66.400000000000006</c:v>
                </c:pt>
                <c:pt idx="63">
                  <c:v>68.900000000000006</c:v>
                </c:pt>
                <c:pt idx="64">
                  <c:v>71.5</c:v>
                </c:pt>
                <c:pt idx="65">
                  <c:v>73.5</c:v>
                </c:pt>
                <c:pt idx="66">
                  <c:v>75.900000000000006</c:v>
                </c:pt>
                <c:pt idx="67">
                  <c:v>78.7</c:v>
                </c:pt>
                <c:pt idx="68">
                  <c:v>81.5</c:v>
                </c:pt>
                <c:pt idx="69">
                  <c:v>84.1</c:v>
                </c:pt>
                <c:pt idx="70">
                  <c:v>86.8</c:v>
                </c:pt>
                <c:pt idx="71">
                  <c:v>88.9</c:v>
                </c:pt>
                <c:pt idx="72">
                  <c:v>92.4</c:v>
                </c:pt>
                <c:pt idx="73">
                  <c:v>94.8</c:v>
                </c:pt>
                <c:pt idx="74">
                  <c:v>97.9</c:v>
                </c:pt>
                <c:pt idx="75">
                  <c:v>100.3</c:v>
                </c:pt>
                <c:pt idx="76">
                  <c:v>103.8</c:v>
                </c:pt>
                <c:pt idx="77">
                  <c:v>107.5</c:v>
                </c:pt>
                <c:pt idx="78">
                  <c:v>110.9</c:v>
                </c:pt>
                <c:pt idx="79">
                  <c:v>114</c:v>
                </c:pt>
                <c:pt idx="80">
                  <c:v>116.4</c:v>
                </c:pt>
                <c:pt idx="81">
                  <c:v>120.2</c:v>
                </c:pt>
                <c:pt idx="82">
                  <c:v>123.7</c:v>
                </c:pt>
                <c:pt idx="83">
                  <c:v>127.9</c:v>
                </c:pt>
                <c:pt idx="84">
                  <c:v>131.69999999999999</c:v>
                </c:pt>
                <c:pt idx="85">
                  <c:v>135.19999999999999</c:v>
                </c:pt>
                <c:pt idx="86">
                  <c:v>138.30000000000001</c:v>
                </c:pt>
                <c:pt idx="87">
                  <c:v>142.19999999999999</c:v>
                </c:pt>
                <c:pt idx="88">
                  <c:v>148.30000000000001</c:v>
                </c:pt>
                <c:pt idx="89">
                  <c:v>152.80000000000001</c:v>
                </c:pt>
                <c:pt idx="90">
                  <c:v>157.80000000000001</c:v>
                </c:pt>
                <c:pt idx="91">
                  <c:v>163.6</c:v>
                </c:pt>
                <c:pt idx="92">
                  <c:v>166.5</c:v>
                </c:pt>
                <c:pt idx="93">
                  <c:v>171.6</c:v>
                </c:pt>
                <c:pt idx="94">
                  <c:v>176.3</c:v>
                </c:pt>
                <c:pt idx="95">
                  <c:v>180.8</c:v>
                </c:pt>
                <c:pt idx="96">
                  <c:v>186</c:v>
                </c:pt>
                <c:pt idx="97">
                  <c:v>189.4</c:v>
                </c:pt>
                <c:pt idx="98">
                  <c:v>194.2</c:v>
                </c:pt>
                <c:pt idx="99">
                  <c:v>198.6</c:v>
                </c:pt>
                <c:pt idx="100">
                  <c:v>202.5</c:v>
                </c:pt>
                <c:pt idx="101">
                  <c:v>206.5</c:v>
                </c:pt>
                <c:pt idx="102">
                  <c:v>211.1</c:v>
                </c:pt>
                <c:pt idx="103">
                  <c:v>216.3</c:v>
                </c:pt>
                <c:pt idx="104">
                  <c:v>221.2</c:v>
                </c:pt>
                <c:pt idx="105">
                  <c:v>226.9</c:v>
                </c:pt>
                <c:pt idx="106">
                  <c:v>231.4</c:v>
                </c:pt>
                <c:pt idx="107">
                  <c:v>236.5</c:v>
                </c:pt>
                <c:pt idx="108">
                  <c:v>240.9</c:v>
                </c:pt>
                <c:pt idx="109">
                  <c:v>245.9</c:v>
                </c:pt>
                <c:pt idx="110">
                  <c:v>250.7</c:v>
                </c:pt>
                <c:pt idx="111">
                  <c:v>255.9</c:v>
                </c:pt>
                <c:pt idx="112">
                  <c:v>261.7</c:v>
                </c:pt>
                <c:pt idx="113">
                  <c:v>266</c:v>
                </c:pt>
                <c:pt idx="114">
                  <c:v>271.5</c:v>
                </c:pt>
                <c:pt idx="115">
                  <c:v>277</c:v>
                </c:pt>
                <c:pt idx="116">
                  <c:v>283.39999999999998</c:v>
                </c:pt>
                <c:pt idx="117">
                  <c:v>290</c:v>
                </c:pt>
                <c:pt idx="118">
                  <c:v>295.60000000000002</c:v>
                </c:pt>
                <c:pt idx="119">
                  <c:v>301.39999999999998</c:v>
                </c:pt>
                <c:pt idx="120">
                  <c:v>307.60000000000002</c:v>
                </c:pt>
                <c:pt idx="121">
                  <c:v>313.8</c:v>
                </c:pt>
                <c:pt idx="122">
                  <c:v>318.7</c:v>
                </c:pt>
                <c:pt idx="123">
                  <c:v>325.2</c:v>
                </c:pt>
                <c:pt idx="124">
                  <c:v>332.6</c:v>
                </c:pt>
                <c:pt idx="125">
                  <c:v>340.5</c:v>
                </c:pt>
                <c:pt idx="126">
                  <c:v>348.2</c:v>
                </c:pt>
                <c:pt idx="127">
                  <c:v>355.2</c:v>
                </c:pt>
                <c:pt idx="128">
                  <c:v>362.3</c:v>
                </c:pt>
                <c:pt idx="129">
                  <c:v>370.2</c:v>
                </c:pt>
                <c:pt idx="130">
                  <c:v>377</c:v>
                </c:pt>
                <c:pt idx="131">
                  <c:v>383.5</c:v>
                </c:pt>
                <c:pt idx="132">
                  <c:v>391.7</c:v>
                </c:pt>
                <c:pt idx="133">
                  <c:v>398.6</c:v>
                </c:pt>
                <c:pt idx="134">
                  <c:v>406.3</c:v>
                </c:pt>
                <c:pt idx="135">
                  <c:v>413.5</c:v>
                </c:pt>
                <c:pt idx="136">
                  <c:v>420.7</c:v>
                </c:pt>
                <c:pt idx="137">
                  <c:v>428.2</c:v>
                </c:pt>
                <c:pt idx="138">
                  <c:v>436.2</c:v>
                </c:pt>
                <c:pt idx="139">
                  <c:v>443.4</c:v>
                </c:pt>
                <c:pt idx="140">
                  <c:v>451.5</c:v>
                </c:pt>
                <c:pt idx="141">
                  <c:v>458.8</c:v>
                </c:pt>
                <c:pt idx="142">
                  <c:v>465.8</c:v>
                </c:pt>
                <c:pt idx="143">
                  <c:v>472.7</c:v>
                </c:pt>
                <c:pt idx="144">
                  <c:v>481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FC-4385-8F54-A97E9500B4DB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1.3</c:v>
                </c:pt>
                <c:pt idx="2">
                  <c:v>1.3</c:v>
                </c:pt>
                <c:pt idx="3">
                  <c:v>1.3</c:v>
                </c:pt>
                <c:pt idx="4">
                  <c:v>1.4</c:v>
                </c:pt>
                <c:pt idx="5">
                  <c:v>1.7</c:v>
                </c:pt>
                <c:pt idx="6">
                  <c:v>2.1</c:v>
                </c:pt>
                <c:pt idx="7">
                  <c:v>2.2000000000000002</c:v>
                </c:pt>
                <c:pt idx="8">
                  <c:v>2.4</c:v>
                </c:pt>
                <c:pt idx="9">
                  <c:v>2.6</c:v>
                </c:pt>
                <c:pt idx="10">
                  <c:v>2.7</c:v>
                </c:pt>
                <c:pt idx="11">
                  <c:v>2.7</c:v>
                </c:pt>
                <c:pt idx="12">
                  <c:v>2.8</c:v>
                </c:pt>
                <c:pt idx="13">
                  <c:v>2.9</c:v>
                </c:pt>
                <c:pt idx="14">
                  <c:v>3</c:v>
                </c:pt>
                <c:pt idx="15">
                  <c:v>3.3</c:v>
                </c:pt>
                <c:pt idx="16">
                  <c:v>3.6</c:v>
                </c:pt>
                <c:pt idx="17">
                  <c:v>3.8</c:v>
                </c:pt>
                <c:pt idx="18">
                  <c:v>4.2</c:v>
                </c:pt>
                <c:pt idx="19">
                  <c:v>4.4000000000000004</c:v>
                </c:pt>
                <c:pt idx="20">
                  <c:v>4.4000000000000004</c:v>
                </c:pt>
                <c:pt idx="21">
                  <c:v>4.8</c:v>
                </c:pt>
                <c:pt idx="22">
                  <c:v>4.9000000000000004</c:v>
                </c:pt>
                <c:pt idx="23">
                  <c:v>5.0999999999999996</c:v>
                </c:pt>
                <c:pt idx="24">
                  <c:v>5.4</c:v>
                </c:pt>
                <c:pt idx="25">
                  <c:v>5.6</c:v>
                </c:pt>
                <c:pt idx="26">
                  <c:v>6</c:v>
                </c:pt>
                <c:pt idx="27">
                  <c:v>6.6</c:v>
                </c:pt>
                <c:pt idx="28">
                  <c:v>6.9</c:v>
                </c:pt>
                <c:pt idx="29">
                  <c:v>7.3</c:v>
                </c:pt>
                <c:pt idx="30">
                  <c:v>7.8</c:v>
                </c:pt>
                <c:pt idx="31">
                  <c:v>8.3000000000000007</c:v>
                </c:pt>
                <c:pt idx="32">
                  <c:v>8.6999999999999993</c:v>
                </c:pt>
                <c:pt idx="33">
                  <c:v>8.9</c:v>
                </c:pt>
                <c:pt idx="34">
                  <c:v>9.3000000000000007</c:v>
                </c:pt>
                <c:pt idx="35">
                  <c:v>9.6</c:v>
                </c:pt>
                <c:pt idx="36">
                  <c:v>10</c:v>
                </c:pt>
                <c:pt idx="37">
                  <c:v>10.4</c:v>
                </c:pt>
                <c:pt idx="38">
                  <c:v>10.7</c:v>
                </c:pt>
                <c:pt idx="39">
                  <c:v>11</c:v>
                </c:pt>
                <c:pt idx="40">
                  <c:v>11.5</c:v>
                </c:pt>
                <c:pt idx="41">
                  <c:v>12.1</c:v>
                </c:pt>
                <c:pt idx="42">
                  <c:v>12.5</c:v>
                </c:pt>
                <c:pt idx="43">
                  <c:v>13.3</c:v>
                </c:pt>
                <c:pt idx="44">
                  <c:v>13.8</c:v>
                </c:pt>
                <c:pt idx="45">
                  <c:v>14.3</c:v>
                </c:pt>
                <c:pt idx="46">
                  <c:v>14.7</c:v>
                </c:pt>
                <c:pt idx="47">
                  <c:v>15.4</c:v>
                </c:pt>
                <c:pt idx="48">
                  <c:v>16.100000000000001</c:v>
                </c:pt>
                <c:pt idx="49">
                  <c:v>16.600000000000001</c:v>
                </c:pt>
                <c:pt idx="50">
                  <c:v>17.2</c:v>
                </c:pt>
                <c:pt idx="51">
                  <c:v>18.600000000000001</c:v>
                </c:pt>
                <c:pt idx="52">
                  <c:v>19.399999999999999</c:v>
                </c:pt>
                <c:pt idx="53">
                  <c:v>20.2</c:v>
                </c:pt>
                <c:pt idx="54">
                  <c:v>20.3</c:v>
                </c:pt>
                <c:pt idx="55">
                  <c:v>20.9</c:v>
                </c:pt>
                <c:pt idx="56">
                  <c:v>21.8</c:v>
                </c:pt>
                <c:pt idx="57">
                  <c:v>22.7</c:v>
                </c:pt>
                <c:pt idx="58">
                  <c:v>23.9</c:v>
                </c:pt>
                <c:pt idx="59">
                  <c:v>24.7</c:v>
                </c:pt>
                <c:pt idx="60">
                  <c:v>25.3</c:v>
                </c:pt>
                <c:pt idx="61">
                  <c:v>26.6</c:v>
                </c:pt>
                <c:pt idx="62">
                  <c:v>27.3</c:v>
                </c:pt>
                <c:pt idx="63">
                  <c:v>28.2</c:v>
                </c:pt>
                <c:pt idx="64">
                  <c:v>29.4</c:v>
                </c:pt>
                <c:pt idx="65">
                  <c:v>30.3</c:v>
                </c:pt>
                <c:pt idx="66">
                  <c:v>31.4</c:v>
                </c:pt>
                <c:pt idx="67">
                  <c:v>32.5</c:v>
                </c:pt>
                <c:pt idx="68">
                  <c:v>33.4</c:v>
                </c:pt>
                <c:pt idx="69">
                  <c:v>34.9</c:v>
                </c:pt>
                <c:pt idx="70">
                  <c:v>36.799999999999997</c:v>
                </c:pt>
                <c:pt idx="71">
                  <c:v>37.700000000000003</c:v>
                </c:pt>
                <c:pt idx="72">
                  <c:v>38.4</c:v>
                </c:pt>
                <c:pt idx="73">
                  <c:v>39.6</c:v>
                </c:pt>
                <c:pt idx="74">
                  <c:v>42.4</c:v>
                </c:pt>
                <c:pt idx="75">
                  <c:v>43.1</c:v>
                </c:pt>
                <c:pt idx="76">
                  <c:v>44.7</c:v>
                </c:pt>
                <c:pt idx="77">
                  <c:v>46.6</c:v>
                </c:pt>
                <c:pt idx="78">
                  <c:v>47.7</c:v>
                </c:pt>
                <c:pt idx="79">
                  <c:v>48.8</c:v>
                </c:pt>
                <c:pt idx="80">
                  <c:v>49.8</c:v>
                </c:pt>
                <c:pt idx="81">
                  <c:v>51.5</c:v>
                </c:pt>
                <c:pt idx="82">
                  <c:v>53.7</c:v>
                </c:pt>
                <c:pt idx="83">
                  <c:v>55.5</c:v>
                </c:pt>
                <c:pt idx="84">
                  <c:v>56.9</c:v>
                </c:pt>
                <c:pt idx="85">
                  <c:v>58.8</c:v>
                </c:pt>
                <c:pt idx="86">
                  <c:v>60.7</c:v>
                </c:pt>
                <c:pt idx="87">
                  <c:v>63.2</c:v>
                </c:pt>
                <c:pt idx="88">
                  <c:v>66.099999999999994</c:v>
                </c:pt>
                <c:pt idx="89">
                  <c:v>68</c:v>
                </c:pt>
                <c:pt idx="90">
                  <c:v>70.400000000000006</c:v>
                </c:pt>
                <c:pt idx="91">
                  <c:v>71.8</c:v>
                </c:pt>
                <c:pt idx="92">
                  <c:v>74.400000000000006</c:v>
                </c:pt>
                <c:pt idx="93">
                  <c:v>77.099999999999994</c:v>
                </c:pt>
                <c:pt idx="94">
                  <c:v>79.599999999999994</c:v>
                </c:pt>
                <c:pt idx="95">
                  <c:v>82.3</c:v>
                </c:pt>
                <c:pt idx="96">
                  <c:v>85.4</c:v>
                </c:pt>
                <c:pt idx="97">
                  <c:v>87.6</c:v>
                </c:pt>
                <c:pt idx="98">
                  <c:v>90.5</c:v>
                </c:pt>
                <c:pt idx="99">
                  <c:v>93.3</c:v>
                </c:pt>
                <c:pt idx="100">
                  <c:v>96</c:v>
                </c:pt>
                <c:pt idx="101">
                  <c:v>99</c:v>
                </c:pt>
                <c:pt idx="102">
                  <c:v>100.7</c:v>
                </c:pt>
                <c:pt idx="103">
                  <c:v>103</c:v>
                </c:pt>
                <c:pt idx="104">
                  <c:v>105.8</c:v>
                </c:pt>
                <c:pt idx="105">
                  <c:v>108.8</c:v>
                </c:pt>
                <c:pt idx="106">
                  <c:v>111.5</c:v>
                </c:pt>
                <c:pt idx="107">
                  <c:v>114.7</c:v>
                </c:pt>
                <c:pt idx="108">
                  <c:v>118</c:v>
                </c:pt>
                <c:pt idx="109">
                  <c:v>121.1</c:v>
                </c:pt>
                <c:pt idx="110">
                  <c:v>124.1</c:v>
                </c:pt>
                <c:pt idx="111">
                  <c:v>128.1</c:v>
                </c:pt>
                <c:pt idx="112">
                  <c:v>131.1</c:v>
                </c:pt>
                <c:pt idx="113">
                  <c:v>134.80000000000001</c:v>
                </c:pt>
                <c:pt idx="114">
                  <c:v>138.80000000000001</c:v>
                </c:pt>
                <c:pt idx="115">
                  <c:v>142.30000000000001</c:v>
                </c:pt>
                <c:pt idx="116">
                  <c:v>146.19999999999999</c:v>
                </c:pt>
                <c:pt idx="117">
                  <c:v>149.19999999999999</c:v>
                </c:pt>
                <c:pt idx="118">
                  <c:v>152.19999999999999</c:v>
                </c:pt>
                <c:pt idx="119">
                  <c:v>155.6</c:v>
                </c:pt>
                <c:pt idx="120">
                  <c:v>158.9</c:v>
                </c:pt>
                <c:pt idx="121">
                  <c:v>162.30000000000001</c:v>
                </c:pt>
                <c:pt idx="122">
                  <c:v>165.7</c:v>
                </c:pt>
                <c:pt idx="123">
                  <c:v>169.4</c:v>
                </c:pt>
                <c:pt idx="124">
                  <c:v>173.4</c:v>
                </c:pt>
                <c:pt idx="125">
                  <c:v>177.1</c:v>
                </c:pt>
                <c:pt idx="126">
                  <c:v>181.9</c:v>
                </c:pt>
                <c:pt idx="127">
                  <c:v>185.8</c:v>
                </c:pt>
                <c:pt idx="128">
                  <c:v>190.6</c:v>
                </c:pt>
                <c:pt idx="129">
                  <c:v>193.4</c:v>
                </c:pt>
                <c:pt idx="130">
                  <c:v>196.8</c:v>
                </c:pt>
                <c:pt idx="131">
                  <c:v>200.6</c:v>
                </c:pt>
                <c:pt idx="132">
                  <c:v>203.5</c:v>
                </c:pt>
                <c:pt idx="133">
                  <c:v>208.3</c:v>
                </c:pt>
                <c:pt idx="134">
                  <c:v>211.6</c:v>
                </c:pt>
                <c:pt idx="135">
                  <c:v>214.9</c:v>
                </c:pt>
                <c:pt idx="136">
                  <c:v>218.1</c:v>
                </c:pt>
                <c:pt idx="137">
                  <c:v>221.8</c:v>
                </c:pt>
                <c:pt idx="138">
                  <c:v>225.9</c:v>
                </c:pt>
                <c:pt idx="139">
                  <c:v>229.7</c:v>
                </c:pt>
                <c:pt idx="140">
                  <c:v>234.1</c:v>
                </c:pt>
                <c:pt idx="141">
                  <c:v>240</c:v>
                </c:pt>
                <c:pt idx="142">
                  <c:v>243.7</c:v>
                </c:pt>
                <c:pt idx="143">
                  <c:v>248.4</c:v>
                </c:pt>
                <c:pt idx="144">
                  <c:v>253.5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FC-4385-8F54-A97E9500B4DB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2FC-4385-8F54-A97E9500B4DB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2FC-4385-8F54-A97E9500B4DB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2FC-4385-8F54-A97E9500B4DB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A2FC-4385-8F54-A97E9500B4DB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A2FC-4385-8F54-A97E9500B4DB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A2FC-4385-8F54-A97E9500B4DB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A2FC-4385-8F54-A97E9500B4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7</c:v>
                </c:pt>
                <c:pt idx="19">
                  <c:v>8</c:v>
                </c:pt>
                <c:pt idx="20">
                  <c:v>12</c:v>
                </c:pt>
                <c:pt idx="21">
                  <c:v>14</c:v>
                </c:pt>
                <c:pt idx="22">
                  <c:v>17</c:v>
                </c:pt>
                <c:pt idx="23">
                  <c:v>18</c:v>
                </c:pt>
                <c:pt idx="24">
                  <c:v>20</c:v>
                </c:pt>
                <c:pt idx="25">
                  <c:v>21</c:v>
                </c:pt>
                <c:pt idx="26">
                  <c:v>22</c:v>
                </c:pt>
                <c:pt idx="27">
                  <c:v>22</c:v>
                </c:pt>
                <c:pt idx="28">
                  <c:v>28</c:v>
                </c:pt>
                <c:pt idx="29">
                  <c:v>34</c:v>
                </c:pt>
                <c:pt idx="30">
                  <c:v>35</c:v>
                </c:pt>
                <c:pt idx="31">
                  <c:v>35</c:v>
                </c:pt>
                <c:pt idx="32">
                  <c:v>41</c:v>
                </c:pt>
                <c:pt idx="33">
                  <c:v>46</c:v>
                </c:pt>
                <c:pt idx="34">
                  <c:v>48</c:v>
                </c:pt>
                <c:pt idx="35">
                  <c:v>50</c:v>
                </c:pt>
                <c:pt idx="36">
                  <c:v>53</c:v>
                </c:pt>
                <c:pt idx="37">
                  <c:v>56</c:v>
                </c:pt>
                <c:pt idx="38">
                  <c:v>66</c:v>
                </c:pt>
                <c:pt idx="39">
                  <c:v>68</c:v>
                </c:pt>
                <c:pt idx="40">
                  <c:v>69</c:v>
                </c:pt>
                <c:pt idx="41">
                  <c:v>74</c:v>
                </c:pt>
                <c:pt idx="42">
                  <c:v>74</c:v>
                </c:pt>
                <c:pt idx="43">
                  <c:v>75</c:v>
                </c:pt>
                <c:pt idx="44">
                  <c:v>77</c:v>
                </c:pt>
                <c:pt idx="45">
                  <c:v>79</c:v>
                </c:pt>
                <c:pt idx="46">
                  <c:v>82</c:v>
                </c:pt>
                <c:pt idx="47">
                  <c:v>82</c:v>
                </c:pt>
                <c:pt idx="48">
                  <c:v>84</c:v>
                </c:pt>
                <c:pt idx="49">
                  <c:v>87</c:v>
                </c:pt>
                <c:pt idx="50">
                  <c:v>92</c:v>
                </c:pt>
                <c:pt idx="51">
                  <c:v>93</c:v>
                </c:pt>
                <c:pt idx="52">
                  <c:v>93</c:v>
                </c:pt>
                <c:pt idx="53">
                  <c:v>98</c:v>
                </c:pt>
                <c:pt idx="54">
                  <c:v>101</c:v>
                </c:pt>
                <c:pt idx="55">
                  <c:v>105</c:v>
                </c:pt>
                <c:pt idx="56">
                  <c:v>112</c:v>
                </c:pt>
                <c:pt idx="57">
                  <c:v>117</c:v>
                </c:pt>
                <c:pt idx="58">
                  <c:v>119</c:v>
                </c:pt>
                <c:pt idx="59">
                  <c:v>121</c:v>
                </c:pt>
                <c:pt idx="60">
                  <c:v>122</c:v>
                </c:pt>
                <c:pt idx="61">
                  <c:v>123</c:v>
                </c:pt>
                <c:pt idx="62">
                  <c:v>126</c:v>
                </c:pt>
                <c:pt idx="63">
                  <c:v>127</c:v>
                </c:pt>
                <c:pt idx="64">
                  <c:v>132</c:v>
                </c:pt>
                <c:pt idx="65">
                  <c:v>138</c:v>
                </c:pt>
                <c:pt idx="66">
                  <c:v>143</c:v>
                </c:pt>
                <c:pt idx="67">
                  <c:v>150</c:v>
                </c:pt>
                <c:pt idx="68">
                  <c:v>156</c:v>
                </c:pt>
                <c:pt idx="69">
                  <c:v>163</c:v>
                </c:pt>
                <c:pt idx="70">
                  <c:v>172</c:v>
                </c:pt>
                <c:pt idx="71">
                  <c:v>173</c:v>
                </c:pt>
                <c:pt idx="72">
                  <c:v>174</c:v>
                </c:pt>
                <c:pt idx="73">
                  <c:v>178</c:v>
                </c:pt>
                <c:pt idx="74">
                  <c:v>178</c:v>
                </c:pt>
                <c:pt idx="75">
                  <c:v>180</c:v>
                </c:pt>
                <c:pt idx="76">
                  <c:v>180</c:v>
                </c:pt>
                <c:pt idx="77">
                  <c:v>182</c:v>
                </c:pt>
                <c:pt idx="78">
                  <c:v>182</c:v>
                </c:pt>
                <c:pt idx="79">
                  <c:v>185</c:v>
                </c:pt>
                <c:pt idx="80">
                  <c:v>188</c:v>
                </c:pt>
                <c:pt idx="81">
                  <c:v>194</c:v>
                </c:pt>
                <c:pt idx="82">
                  <c:v>197</c:v>
                </c:pt>
                <c:pt idx="83">
                  <c:v>202</c:v>
                </c:pt>
                <c:pt idx="84">
                  <c:v>205</c:v>
                </c:pt>
                <c:pt idx="85">
                  <c:v>208</c:v>
                </c:pt>
                <c:pt idx="86">
                  <c:v>211</c:v>
                </c:pt>
                <c:pt idx="87">
                  <c:v>213</c:v>
                </c:pt>
                <c:pt idx="88">
                  <c:v>214</c:v>
                </c:pt>
                <c:pt idx="89">
                  <c:v>218</c:v>
                </c:pt>
                <c:pt idx="90">
                  <c:v>223</c:v>
                </c:pt>
                <c:pt idx="91">
                  <c:v>229</c:v>
                </c:pt>
                <c:pt idx="92">
                  <c:v>231</c:v>
                </c:pt>
                <c:pt idx="93">
                  <c:v>235</c:v>
                </c:pt>
                <c:pt idx="94">
                  <c:v>239</c:v>
                </c:pt>
                <c:pt idx="95">
                  <c:v>246</c:v>
                </c:pt>
                <c:pt idx="96">
                  <c:v>247</c:v>
                </c:pt>
                <c:pt idx="97">
                  <c:v>251</c:v>
                </c:pt>
                <c:pt idx="98">
                  <c:v>256</c:v>
                </c:pt>
                <c:pt idx="99">
                  <c:v>262</c:v>
                </c:pt>
                <c:pt idx="100">
                  <c:v>266</c:v>
                </c:pt>
                <c:pt idx="101">
                  <c:v>271</c:v>
                </c:pt>
                <c:pt idx="102">
                  <c:v>273</c:v>
                </c:pt>
                <c:pt idx="103">
                  <c:v>275</c:v>
                </c:pt>
                <c:pt idx="104">
                  <c:v>281</c:v>
                </c:pt>
                <c:pt idx="105">
                  <c:v>286</c:v>
                </c:pt>
                <c:pt idx="106">
                  <c:v>288</c:v>
                </c:pt>
                <c:pt idx="107">
                  <c:v>292</c:v>
                </c:pt>
                <c:pt idx="108">
                  <c:v>297</c:v>
                </c:pt>
                <c:pt idx="109">
                  <c:v>306</c:v>
                </c:pt>
                <c:pt idx="110">
                  <c:v>310</c:v>
                </c:pt>
                <c:pt idx="111">
                  <c:v>313</c:v>
                </c:pt>
                <c:pt idx="112">
                  <c:v>317</c:v>
                </c:pt>
                <c:pt idx="113">
                  <c:v>322</c:v>
                </c:pt>
                <c:pt idx="114">
                  <c:v>325</c:v>
                </c:pt>
                <c:pt idx="115">
                  <c:v>327</c:v>
                </c:pt>
                <c:pt idx="116">
                  <c:v>333</c:v>
                </c:pt>
                <c:pt idx="117">
                  <c:v>336</c:v>
                </c:pt>
                <c:pt idx="118">
                  <c:v>338</c:v>
                </c:pt>
                <c:pt idx="119">
                  <c:v>342</c:v>
                </c:pt>
                <c:pt idx="120">
                  <c:v>347</c:v>
                </c:pt>
                <c:pt idx="121">
                  <c:v>350</c:v>
                </c:pt>
                <c:pt idx="122">
                  <c:v>354</c:v>
                </c:pt>
                <c:pt idx="123">
                  <c:v>361</c:v>
                </c:pt>
                <c:pt idx="124">
                  <c:v>365</c:v>
                </c:pt>
                <c:pt idx="125">
                  <c:v>368</c:v>
                </c:pt>
                <c:pt idx="126">
                  <c:v>371</c:v>
                </c:pt>
                <c:pt idx="127">
                  <c:v>374</c:v>
                </c:pt>
                <c:pt idx="128">
                  <c:v>377</c:v>
                </c:pt>
                <c:pt idx="129">
                  <c:v>381</c:v>
                </c:pt>
                <c:pt idx="130">
                  <c:v>390</c:v>
                </c:pt>
                <c:pt idx="131">
                  <c:v>396</c:v>
                </c:pt>
                <c:pt idx="132">
                  <c:v>401</c:v>
                </c:pt>
                <c:pt idx="133">
                  <c:v>404</c:v>
                </c:pt>
                <c:pt idx="134">
                  <c:v>412</c:v>
                </c:pt>
                <c:pt idx="135">
                  <c:v>415</c:v>
                </c:pt>
                <c:pt idx="136">
                  <c:v>419</c:v>
                </c:pt>
                <c:pt idx="137">
                  <c:v>424</c:v>
                </c:pt>
                <c:pt idx="138">
                  <c:v>429</c:v>
                </c:pt>
                <c:pt idx="139">
                  <c:v>434</c:v>
                </c:pt>
                <c:pt idx="140">
                  <c:v>440</c:v>
                </c:pt>
                <c:pt idx="141">
                  <c:v>447</c:v>
                </c:pt>
                <c:pt idx="142">
                  <c:v>451</c:v>
                </c:pt>
                <c:pt idx="143">
                  <c:v>456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59-48A7-8FDA-CD77704249C4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6</c:v>
                </c:pt>
                <c:pt idx="13">
                  <c:v>6</c:v>
                </c:pt>
                <c:pt idx="14">
                  <c:v>7</c:v>
                </c:pt>
                <c:pt idx="15">
                  <c:v>7</c:v>
                </c:pt>
                <c:pt idx="16">
                  <c:v>9</c:v>
                </c:pt>
                <c:pt idx="17">
                  <c:v>10</c:v>
                </c:pt>
                <c:pt idx="18">
                  <c:v>12</c:v>
                </c:pt>
                <c:pt idx="19">
                  <c:v>14</c:v>
                </c:pt>
                <c:pt idx="20">
                  <c:v>15</c:v>
                </c:pt>
                <c:pt idx="21">
                  <c:v>17</c:v>
                </c:pt>
                <c:pt idx="22">
                  <c:v>18</c:v>
                </c:pt>
                <c:pt idx="23">
                  <c:v>21</c:v>
                </c:pt>
                <c:pt idx="24">
                  <c:v>24</c:v>
                </c:pt>
                <c:pt idx="25">
                  <c:v>27</c:v>
                </c:pt>
                <c:pt idx="26">
                  <c:v>30</c:v>
                </c:pt>
                <c:pt idx="27">
                  <c:v>31</c:v>
                </c:pt>
                <c:pt idx="28">
                  <c:v>31</c:v>
                </c:pt>
                <c:pt idx="29">
                  <c:v>35</c:v>
                </c:pt>
                <c:pt idx="30">
                  <c:v>37</c:v>
                </c:pt>
                <c:pt idx="31">
                  <c:v>38</c:v>
                </c:pt>
                <c:pt idx="32">
                  <c:v>40</c:v>
                </c:pt>
                <c:pt idx="33">
                  <c:v>44</c:v>
                </c:pt>
                <c:pt idx="34">
                  <c:v>45</c:v>
                </c:pt>
                <c:pt idx="35">
                  <c:v>47</c:v>
                </c:pt>
                <c:pt idx="36">
                  <c:v>48</c:v>
                </c:pt>
                <c:pt idx="37">
                  <c:v>52</c:v>
                </c:pt>
                <c:pt idx="38">
                  <c:v>53</c:v>
                </c:pt>
                <c:pt idx="39">
                  <c:v>57</c:v>
                </c:pt>
                <c:pt idx="40">
                  <c:v>57</c:v>
                </c:pt>
                <c:pt idx="41">
                  <c:v>59</c:v>
                </c:pt>
                <c:pt idx="42">
                  <c:v>60</c:v>
                </c:pt>
                <c:pt idx="43">
                  <c:v>61</c:v>
                </c:pt>
                <c:pt idx="44">
                  <c:v>64</c:v>
                </c:pt>
                <c:pt idx="45">
                  <c:v>65</c:v>
                </c:pt>
                <c:pt idx="46">
                  <c:v>69</c:v>
                </c:pt>
                <c:pt idx="47">
                  <c:v>72</c:v>
                </c:pt>
                <c:pt idx="48">
                  <c:v>74</c:v>
                </c:pt>
                <c:pt idx="49">
                  <c:v>78</c:v>
                </c:pt>
                <c:pt idx="50">
                  <c:v>79</c:v>
                </c:pt>
                <c:pt idx="51">
                  <c:v>82</c:v>
                </c:pt>
                <c:pt idx="52">
                  <c:v>85</c:v>
                </c:pt>
                <c:pt idx="53">
                  <c:v>88</c:v>
                </c:pt>
                <c:pt idx="54">
                  <c:v>92</c:v>
                </c:pt>
                <c:pt idx="55">
                  <c:v>96</c:v>
                </c:pt>
                <c:pt idx="56">
                  <c:v>96</c:v>
                </c:pt>
                <c:pt idx="57">
                  <c:v>98</c:v>
                </c:pt>
                <c:pt idx="58">
                  <c:v>101</c:v>
                </c:pt>
                <c:pt idx="59">
                  <c:v>104</c:v>
                </c:pt>
                <c:pt idx="60">
                  <c:v>104</c:v>
                </c:pt>
                <c:pt idx="61">
                  <c:v>106</c:v>
                </c:pt>
                <c:pt idx="62">
                  <c:v>109</c:v>
                </c:pt>
                <c:pt idx="63">
                  <c:v>111</c:v>
                </c:pt>
                <c:pt idx="64">
                  <c:v>114</c:v>
                </c:pt>
                <c:pt idx="65">
                  <c:v>116</c:v>
                </c:pt>
                <c:pt idx="66">
                  <c:v>118</c:v>
                </c:pt>
                <c:pt idx="67">
                  <c:v>127</c:v>
                </c:pt>
                <c:pt idx="68">
                  <c:v>130</c:v>
                </c:pt>
                <c:pt idx="69">
                  <c:v>135</c:v>
                </c:pt>
                <c:pt idx="70">
                  <c:v>139</c:v>
                </c:pt>
                <c:pt idx="71">
                  <c:v>140</c:v>
                </c:pt>
                <c:pt idx="72">
                  <c:v>140</c:v>
                </c:pt>
                <c:pt idx="73">
                  <c:v>141</c:v>
                </c:pt>
                <c:pt idx="74">
                  <c:v>141</c:v>
                </c:pt>
                <c:pt idx="75">
                  <c:v>142</c:v>
                </c:pt>
                <c:pt idx="76">
                  <c:v>144</c:v>
                </c:pt>
                <c:pt idx="77">
                  <c:v>147</c:v>
                </c:pt>
                <c:pt idx="78">
                  <c:v>152</c:v>
                </c:pt>
                <c:pt idx="79">
                  <c:v>156</c:v>
                </c:pt>
                <c:pt idx="80">
                  <c:v>159</c:v>
                </c:pt>
                <c:pt idx="81">
                  <c:v>160</c:v>
                </c:pt>
                <c:pt idx="82">
                  <c:v>163</c:v>
                </c:pt>
                <c:pt idx="83">
                  <c:v>168</c:v>
                </c:pt>
                <c:pt idx="84">
                  <c:v>172</c:v>
                </c:pt>
                <c:pt idx="85">
                  <c:v>174</c:v>
                </c:pt>
                <c:pt idx="86">
                  <c:v>175</c:v>
                </c:pt>
                <c:pt idx="87">
                  <c:v>180</c:v>
                </c:pt>
                <c:pt idx="88">
                  <c:v>183</c:v>
                </c:pt>
                <c:pt idx="89">
                  <c:v>185</c:v>
                </c:pt>
                <c:pt idx="90">
                  <c:v>193</c:v>
                </c:pt>
                <c:pt idx="91">
                  <c:v>197</c:v>
                </c:pt>
                <c:pt idx="92">
                  <c:v>201</c:v>
                </c:pt>
                <c:pt idx="93">
                  <c:v>204</c:v>
                </c:pt>
                <c:pt idx="94">
                  <c:v>211</c:v>
                </c:pt>
                <c:pt idx="95">
                  <c:v>216</c:v>
                </c:pt>
                <c:pt idx="96">
                  <c:v>221</c:v>
                </c:pt>
                <c:pt idx="97">
                  <c:v>227</c:v>
                </c:pt>
                <c:pt idx="98">
                  <c:v>230</c:v>
                </c:pt>
                <c:pt idx="99">
                  <c:v>235</c:v>
                </c:pt>
                <c:pt idx="100">
                  <c:v>239</c:v>
                </c:pt>
                <c:pt idx="101">
                  <c:v>242</c:v>
                </c:pt>
                <c:pt idx="102">
                  <c:v>249</c:v>
                </c:pt>
                <c:pt idx="103">
                  <c:v>256</c:v>
                </c:pt>
                <c:pt idx="104">
                  <c:v>259</c:v>
                </c:pt>
                <c:pt idx="105">
                  <c:v>265</c:v>
                </c:pt>
                <c:pt idx="106">
                  <c:v>274</c:v>
                </c:pt>
                <c:pt idx="107">
                  <c:v>283</c:v>
                </c:pt>
                <c:pt idx="108">
                  <c:v>289</c:v>
                </c:pt>
                <c:pt idx="109">
                  <c:v>297</c:v>
                </c:pt>
                <c:pt idx="110">
                  <c:v>303</c:v>
                </c:pt>
                <c:pt idx="111">
                  <c:v>311</c:v>
                </c:pt>
                <c:pt idx="112">
                  <c:v>315</c:v>
                </c:pt>
                <c:pt idx="113">
                  <c:v>321</c:v>
                </c:pt>
                <c:pt idx="114">
                  <c:v>327</c:v>
                </c:pt>
                <c:pt idx="115">
                  <c:v>334</c:v>
                </c:pt>
                <c:pt idx="116">
                  <c:v>337</c:v>
                </c:pt>
                <c:pt idx="117">
                  <c:v>343</c:v>
                </c:pt>
                <c:pt idx="118">
                  <c:v>350</c:v>
                </c:pt>
                <c:pt idx="119">
                  <c:v>352</c:v>
                </c:pt>
                <c:pt idx="120">
                  <c:v>353</c:v>
                </c:pt>
                <c:pt idx="121">
                  <c:v>362</c:v>
                </c:pt>
                <c:pt idx="122">
                  <c:v>371</c:v>
                </c:pt>
                <c:pt idx="123">
                  <c:v>372</c:v>
                </c:pt>
                <c:pt idx="124">
                  <c:v>380</c:v>
                </c:pt>
                <c:pt idx="125">
                  <c:v>381</c:v>
                </c:pt>
                <c:pt idx="126">
                  <c:v>386</c:v>
                </c:pt>
                <c:pt idx="127">
                  <c:v>396</c:v>
                </c:pt>
                <c:pt idx="128">
                  <c:v>407</c:v>
                </c:pt>
                <c:pt idx="129">
                  <c:v>411</c:v>
                </c:pt>
                <c:pt idx="130">
                  <c:v>414</c:v>
                </c:pt>
                <c:pt idx="131">
                  <c:v>417</c:v>
                </c:pt>
                <c:pt idx="132">
                  <c:v>421</c:v>
                </c:pt>
                <c:pt idx="133">
                  <c:v>422</c:v>
                </c:pt>
                <c:pt idx="134">
                  <c:v>428</c:v>
                </c:pt>
                <c:pt idx="135">
                  <c:v>434</c:v>
                </c:pt>
                <c:pt idx="136">
                  <c:v>439</c:v>
                </c:pt>
                <c:pt idx="137">
                  <c:v>443</c:v>
                </c:pt>
                <c:pt idx="138">
                  <c:v>449</c:v>
                </c:pt>
                <c:pt idx="139">
                  <c:v>454</c:v>
                </c:pt>
                <c:pt idx="140">
                  <c:v>458</c:v>
                </c:pt>
                <c:pt idx="141">
                  <c:v>468</c:v>
                </c:pt>
                <c:pt idx="142">
                  <c:v>471</c:v>
                </c:pt>
                <c:pt idx="143">
                  <c:v>477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59-48A7-8FDA-CD77704249C4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8</c:v>
                </c:pt>
                <c:pt idx="16">
                  <c:v>12</c:v>
                </c:pt>
                <c:pt idx="17">
                  <c:v>13</c:v>
                </c:pt>
                <c:pt idx="18">
                  <c:v>14</c:v>
                </c:pt>
                <c:pt idx="19">
                  <c:v>14</c:v>
                </c:pt>
                <c:pt idx="20">
                  <c:v>14</c:v>
                </c:pt>
                <c:pt idx="21">
                  <c:v>15</c:v>
                </c:pt>
                <c:pt idx="22">
                  <c:v>15</c:v>
                </c:pt>
                <c:pt idx="23">
                  <c:v>15</c:v>
                </c:pt>
                <c:pt idx="24">
                  <c:v>16</c:v>
                </c:pt>
                <c:pt idx="25">
                  <c:v>18</c:v>
                </c:pt>
                <c:pt idx="26">
                  <c:v>18</c:v>
                </c:pt>
                <c:pt idx="27">
                  <c:v>18</c:v>
                </c:pt>
                <c:pt idx="28">
                  <c:v>19</c:v>
                </c:pt>
                <c:pt idx="29">
                  <c:v>19</c:v>
                </c:pt>
                <c:pt idx="30">
                  <c:v>19</c:v>
                </c:pt>
                <c:pt idx="31">
                  <c:v>21</c:v>
                </c:pt>
                <c:pt idx="32">
                  <c:v>23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24</c:v>
                </c:pt>
                <c:pt idx="37">
                  <c:v>24</c:v>
                </c:pt>
                <c:pt idx="38">
                  <c:v>26</c:v>
                </c:pt>
                <c:pt idx="39">
                  <c:v>27</c:v>
                </c:pt>
                <c:pt idx="40">
                  <c:v>30</c:v>
                </c:pt>
                <c:pt idx="41">
                  <c:v>31</c:v>
                </c:pt>
                <c:pt idx="42">
                  <c:v>32</c:v>
                </c:pt>
                <c:pt idx="43">
                  <c:v>34</c:v>
                </c:pt>
                <c:pt idx="44">
                  <c:v>35</c:v>
                </c:pt>
                <c:pt idx="45">
                  <c:v>35</c:v>
                </c:pt>
                <c:pt idx="46">
                  <c:v>37</c:v>
                </c:pt>
                <c:pt idx="47">
                  <c:v>37</c:v>
                </c:pt>
                <c:pt idx="48">
                  <c:v>38</c:v>
                </c:pt>
                <c:pt idx="49">
                  <c:v>40</c:v>
                </c:pt>
                <c:pt idx="50">
                  <c:v>43</c:v>
                </c:pt>
                <c:pt idx="51">
                  <c:v>44</c:v>
                </c:pt>
                <c:pt idx="52">
                  <c:v>46</c:v>
                </c:pt>
                <c:pt idx="53">
                  <c:v>47</c:v>
                </c:pt>
                <c:pt idx="54">
                  <c:v>49</c:v>
                </c:pt>
                <c:pt idx="55">
                  <c:v>51</c:v>
                </c:pt>
                <c:pt idx="56">
                  <c:v>52</c:v>
                </c:pt>
                <c:pt idx="57">
                  <c:v>54</c:v>
                </c:pt>
                <c:pt idx="58">
                  <c:v>56</c:v>
                </c:pt>
                <c:pt idx="59">
                  <c:v>61</c:v>
                </c:pt>
                <c:pt idx="60">
                  <c:v>65</c:v>
                </c:pt>
                <c:pt idx="61">
                  <c:v>70</c:v>
                </c:pt>
                <c:pt idx="62">
                  <c:v>75</c:v>
                </c:pt>
                <c:pt idx="63">
                  <c:v>77</c:v>
                </c:pt>
                <c:pt idx="64">
                  <c:v>80</c:v>
                </c:pt>
                <c:pt idx="65">
                  <c:v>87</c:v>
                </c:pt>
                <c:pt idx="66">
                  <c:v>90</c:v>
                </c:pt>
                <c:pt idx="67">
                  <c:v>95</c:v>
                </c:pt>
                <c:pt idx="68">
                  <c:v>100</c:v>
                </c:pt>
                <c:pt idx="69">
                  <c:v>105</c:v>
                </c:pt>
                <c:pt idx="70">
                  <c:v>106</c:v>
                </c:pt>
                <c:pt idx="71">
                  <c:v>110</c:v>
                </c:pt>
                <c:pt idx="72">
                  <c:v>115</c:v>
                </c:pt>
                <c:pt idx="73">
                  <c:v>116</c:v>
                </c:pt>
                <c:pt idx="74">
                  <c:v>117</c:v>
                </c:pt>
                <c:pt idx="75">
                  <c:v>122</c:v>
                </c:pt>
                <c:pt idx="76">
                  <c:v>124</c:v>
                </c:pt>
                <c:pt idx="77">
                  <c:v>126</c:v>
                </c:pt>
                <c:pt idx="78">
                  <c:v>133</c:v>
                </c:pt>
                <c:pt idx="79">
                  <c:v>134</c:v>
                </c:pt>
                <c:pt idx="80">
                  <c:v>137</c:v>
                </c:pt>
                <c:pt idx="81">
                  <c:v>140</c:v>
                </c:pt>
                <c:pt idx="82">
                  <c:v>144</c:v>
                </c:pt>
                <c:pt idx="83">
                  <c:v>149</c:v>
                </c:pt>
                <c:pt idx="84">
                  <c:v>152</c:v>
                </c:pt>
                <c:pt idx="85">
                  <c:v>156</c:v>
                </c:pt>
                <c:pt idx="86">
                  <c:v>157</c:v>
                </c:pt>
                <c:pt idx="87">
                  <c:v>159</c:v>
                </c:pt>
                <c:pt idx="88">
                  <c:v>167</c:v>
                </c:pt>
                <c:pt idx="89">
                  <c:v>171</c:v>
                </c:pt>
                <c:pt idx="90">
                  <c:v>175</c:v>
                </c:pt>
                <c:pt idx="91">
                  <c:v>178</c:v>
                </c:pt>
                <c:pt idx="92">
                  <c:v>182</c:v>
                </c:pt>
                <c:pt idx="93">
                  <c:v>184</c:v>
                </c:pt>
                <c:pt idx="94">
                  <c:v>187</c:v>
                </c:pt>
                <c:pt idx="95">
                  <c:v>193</c:v>
                </c:pt>
                <c:pt idx="96">
                  <c:v>200</c:v>
                </c:pt>
                <c:pt idx="97">
                  <c:v>206</c:v>
                </c:pt>
                <c:pt idx="98">
                  <c:v>209</c:v>
                </c:pt>
                <c:pt idx="99">
                  <c:v>209</c:v>
                </c:pt>
                <c:pt idx="100">
                  <c:v>213</c:v>
                </c:pt>
                <c:pt idx="101">
                  <c:v>217</c:v>
                </c:pt>
                <c:pt idx="102">
                  <c:v>220</c:v>
                </c:pt>
                <c:pt idx="103">
                  <c:v>224</c:v>
                </c:pt>
                <c:pt idx="104">
                  <c:v>229</c:v>
                </c:pt>
                <c:pt idx="105">
                  <c:v>233</c:v>
                </c:pt>
                <c:pt idx="106">
                  <c:v>236</c:v>
                </c:pt>
                <c:pt idx="107">
                  <c:v>239</c:v>
                </c:pt>
                <c:pt idx="108">
                  <c:v>243</c:v>
                </c:pt>
                <c:pt idx="109">
                  <c:v>245</c:v>
                </c:pt>
                <c:pt idx="110">
                  <c:v>248</c:v>
                </c:pt>
                <c:pt idx="111">
                  <c:v>252</c:v>
                </c:pt>
                <c:pt idx="112">
                  <c:v>254</c:v>
                </c:pt>
                <c:pt idx="113">
                  <c:v>258</c:v>
                </c:pt>
                <c:pt idx="114">
                  <c:v>259</c:v>
                </c:pt>
                <c:pt idx="115">
                  <c:v>265</c:v>
                </c:pt>
                <c:pt idx="116">
                  <c:v>269</c:v>
                </c:pt>
                <c:pt idx="117">
                  <c:v>274</c:v>
                </c:pt>
                <c:pt idx="118">
                  <c:v>279</c:v>
                </c:pt>
                <c:pt idx="119">
                  <c:v>281</c:v>
                </c:pt>
                <c:pt idx="120">
                  <c:v>286</c:v>
                </c:pt>
                <c:pt idx="121">
                  <c:v>289</c:v>
                </c:pt>
                <c:pt idx="122">
                  <c:v>298</c:v>
                </c:pt>
                <c:pt idx="123">
                  <c:v>300</c:v>
                </c:pt>
                <c:pt idx="124">
                  <c:v>306</c:v>
                </c:pt>
                <c:pt idx="125">
                  <c:v>308</c:v>
                </c:pt>
                <c:pt idx="126">
                  <c:v>315</c:v>
                </c:pt>
                <c:pt idx="127">
                  <c:v>319</c:v>
                </c:pt>
                <c:pt idx="128">
                  <c:v>319</c:v>
                </c:pt>
                <c:pt idx="129">
                  <c:v>326</c:v>
                </c:pt>
                <c:pt idx="130">
                  <c:v>332</c:v>
                </c:pt>
                <c:pt idx="131">
                  <c:v>336</c:v>
                </c:pt>
                <c:pt idx="132">
                  <c:v>344</c:v>
                </c:pt>
                <c:pt idx="133">
                  <c:v>348</c:v>
                </c:pt>
                <c:pt idx="134">
                  <c:v>353</c:v>
                </c:pt>
                <c:pt idx="135">
                  <c:v>359</c:v>
                </c:pt>
                <c:pt idx="136">
                  <c:v>363</c:v>
                </c:pt>
                <c:pt idx="137">
                  <c:v>369</c:v>
                </c:pt>
                <c:pt idx="138">
                  <c:v>374</c:v>
                </c:pt>
                <c:pt idx="139">
                  <c:v>382</c:v>
                </c:pt>
                <c:pt idx="140">
                  <c:v>389</c:v>
                </c:pt>
                <c:pt idx="141">
                  <c:v>393</c:v>
                </c:pt>
                <c:pt idx="142">
                  <c:v>397</c:v>
                </c:pt>
                <c:pt idx="143">
                  <c:v>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D59-48A7-8FDA-CD77704249C4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4</c:v>
                </c:pt>
                <c:pt idx="11">
                  <c:v>4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  <c:pt idx="15">
                  <c:v>8</c:v>
                </c:pt>
                <c:pt idx="16">
                  <c:v>12</c:v>
                </c:pt>
                <c:pt idx="17">
                  <c:v>13</c:v>
                </c:pt>
                <c:pt idx="18">
                  <c:v>14</c:v>
                </c:pt>
                <c:pt idx="19">
                  <c:v>14</c:v>
                </c:pt>
                <c:pt idx="20">
                  <c:v>14</c:v>
                </c:pt>
                <c:pt idx="21">
                  <c:v>15</c:v>
                </c:pt>
                <c:pt idx="22">
                  <c:v>15</c:v>
                </c:pt>
                <c:pt idx="23">
                  <c:v>15</c:v>
                </c:pt>
                <c:pt idx="24">
                  <c:v>16</c:v>
                </c:pt>
                <c:pt idx="25">
                  <c:v>18</c:v>
                </c:pt>
                <c:pt idx="26">
                  <c:v>18</c:v>
                </c:pt>
                <c:pt idx="27">
                  <c:v>18</c:v>
                </c:pt>
                <c:pt idx="28">
                  <c:v>19</c:v>
                </c:pt>
                <c:pt idx="29">
                  <c:v>19</c:v>
                </c:pt>
                <c:pt idx="30">
                  <c:v>19</c:v>
                </c:pt>
                <c:pt idx="31">
                  <c:v>21</c:v>
                </c:pt>
                <c:pt idx="32">
                  <c:v>23</c:v>
                </c:pt>
                <c:pt idx="33">
                  <c:v>24</c:v>
                </c:pt>
                <c:pt idx="34">
                  <c:v>24</c:v>
                </c:pt>
                <c:pt idx="35">
                  <c:v>24</c:v>
                </c:pt>
                <c:pt idx="36">
                  <c:v>24</c:v>
                </c:pt>
                <c:pt idx="37">
                  <c:v>24</c:v>
                </c:pt>
                <c:pt idx="38">
                  <c:v>26</c:v>
                </c:pt>
                <c:pt idx="39">
                  <c:v>27</c:v>
                </c:pt>
                <c:pt idx="40">
                  <c:v>30</c:v>
                </c:pt>
                <c:pt idx="41">
                  <c:v>31</c:v>
                </c:pt>
                <c:pt idx="42">
                  <c:v>32</c:v>
                </c:pt>
                <c:pt idx="43">
                  <c:v>34</c:v>
                </c:pt>
                <c:pt idx="44">
                  <c:v>35</c:v>
                </c:pt>
                <c:pt idx="45">
                  <c:v>35</c:v>
                </c:pt>
                <c:pt idx="46">
                  <c:v>37</c:v>
                </c:pt>
                <c:pt idx="47">
                  <c:v>37</c:v>
                </c:pt>
                <c:pt idx="48">
                  <c:v>38</c:v>
                </c:pt>
                <c:pt idx="49">
                  <c:v>40</c:v>
                </c:pt>
                <c:pt idx="50">
                  <c:v>43</c:v>
                </c:pt>
                <c:pt idx="51">
                  <c:v>44</c:v>
                </c:pt>
                <c:pt idx="52">
                  <c:v>46</c:v>
                </c:pt>
                <c:pt idx="53">
                  <c:v>47</c:v>
                </c:pt>
                <c:pt idx="54">
                  <c:v>49</c:v>
                </c:pt>
                <c:pt idx="55">
                  <c:v>51</c:v>
                </c:pt>
                <c:pt idx="56">
                  <c:v>52</c:v>
                </c:pt>
                <c:pt idx="57">
                  <c:v>54</c:v>
                </c:pt>
                <c:pt idx="58">
                  <c:v>56</c:v>
                </c:pt>
                <c:pt idx="59">
                  <c:v>61</c:v>
                </c:pt>
                <c:pt idx="60">
                  <c:v>65</c:v>
                </c:pt>
                <c:pt idx="61">
                  <c:v>70</c:v>
                </c:pt>
                <c:pt idx="62">
                  <c:v>75</c:v>
                </c:pt>
                <c:pt idx="63">
                  <c:v>77</c:v>
                </c:pt>
                <c:pt idx="64">
                  <c:v>80</c:v>
                </c:pt>
                <c:pt idx="65">
                  <c:v>87</c:v>
                </c:pt>
                <c:pt idx="66">
                  <c:v>90</c:v>
                </c:pt>
                <c:pt idx="67">
                  <c:v>95</c:v>
                </c:pt>
                <c:pt idx="68">
                  <c:v>100</c:v>
                </c:pt>
                <c:pt idx="69">
                  <c:v>105</c:v>
                </c:pt>
                <c:pt idx="70">
                  <c:v>106</c:v>
                </c:pt>
                <c:pt idx="71">
                  <c:v>110</c:v>
                </c:pt>
                <c:pt idx="72">
                  <c:v>115</c:v>
                </c:pt>
                <c:pt idx="73">
                  <c:v>116</c:v>
                </c:pt>
                <c:pt idx="74">
                  <c:v>117</c:v>
                </c:pt>
                <c:pt idx="75">
                  <c:v>122</c:v>
                </c:pt>
                <c:pt idx="76">
                  <c:v>124</c:v>
                </c:pt>
                <c:pt idx="77">
                  <c:v>126</c:v>
                </c:pt>
                <c:pt idx="78">
                  <c:v>133</c:v>
                </c:pt>
                <c:pt idx="79">
                  <c:v>134</c:v>
                </c:pt>
                <c:pt idx="80">
                  <c:v>137</c:v>
                </c:pt>
                <c:pt idx="81">
                  <c:v>140</c:v>
                </c:pt>
                <c:pt idx="82">
                  <c:v>144</c:v>
                </c:pt>
                <c:pt idx="83">
                  <c:v>149</c:v>
                </c:pt>
                <c:pt idx="84">
                  <c:v>152</c:v>
                </c:pt>
                <c:pt idx="85">
                  <c:v>156</c:v>
                </c:pt>
                <c:pt idx="86">
                  <c:v>157</c:v>
                </c:pt>
                <c:pt idx="87">
                  <c:v>159</c:v>
                </c:pt>
                <c:pt idx="88">
                  <c:v>167</c:v>
                </c:pt>
                <c:pt idx="89">
                  <c:v>171</c:v>
                </c:pt>
                <c:pt idx="90">
                  <c:v>175</c:v>
                </c:pt>
                <c:pt idx="91">
                  <c:v>178</c:v>
                </c:pt>
                <c:pt idx="92">
                  <c:v>182</c:v>
                </c:pt>
                <c:pt idx="93">
                  <c:v>184</c:v>
                </c:pt>
                <c:pt idx="94">
                  <c:v>187</c:v>
                </c:pt>
                <c:pt idx="95">
                  <c:v>193</c:v>
                </c:pt>
                <c:pt idx="96">
                  <c:v>200</c:v>
                </c:pt>
                <c:pt idx="97">
                  <c:v>206</c:v>
                </c:pt>
                <c:pt idx="98">
                  <c:v>209</c:v>
                </c:pt>
                <c:pt idx="99">
                  <c:v>209</c:v>
                </c:pt>
                <c:pt idx="100">
                  <c:v>213</c:v>
                </c:pt>
                <c:pt idx="101">
                  <c:v>217</c:v>
                </c:pt>
                <c:pt idx="102">
                  <c:v>220</c:v>
                </c:pt>
                <c:pt idx="103">
                  <c:v>224</c:v>
                </c:pt>
                <c:pt idx="104">
                  <c:v>229</c:v>
                </c:pt>
                <c:pt idx="105">
                  <c:v>233</c:v>
                </c:pt>
                <c:pt idx="106">
                  <c:v>236</c:v>
                </c:pt>
                <c:pt idx="107">
                  <c:v>239</c:v>
                </c:pt>
                <c:pt idx="108">
                  <c:v>243</c:v>
                </c:pt>
                <c:pt idx="109">
                  <c:v>245</c:v>
                </c:pt>
                <c:pt idx="110">
                  <c:v>248</c:v>
                </c:pt>
                <c:pt idx="111">
                  <c:v>252</c:v>
                </c:pt>
                <c:pt idx="112">
                  <c:v>254</c:v>
                </c:pt>
                <c:pt idx="113">
                  <c:v>258</c:v>
                </c:pt>
                <c:pt idx="114">
                  <c:v>259</c:v>
                </c:pt>
                <c:pt idx="115">
                  <c:v>265</c:v>
                </c:pt>
                <c:pt idx="116">
                  <c:v>269</c:v>
                </c:pt>
                <c:pt idx="117">
                  <c:v>274</c:v>
                </c:pt>
                <c:pt idx="118">
                  <c:v>279</c:v>
                </c:pt>
                <c:pt idx="119">
                  <c:v>281</c:v>
                </c:pt>
                <c:pt idx="120">
                  <c:v>286</c:v>
                </c:pt>
                <c:pt idx="121">
                  <c:v>289</c:v>
                </c:pt>
                <c:pt idx="122">
                  <c:v>298</c:v>
                </c:pt>
                <c:pt idx="123">
                  <c:v>300</c:v>
                </c:pt>
                <c:pt idx="124">
                  <c:v>306</c:v>
                </c:pt>
                <c:pt idx="125">
                  <c:v>308</c:v>
                </c:pt>
                <c:pt idx="126">
                  <c:v>315</c:v>
                </c:pt>
                <c:pt idx="127">
                  <c:v>319</c:v>
                </c:pt>
                <c:pt idx="128">
                  <c:v>319</c:v>
                </c:pt>
                <c:pt idx="129">
                  <c:v>326</c:v>
                </c:pt>
                <c:pt idx="130">
                  <c:v>332</c:v>
                </c:pt>
                <c:pt idx="131">
                  <c:v>336</c:v>
                </c:pt>
                <c:pt idx="132">
                  <c:v>344</c:v>
                </c:pt>
                <c:pt idx="133">
                  <c:v>348</c:v>
                </c:pt>
                <c:pt idx="134">
                  <c:v>353</c:v>
                </c:pt>
                <c:pt idx="135">
                  <c:v>359</c:v>
                </c:pt>
                <c:pt idx="136">
                  <c:v>363</c:v>
                </c:pt>
                <c:pt idx="137">
                  <c:v>369</c:v>
                </c:pt>
                <c:pt idx="138">
                  <c:v>374</c:v>
                </c:pt>
                <c:pt idx="139">
                  <c:v>382</c:v>
                </c:pt>
                <c:pt idx="140">
                  <c:v>389</c:v>
                </c:pt>
                <c:pt idx="141">
                  <c:v>393</c:v>
                </c:pt>
                <c:pt idx="142">
                  <c:v>397</c:v>
                </c:pt>
                <c:pt idx="143">
                  <c:v>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D59-48A7-8FDA-CD77704249C4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2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4</c:v>
                </c:pt>
                <c:pt idx="13">
                  <c:v>4</c:v>
                </c:pt>
                <c:pt idx="14">
                  <c:v>4</c:v>
                </c:pt>
                <c:pt idx="15">
                  <c:v>4</c:v>
                </c:pt>
                <c:pt idx="16">
                  <c:v>5</c:v>
                </c:pt>
                <c:pt idx="17">
                  <c:v>7</c:v>
                </c:pt>
                <c:pt idx="18">
                  <c:v>8</c:v>
                </c:pt>
                <c:pt idx="19">
                  <c:v>10</c:v>
                </c:pt>
                <c:pt idx="20">
                  <c:v>11</c:v>
                </c:pt>
                <c:pt idx="21">
                  <c:v>11</c:v>
                </c:pt>
                <c:pt idx="22">
                  <c:v>11</c:v>
                </c:pt>
                <c:pt idx="23">
                  <c:v>11</c:v>
                </c:pt>
                <c:pt idx="24">
                  <c:v>12</c:v>
                </c:pt>
                <c:pt idx="25">
                  <c:v>14</c:v>
                </c:pt>
                <c:pt idx="26">
                  <c:v>14</c:v>
                </c:pt>
                <c:pt idx="27">
                  <c:v>14</c:v>
                </c:pt>
                <c:pt idx="28">
                  <c:v>15</c:v>
                </c:pt>
                <c:pt idx="29">
                  <c:v>16</c:v>
                </c:pt>
                <c:pt idx="30">
                  <c:v>17</c:v>
                </c:pt>
                <c:pt idx="31">
                  <c:v>19</c:v>
                </c:pt>
                <c:pt idx="32">
                  <c:v>23</c:v>
                </c:pt>
                <c:pt idx="33">
                  <c:v>25</c:v>
                </c:pt>
                <c:pt idx="34">
                  <c:v>27</c:v>
                </c:pt>
                <c:pt idx="35">
                  <c:v>28</c:v>
                </c:pt>
                <c:pt idx="36">
                  <c:v>29</c:v>
                </c:pt>
                <c:pt idx="37">
                  <c:v>30</c:v>
                </c:pt>
                <c:pt idx="38">
                  <c:v>31</c:v>
                </c:pt>
                <c:pt idx="39">
                  <c:v>31</c:v>
                </c:pt>
                <c:pt idx="40">
                  <c:v>32</c:v>
                </c:pt>
                <c:pt idx="41">
                  <c:v>36</c:v>
                </c:pt>
                <c:pt idx="42">
                  <c:v>39</c:v>
                </c:pt>
                <c:pt idx="43">
                  <c:v>40</c:v>
                </c:pt>
                <c:pt idx="44">
                  <c:v>42</c:v>
                </c:pt>
                <c:pt idx="45">
                  <c:v>42</c:v>
                </c:pt>
                <c:pt idx="46">
                  <c:v>44</c:v>
                </c:pt>
                <c:pt idx="47">
                  <c:v>46</c:v>
                </c:pt>
                <c:pt idx="48">
                  <c:v>50</c:v>
                </c:pt>
                <c:pt idx="49">
                  <c:v>52</c:v>
                </c:pt>
                <c:pt idx="50">
                  <c:v>54</c:v>
                </c:pt>
                <c:pt idx="51">
                  <c:v>57</c:v>
                </c:pt>
                <c:pt idx="52">
                  <c:v>60</c:v>
                </c:pt>
                <c:pt idx="53">
                  <c:v>67</c:v>
                </c:pt>
                <c:pt idx="54">
                  <c:v>71</c:v>
                </c:pt>
                <c:pt idx="55">
                  <c:v>75</c:v>
                </c:pt>
                <c:pt idx="56">
                  <c:v>75</c:v>
                </c:pt>
                <c:pt idx="57">
                  <c:v>76</c:v>
                </c:pt>
                <c:pt idx="58">
                  <c:v>81</c:v>
                </c:pt>
                <c:pt idx="59">
                  <c:v>85</c:v>
                </c:pt>
                <c:pt idx="60">
                  <c:v>87</c:v>
                </c:pt>
                <c:pt idx="61">
                  <c:v>87</c:v>
                </c:pt>
                <c:pt idx="62">
                  <c:v>90</c:v>
                </c:pt>
                <c:pt idx="63">
                  <c:v>94</c:v>
                </c:pt>
                <c:pt idx="64">
                  <c:v>97</c:v>
                </c:pt>
                <c:pt idx="65">
                  <c:v>98</c:v>
                </c:pt>
                <c:pt idx="66">
                  <c:v>98</c:v>
                </c:pt>
                <c:pt idx="67">
                  <c:v>100</c:v>
                </c:pt>
                <c:pt idx="68">
                  <c:v>102</c:v>
                </c:pt>
                <c:pt idx="69">
                  <c:v>105</c:v>
                </c:pt>
                <c:pt idx="70">
                  <c:v>107</c:v>
                </c:pt>
                <c:pt idx="71">
                  <c:v>108</c:v>
                </c:pt>
                <c:pt idx="72">
                  <c:v>110</c:v>
                </c:pt>
                <c:pt idx="73">
                  <c:v>111</c:v>
                </c:pt>
                <c:pt idx="74">
                  <c:v>115</c:v>
                </c:pt>
                <c:pt idx="75">
                  <c:v>116</c:v>
                </c:pt>
                <c:pt idx="76">
                  <c:v>118</c:v>
                </c:pt>
                <c:pt idx="77">
                  <c:v>120</c:v>
                </c:pt>
                <c:pt idx="78">
                  <c:v>122</c:v>
                </c:pt>
                <c:pt idx="79">
                  <c:v>127</c:v>
                </c:pt>
                <c:pt idx="80">
                  <c:v>131</c:v>
                </c:pt>
                <c:pt idx="81">
                  <c:v>135</c:v>
                </c:pt>
                <c:pt idx="82">
                  <c:v>139</c:v>
                </c:pt>
                <c:pt idx="83">
                  <c:v>145</c:v>
                </c:pt>
                <c:pt idx="84">
                  <c:v>147</c:v>
                </c:pt>
                <c:pt idx="85">
                  <c:v>149</c:v>
                </c:pt>
                <c:pt idx="86">
                  <c:v>149</c:v>
                </c:pt>
                <c:pt idx="87">
                  <c:v>151</c:v>
                </c:pt>
                <c:pt idx="88">
                  <c:v>160</c:v>
                </c:pt>
                <c:pt idx="89">
                  <c:v>164</c:v>
                </c:pt>
                <c:pt idx="90">
                  <c:v>166</c:v>
                </c:pt>
                <c:pt idx="91">
                  <c:v>169</c:v>
                </c:pt>
                <c:pt idx="92">
                  <c:v>171</c:v>
                </c:pt>
                <c:pt idx="93">
                  <c:v>176</c:v>
                </c:pt>
                <c:pt idx="94">
                  <c:v>180</c:v>
                </c:pt>
                <c:pt idx="95">
                  <c:v>182</c:v>
                </c:pt>
                <c:pt idx="96">
                  <c:v>185</c:v>
                </c:pt>
                <c:pt idx="97">
                  <c:v>192</c:v>
                </c:pt>
                <c:pt idx="98">
                  <c:v>201</c:v>
                </c:pt>
                <c:pt idx="99">
                  <c:v>201</c:v>
                </c:pt>
                <c:pt idx="100">
                  <c:v>202</c:v>
                </c:pt>
                <c:pt idx="101">
                  <c:v>206</c:v>
                </c:pt>
                <c:pt idx="102">
                  <c:v>208</c:v>
                </c:pt>
                <c:pt idx="103">
                  <c:v>211</c:v>
                </c:pt>
                <c:pt idx="104">
                  <c:v>215</c:v>
                </c:pt>
                <c:pt idx="105">
                  <c:v>220</c:v>
                </c:pt>
                <c:pt idx="106">
                  <c:v>226</c:v>
                </c:pt>
                <c:pt idx="107">
                  <c:v>227</c:v>
                </c:pt>
                <c:pt idx="108">
                  <c:v>233</c:v>
                </c:pt>
                <c:pt idx="109">
                  <c:v>236</c:v>
                </c:pt>
                <c:pt idx="110">
                  <c:v>240</c:v>
                </c:pt>
                <c:pt idx="111">
                  <c:v>242</c:v>
                </c:pt>
                <c:pt idx="112">
                  <c:v>247</c:v>
                </c:pt>
                <c:pt idx="113">
                  <c:v>250</c:v>
                </c:pt>
                <c:pt idx="114">
                  <c:v>254</c:v>
                </c:pt>
                <c:pt idx="115">
                  <c:v>258</c:v>
                </c:pt>
                <c:pt idx="116">
                  <c:v>259</c:v>
                </c:pt>
                <c:pt idx="117">
                  <c:v>262</c:v>
                </c:pt>
                <c:pt idx="118">
                  <c:v>265</c:v>
                </c:pt>
                <c:pt idx="119">
                  <c:v>268</c:v>
                </c:pt>
                <c:pt idx="120">
                  <c:v>273</c:v>
                </c:pt>
                <c:pt idx="121">
                  <c:v>274</c:v>
                </c:pt>
                <c:pt idx="122">
                  <c:v>279</c:v>
                </c:pt>
                <c:pt idx="123">
                  <c:v>283</c:v>
                </c:pt>
                <c:pt idx="124">
                  <c:v>285</c:v>
                </c:pt>
                <c:pt idx="125">
                  <c:v>289</c:v>
                </c:pt>
                <c:pt idx="126">
                  <c:v>291</c:v>
                </c:pt>
                <c:pt idx="127">
                  <c:v>297</c:v>
                </c:pt>
                <c:pt idx="128">
                  <c:v>308</c:v>
                </c:pt>
                <c:pt idx="129">
                  <c:v>312</c:v>
                </c:pt>
                <c:pt idx="130">
                  <c:v>317</c:v>
                </c:pt>
                <c:pt idx="131">
                  <c:v>325</c:v>
                </c:pt>
                <c:pt idx="132">
                  <c:v>328</c:v>
                </c:pt>
                <c:pt idx="133">
                  <c:v>335</c:v>
                </c:pt>
                <c:pt idx="134">
                  <c:v>343</c:v>
                </c:pt>
                <c:pt idx="135">
                  <c:v>350</c:v>
                </c:pt>
                <c:pt idx="136">
                  <c:v>359</c:v>
                </c:pt>
                <c:pt idx="137">
                  <c:v>366</c:v>
                </c:pt>
                <c:pt idx="138">
                  <c:v>373</c:v>
                </c:pt>
                <c:pt idx="139">
                  <c:v>383</c:v>
                </c:pt>
                <c:pt idx="140">
                  <c:v>388</c:v>
                </c:pt>
                <c:pt idx="141">
                  <c:v>393</c:v>
                </c:pt>
                <c:pt idx="142">
                  <c:v>405</c:v>
                </c:pt>
                <c:pt idx="143">
                  <c:v>407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D59-48A7-8FDA-CD77704249C4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  <c:pt idx="8">
                  <c:v>6</c:v>
                </c:pt>
                <c:pt idx="9">
                  <c:v>6</c:v>
                </c:pt>
                <c:pt idx="10">
                  <c:v>7</c:v>
                </c:pt>
                <c:pt idx="11">
                  <c:v>7</c:v>
                </c:pt>
                <c:pt idx="12">
                  <c:v>8</c:v>
                </c:pt>
                <c:pt idx="13">
                  <c:v>9</c:v>
                </c:pt>
                <c:pt idx="14">
                  <c:v>11</c:v>
                </c:pt>
                <c:pt idx="15">
                  <c:v>11</c:v>
                </c:pt>
                <c:pt idx="16">
                  <c:v>11</c:v>
                </c:pt>
                <c:pt idx="17">
                  <c:v>11</c:v>
                </c:pt>
                <c:pt idx="18">
                  <c:v>12</c:v>
                </c:pt>
                <c:pt idx="19">
                  <c:v>12</c:v>
                </c:pt>
                <c:pt idx="20">
                  <c:v>12</c:v>
                </c:pt>
                <c:pt idx="21">
                  <c:v>15</c:v>
                </c:pt>
                <c:pt idx="22">
                  <c:v>16</c:v>
                </c:pt>
                <c:pt idx="23">
                  <c:v>16</c:v>
                </c:pt>
                <c:pt idx="24">
                  <c:v>16</c:v>
                </c:pt>
                <c:pt idx="25">
                  <c:v>20</c:v>
                </c:pt>
                <c:pt idx="26">
                  <c:v>21</c:v>
                </c:pt>
                <c:pt idx="27">
                  <c:v>23</c:v>
                </c:pt>
                <c:pt idx="28">
                  <c:v>25</c:v>
                </c:pt>
                <c:pt idx="29">
                  <c:v>26</c:v>
                </c:pt>
                <c:pt idx="30">
                  <c:v>27</c:v>
                </c:pt>
                <c:pt idx="31">
                  <c:v>32</c:v>
                </c:pt>
                <c:pt idx="32">
                  <c:v>32</c:v>
                </c:pt>
                <c:pt idx="33">
                  <c:v>37</c:v>
                </c:pt>
                <c:pt idx="34">
                  <c:v>39</c:v>
                </c:pt>
                <c:pt idx="35">
                  <c:v>40</c:v>
                </c:pt>
                <c:pt idx="36">
                  <c:v>44</c:v>
                </c:pt>
                <c:pt idx="37">
                  <c:v>45</c:v>
                </c:pt>
                <c:pt idx="38">
                  <c:v>49</c:v>
                </c:pt>
                <c:pt idx="39">
                  <c:v>54</c:v>
                </c:pt>
                <c:pt idx="40">
                  <c:v>55</c:v>
                </c:pt>
                <c:pt idx="41">
                  <c:v>62</c:v>
                </c:pt>
                <c:pt idx="42">
                  <c:v>66</c:v>
                </c:pt>
                <c:pt idx="43">
                  <c:v>67</c:v>
                </c:pt>
                <c:pt idx="44">
                  <c:v>71</c:v>
                </c:pt>
                <c:pt idx="45">
                  <c:v>76</c:v>
                </c:pt>
                <c:pt idx="46">
                  <c:v>76</c:v>
                </c:pt>
                <c:pt idx="47">
                  <c:v>79</c:v>
                </c:pt>
                <c:pt idx="48">
                  <c:v>85</c:v>
                </c:pt>
                <c:pt idx="49">
                  <c:v>88</c:v>
                </c:pt>
                <c:pt idx="50">
                  <c:v>88</c:v>
                </c:pt>
                <c:pt idx="51">
                  <c:v>93</c:v>
                </c:pt>
                <c:pt idx="52">
                  <c:v>100</c:v>
                </c:pt>
                <c:pt idx="53">
                  <c:v>105</c:v>
                </c:pt>
                <c:pt idx="54">
                  <c:v>109</c:v>
                </c:pt>
                <c:pt idx="55">
                  <c:v>113</c:v>
                </c:pt>
                <c:pt idx="56">
                  <c:v>115</c:v>
                </c:pt>
                <c:pt idx="57">
                  <c:v>120</c:v>
                </c:pt>
                <c:pt idx="58">
                  <c:v>128</c:v>
                </c:pt>
                <c:pt idx="59">
                  <c:v>137</c:v>
                </c:pt>
                <c:pt idx="60">
                  <c:v>145</c:v>
                </c:pt>
                <c:pt idx="61">
                  <c:v>146</c:v>
                </c:pt>
                <c:pt idx="62">
                  <c:v>152</c:v>
                </c:pt>
                <c:pt idx="63">
                  <c:v>159</c:v>
                </c:pt>
                <c:pt idx="64">
                  <c:v>165</c:v>
                </c:pt>
                <c:pt idx="65">
                  <c:v>167</c:v>
                </c:pt>
                <c:pt idx="66">
                  <c:v>169</c:v>
                </c:pt>
                <c:pt idx="67">
                  <c:v>173</c:v>
                </c:pt>
                <c:pt idx="68">
                  <c:v>177</c:v>
                </c:pt>
                <c:pt idx="69">
                  <c:v>183</c:v>
                </c:pt>
                <c:pt idx="70">
                  <c:v>187</c:v>
                </c:pt>
                <c:pt idx="71">
                  <c:v>187</c:v>
                </c:pt>
                <c:pt idx="72">
                  <c:v>191</c:v>
                </c:pt>
                <c:pt idx="73">
                  <c:v>196</c:v>
                </c:pt>
                <c:pt idx="74">
                  <c:v>199</c:v>
                </c:pt>
                <c:pt idx="75">
                  <c:v>202</c:v>
                </c:pt>
                <c:pt idx="76">
                  <c:v>203</c:v>
                </c:pt>
                <c:pt idx="77">
                  <c:v>208</c:v>
                </c:pt>
                <c:pt idx="78">
                  <c:v>211</c:v>
                </c:pt>
                <c:pt idx="79">
                  <c:v>213</c:v>
                </c:pt>
                <c:pt idx="80">
                  <c:v>216</c:v>
                </c:pt>
                <c:pt idx="81">
                  <c:v>220</c:v>
                </c:pt>
                <c:pt idx="82">
                  <c:v>222</c:v>
                </c:pt>
                <c:pt idx="83">
                  <c:v>223</c:v>
                </c:pt>
                <c:pt idx="84">
                  <c:v>225</c:v>
                </c:pt>
                <c:pt idx="85">
                  <c:v>228</c:v>
                </c:pt>
                <c:pt idx="86">
                  <c:v>232</c:v>
                </c:pt>
                <c:pt idx="87">
                  <c:v>236</c:v>
                </c:pt>
                <c:pt idx="88">
                  <c:v>240</c:v>
                </c:pt>
                <c:pt idx="89">
                  <c:v>244</c:v>
                </c:pt>
                <c:pt idx="90">
                  <c:v>246</c:v>
                </c:pt>
                <c:pt idx="91">
                  <c:v>253</c:v>
                </c:pt>
                <c:pt idx="92">
                  <c:v>258</c:v>
                </c:pt>
                <c:pt idx="93">
                  <c:v>262</c:v>
                </c:pt>
                <c:pt idx="94">
                  <c:v>265</c:v>
                </c:pt>
                <c:pt idx="95">
                  <c:v>268</c:v>
                </c:pt>
                <c:pt idx="96">
                  <c:v>275</c:v>
                </c:pt>
                <c:pt idx="97">
                  <c:v>279</c:v>
                </c:pt>
                <c:pt idx="98">
                  <c:v>288</c:v>
                </c:pt>
                <c:pt idx="99">
                  <c:v>290</c:v>
                </c:pt>
                <c:pt idx="100">
                  <c:v>294</c:v>
                </c:pt>
                <c:pt idx="101">
                  <c:v>295</c:v>
                </c:pt>
                <c:pt idx="102">
                  <c:v>300</c:v>
                </c:pt>
                <c:pt idx="103">
                  <c:v>304</c:v>
                </c:pt>
                <c:pt idx="104">
                  <c:v>310</c:v>
                </c:pt>
                <c:pt idx="105">
                  <c:v>313</c:v>
                </c:pt>
                <c:pt idx="106">
                  <c:v>319</c:v>
                </c:pt>
                <c:pt idx="107">
                  <c:v>320</c:v>
                </c:pt>
                <c:pt idx="108">
                  <c:v>328</c:v>
                </c:pt>
                <c:pt idx="109">
                  <c:v>335</c:v>
                </c:pt>
                <c:pt idx="110">
                  <c:v>341</c:v>
                </c:pt>
                <c:pt idx="111">
                  <c:v>344</c:v>
                </c:pt>
                <c:pt idx="112">
                  <c:v>349</c:v>
                </c:pt>
                <c:pt idx="113">
                  <c:v>355</c:v>
                </c:pt>
                <c:pt idx="114">
                  <c:v>359</c:v>
                </c:pt>
                <c:pt idx="115">
                  <c:v>362</c:v>
                </c:pt>
                <c:pt idx="116">
                  <c:v>364</c:v>
                </c:pt>
                <c:pt idx="117">
                  <c:v>372</c:v>
                </c:pt>
                <c:pt idx="118">
                  <c:v>378</c:v>
                </c:pt>
                <c:pt idx="119">
                  <c:v>380</c:v>
                </c:pt>
                <c:pt idx="120">
                  <c:v>384</c:v>
                </c:pt>
                <c:pt idx="121">
                  <c:v>388</c:v>
                </c:pt>
                <c:pt idx="122">
                  <c:v>394</c:v>
                </c:pt>
                <c:pt idx="123">
                  <c:v>398</c:v>
                </c:pt>
                <c:pt idx="124">
                  <c:v>403</c:v>
                </c:pt>
                <c:pt idx="125">
                  <c:v>406</c:v>
                </c:pt>
                <c:pt idx="126">
                  <c:v>411</c:v>
                </c:pt>
                <c:pt idx="127">
                  <c:v>416</c:v>
                </c:pt>
                <c:pt idx="128">
                  <c:v>419</c:v>
                </c:pt>
                <c:pt idx="129">
                  <c:v>425</c:v>
                </c:pt>
                <c:pt idx="130">
                  <c:v>430</c:v>
                </c:pt>
                <c:pt idx="131">
                  <c:v>435</c:v>
                </c:pt>
                <c:pt idx="132">
                  <c:v>442</c:v>
                </c:pt>
                <c:pt idx="133">
                  <c:v>444</c:v>
                </c:pt>
                <c:pt idx="134">
                  <c:v>448</c:v>
                </c:pt>
                <c:pt idx="135">
                  <c:v>454</c:v>
                </c:pt>
                <c:pt idx="136">
                  <c:v>458</c:v>
                </c:pt>
                <c:pt idx="137">
                  <c:v>467</c:v>
                </c:pt>
                <c:pt idx="138">
                  <c:v>474</c:v>
                </c:pt>
                <c:pt idx="139">
                  <c:v>479</c:v>
                </c:pt>
                <c:pt idx="140">
                  <c:v>484</c:v>
                </c:pt>
                <c:pt idx="141">
                  <c:v>488</c:v>
                </c:pt>
                <c:pt idx="142">
                  <c:v>492</c:v>
                </c:pt>
                <c:pt idx="143">
                  <c:v>497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7D59-48A7-8FDA-CD77704249C4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  <c:pt idx="7">
                  <c:v>4</c:v>
                </c:pt>
                <c:pt idx="8">
                  <c:v>4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7</c:v>
                </c:pt>
                <c:pt idx="14">
                  <c:v>8</c:v>
                </c:pt>
                <c:pt idx="15">
                  <c:v>9</c:v>
                </c:pt>
                <c:pt idx="16">
                  <c:v>12</c:v>
                </c:pt>
                <c:pt idx="17">
                  <c:v>16</c:v>
                </c:pt>
                <c:pt idx="18">
                  <c:v>19</c:v>
                </c:pt>
                <c:pt idx="19">
                  <c:v>19</c:v>
                </c:pt>
                <c:pt idx="20">
                  <c:v>20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24</c:v>
                </c:pt>
                <c:pt idx="25">
                  <c:v>26</c:v>
                </c:pt>
                <c:pt idx="26">
                  <c:v>29</c:v>
                </c:pt>
                <c:pt idx="27">
                  <c:v>31</c:v>
                </c:pt>
                <c:pt idx="28">
                  <c:v>33</c:v>
                </c:pt>
                <c:pt idx="29">
                  <c:v>35</c:v>
                </c:pt>
                <c:pt idx="30">
                  <c:v>39</c:v>
                </c:pt>
                <c:pt idx="31">
                  <c:v>42</c:v>
                </c:pt>
                <c:pt idx="32">
                  <c:v>44</c:v>
                </c:pt>
                <c:pt idx="33">
                  <c:v>47</c:v>
                </c:pt>
                <c:pt idx="34">
                  <c:v>50</c:v>
                </c:pt>
                <c:pt idx="35">
                  <c:v>57</c:v>
                </c:pt>
                <c:pt idx="36">
                  <c:v>63</c:v>
                </c:pt>
                <c:pt idx="37">
                  <c:v>68</c:v>
                </c:pt>
                <c:pt idx="38">
                  <c:v>69</c:v>
                </c:pt>
                <c:pt idx="39">
                  <c:v>73</c:v>
                </c:pt>
                <c:pt idx="40">
                  <c:v>74</c:v>
                </c:pt>
                <c:pt idx="41">
                  <c:v>75</c:v>
                </c:pt>
                <c:pt idx="42">
                  <c:v>77</c:v>
                </c:pt>
                <c:pt idx="43">
                  <c:v>82</c:v>
                </c:pt>
                <c:pt idx="44">
                  <c:v>84</c:v>
                </c:pt>
                <c:pt idx="45">
                  <c:v>87</c:v>
                </c:pt>
                <c:pt idx="46">
                  <c:v>94</c:v>
                </c:pt>
                <c:pt idx="47">
                  <c:v>100</c:v>
                </c:pt>
                <c:pt idx="48">
                  <c:v>105</c:v>
                </c:pt>
                <c:pt idx="49">
                  <c:v>109</c:v>
                </c:pt>
                <c:pt idx="50">
                  <c:v>116</c:v>
                </c:pt>
                <c:pt idx="51">
                  <c:v>121</c:v>
                </c:pt>
                <c:pt idx="52">
                  <c:v>123</c:v>
                </c:pt>
                <c:pt idx="53">
                  <c:v>128</c:v>
                </c:pt>
                <c:pt idx="54">
                  <c:v>130</c:v>
                </c:pt>
                <c:pt idx="55">
                  <c:v>136</c:v>
                </c:pt>
                <c:pt idx="56">
                  <c:v>145</c:v>
                </c:pt>
                <c:pt idx="57">
                  <c:v>151</c:v>
                </c:pt>
                <c:pt idx="58">
                  <c:v>159</c:v>
                </c:pt>
                <c:pt idx="59">
                  <c:v>163</c:v>
                </c:pt>
                <c:pt idx="60">
                  <c:v>165</c:v>
                </c:pt>
                <c:pt idx="61">
                  <c:v>175</c:v>
                </c:pt>
                <c:pt idx="62">
                  <c:v>180</c:v>
                </c:pt>
                <c:pt idx="63">
                  <c:v>183</c:v>
                </c:pt>
                <c:pt idx="64">
                  <c:v>189</c:v>
                </c:pt>
                <c:pt idx="65">
                  <c:v>196</c:v>
                </c:pt>
                <c:pt idx="66">
                  <c:v>202</c:v>
                </c:pt>
                <c:pt idx="67">
                  <c:v>206</c:v>
                </c:pt>
                <c:pt idx="68">
                  <c:v>213</c:v>
                </c:pt>
                <c:pt idx="69">
                  <c:v>218</c:v>
                </c:pt>
                <c:pt idx="70">
                  <c:v>223</c:v>
                </c:pt>
                <c:pt idx="71">
                  <c:v>224</c:v>
                </c:pt>
                <c:pt idx="72">
                  <c:v>227</c:v>
                </c:pt>
                <c:pt idx="73">
                  <c:v>231</c:v>
                </c:pt>
                <c:pt idx="74">
                  <c:v>234</c:v>
                </c:pt>
                <c:pt idx="75">
                  <c:v>236</c:v>
                </c:pt>
                <c:pt idx="76">
                  <c:v>238</c:v>
                </c:pt>
                <c:pt idx="77">
                  <c:v>242</c:v>
                </c:pt>
                <c:pt idx="78">
                  <c:v>243</c:v>
                </c:pt>
                <c:pt idx="79">
                  <c:v>245</c:v>
                </c:pt>
                <c:pt idx="80">
                  <c:v>248</c:v>
                </c:pt>
                <c:pt idx="81">
                  <c:v>254</c:v>
                </c:pt>
                <c:pt idx="82">
                  <c:v>256</c:v>
                </c:pt>
                <c:pt idx="83">
                  <c:v>261</c:v>
                </c:pt>
                <c:pt idx="84">
                  <c:v>265</c:v>
                </c:pt>
                <c:pt idx="85">
                  <c:v>269</c:v>
                </c:pt>
                <c:pt idx="86">
                  <c:v>276</c:v>
                </c:pt>
                <c:pt idx="87">
                  <c:v>280</c:v>
                </c:pt>
                <c:pt idx="88">
                  <c:v>282</c:v>
                </c:pt>
                <c:pt idx="89">
                  <c:v>289</c:v>
                </c:pt>
                <c:pt idx="90">
                  <c:v>293</c:v>
                </c:pt>
                <c:pt idx="91">
                  <c:v>295</c:v>
                </c:pt>
                <c:pt idx="92">
                  <c:v>298</c:v>
                </c:pt>
                <c:pt idx="93">
                  <c:v>299</c:v>
                </c:pt>
                <c:pt idx="94">
                  <c:v>304</c:v>
                </c:pt>
                <c:pt idx="95">
                  <c:v>308</c:v>
                </c:pt>
                <c:pt idx="96">
                  <c:v>310</c:v>
                </c:pt>
                <c:pt idx="97">
                  <c:v>314</c:v>
                </c:pt>
                <c:pt idx="98">
                  <c:v>318</c:v>
                </c:pt>
                <c:pt idx="99">
                  <c:v>322</c:v>
                </c:pt>
                <c:pt idx="100">
                  <c:v>324</c:v>
                </c:pt>
                <c:pt idx="101">
                  <c:v>327</c:v>
                </c:pt>
                <c:pt idx="102">
                  <c:v>332</c:v>
                </c:pt>
                <c:pt idx="103">
                  <c:v>337</c:v>
                </c:pt>
                <c:pt idx="104">
                  <c:v>337</c:v>
                </c:pt>
                <c:pt idx="105">
                  <c:v>341</c:v>
                </c:pt>
                <c:pt idx="106">
                  <c:v>346</c:v>
                </c:pt>
                <c:pt idx="107">
                  <c:v>347</c:v>
                </c:pt>
                <c:pt idx="108">
                  <c:v>351</c:v>
                </c:pt>
                <c:pt idx="109">
                  <c:v>358</c:v>
                </c:pt>
                <c:pt idx="110">
                  <c:v>367</c:v>
                </c:pt>
                <c:pt idx="111">
                  <c:v>371</c:v>
                </c:pt>
                <c:pt idx="112">
                  <c:v>379</c:v>
                </c:pt>
                <c:pt idx="113">
                  <c:v>384</c:v>
                </c:pt>
                <c:pt idx="114">
                  <c:v>388</c:v>
                </c:pt>
                <c:pt idx="115">
                  <c:v>391</c:v>
                </c:pt>
                <c:pt idx="116">
                  <c:v>396</c:v>
                </c:pt>
                <c:pt idx="117">
                  <c:v>404</c:v>
                </c:pt>
                <c:pt idx="118">
                  <c:v>411</c:v>
                </c:pt>
                <c:pt idx="119">
                  <c:v>413</c:v>
                </c:pt>
                <c:pt idx="120">
                  <c:v>417</c:v>
                </c:pt>
                <c:pt idx="121">
                  <c:v>422</c:v>
                </c:pt>
                <c:pt idx="122">
                  <c:v>423</c:v>
                </c:pt>
                <c:pt idx="123">
                  <c:v>427</c:v>
                </c:pt>
                <c:pt idx="124">
                  <c:v>433</c:v>
                </c:pt>
                <c:pt idx="125">
                  <c:v>438</c:v>
                </c:pt>
                <c:pt idx="126">
                  <c:v>446</c:v>
                </c:pt>
                <c:pt idx="127">
                  <c:v>456</c:v>
                </c:pt>
                <c:pt idx="128">
                  <c:v>461</c:v>
                </c:pt>
                <c:pt idx="129">
                  <c:v>471</c:v>
                </c:pt>
                <c:pt idx="130">
                  <c:v>473</c:v>
                </c:pt>
                <c:pt idx="131">
                  <c:v>474</c:v>
                </c:pt>
                <c:pt idx="132">
                  <c:v>478</c:v>
                </c:pt>
                <c:pt idx="133">
                  <c:v>481</c:v>
                </c:pt>
                <c:pt idx="134">
                  <c:v>488</c:v>
                </c:pt>
                <c:pt idx="135">
                  <c:v>494</c:v>
                </c:pt>
                <c:pt idx="136">
                  <c:v>502</c:v>
                </c:pt>
                <c:pt idx="137">
                  <c:v>511</c:v>
                </c:pt>
                <c:pt idx="138">
                  <c:v>519</c:v>
                </c:pt>
                <c:pt idx="139">
                  <c:v>526</c:v>
                </c:pt>
                <c:pt idx="140">
                  <c:v>533</c:v>
                </c:pt>
                <c:pt idx="141">
                  <c:v>540</c:v>
                </c:pt>
                <c:pt idx="142">
                  <c:v>544</c:v>
                </c:pt>
                <c:pt idx="143">
                  <c:v>548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D59-48A7-8FDA-CD77704249C4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5</c:v>
                </c:pt>
                <c:pt idx="10">
                  <c:v>5</c:v>
                </c:pt>
                <c:pt idx="11">
                  <c:v>8</c:v>
                </c:pt>
                <c:pt idx="12">
                  <c:v>10</c:v>
                </c:pt>
                <c:pt idx="13">
                  <c:v>11</c:v>
                </c:pt>
                <c:pt idx="14">
                  <c:v>12</c:v>
                </c:pt>
                <c:pt idx="15">
                  <c:v>13</c:v>
                </c:pt>
                <c:pt idx="16">
                  <c:v>14</c:v>
                </c:pt>
                <c:pt idx="17">
                  <c:v>14</c:v>
                </c:pt>
                <c:pt idx="18">
                  <c:v>18</c:v>
                </c:pt>
                <c:pt idx="19">
                  <c:v>21</c:v>
                </c:pt>
                <c:pt idx="20">
                  <c:v>24</c:v>
                </c:pt>
                <c:pt idx="21">
                  <c:v>25</c:v>
                </c:pt>
                <c:pt idx="22">
                  <c:v>27</c:v>
                </c:pt>
                <c:pt idx="23">
                  <c:v>29</c:v>
                </c:pt>
                <c:pt idx="24">
                  <c:v>31</c:v>
                </c:pt>
                <c:pt idx="25">
                  <c:v>33</c:v>
                </c:pt>
                <c:pt idx="26">
                  <c:v>35</c:v>
                </c:pt>
                <c:pt idx="27">
                  <c:v>37</c:v>
                </c:pt>
                <c:pt idx="28">
                  <c:v>43</c:v>
                </c:pt>
                <c:pt idx="29">
                  <c:v>43</c:v>
                </c:pt>
                <c:pt idx="30">
                  <c:v>47</c:v>
                </c:pt>
                <c:pt idx="31">
                  <c:v>54</c:v>
                </c:pt>
                <c:pt idx="32">
                  <c:v>54</c:v>
                </c:pt>
                <c:pt idx="33">
                  <c:v>55</c:v>
                </c:pt>
                <c:pt idx="34">
                  <c:v>61</c:v>
                </c:pt>
                <c:pt idx="35">
                  <c:v>63</c:v>
                </c:pt>
                <c:pt idx="36">
                  <c:v>66</c:v>
                </c:pt>
                <c:pt idx="37">
                  <c:v>71</c:v>
                </c:pt>
                <c:pt idx="38">
                  <c:v>74</c:v>
                </c:pt>
                <c:pt idx="39">
                  <c:v>78</c:v>
                </c:pt>
                <c:pt idx="40">
                  <c:v>80</c:v>
                </c:pt>
                <c:pt idx="41">
                  <c:v>81</c:v>
                </c:pt>
                <c:pt idx="42">
                  <c:v>83</c:v>
                </c:pt>
                <c:pt idx="43">
                  <c:v>84</c:v>
                </c:pt>
                <c:pt idx="44">
                  <c:v>88</c:v>
                </c:pt>
                <c:pt idx="45">
                  <c:v>92</c:v>
                </c:pt>
                <c:pt idx="46">
                  <c:v>95</c:v>
                </c:pt>
                <c:pt idx="47">
                  <c:v>100</c:v>
                </c:pt>
                <c:pt idx="48">
                  <c:v>102</c:v>
                </c:pt>
                <c:pt idx="49">
                  <c:v>107</c:v>
                </c:pt>
                <c:pt idx="50">
                  <c:v>111</c:v>
                </c:pt>
                <c:pt idx="51">
                  <c:v>115</c:v>
                </c:pt>
                <c:pt idx="52">
                  <c:v>124</c:v>
                </c:pt>
                <c:pt idx="53">
                  <c:v>131</c:v>
                </c:pt>
                <c:pt idx="54">
                  <c:v>134</c:v>
                </c:pt>
                <c:pt idx="55">
                  <c:v>136</c:v>
                </c:pt>
                <c:pt idx="56">
                  <c:v>140</c:v>
                </c:pt>
                <c:pt idx="57">
                  <c:v>146</c:v>
                </c:pt>
                <c:pt idx="58">
                  <c:v>154</c:v>
                </c:pt>
                <c:pt idx="59">
                  <c:v>156</c:v>
                </c:pt>
                <c:pt idx="60">
                  <c:v>170</c:v>
                </c:pt>
                <c:pt idx="61">
                  <c:v>176</c:v>
                </c:pt>
                <c:pt idx="62">
                  <c:v>181</c:v>
                </c:pt>
                <c:pt idx="63">
                  <c:v>186</c:v>
                </c:pt>
                <c:pt idx="64">
                  <c:v>190</c:v>
                </c:pt>
                <c:pt idx="65">
                  <c:v>198</c:v>
                </c:pt>
                <c:pt idx="66">
                  <c:v>205</c:v>
                </c:pt>
                <c:pt idx="67">
                  <c:v>216</c:v>
                </c:pt>
                <c:pt idx="68">
                  <c:v>227</c:v>
                </c:pt>
                <c:pt idx="69">
                  <c:v>231</c:v>
                </c:pt>
                <c:pt idx="70">
                  <c:v>237</c:v>
                </c:pt>
                <c:pt idx="71">
                  <c:v>240</c:v>
                </c:pt>
                <c:pt idx="72">
                  <c:v>242</c:v>
                </c:pt>
                <c:pt idx="73">
                  <c:v>245</c:v>
                </c:pt>
                <c:pt idx="74">
                  <c:v>247</c:v>
                </c:pt>
                <c:pt idx="75">
                  <c:v>248</c:v>
                </c:pt>
                <c:pt idx="76">
                  <c:v>250</c:v>
                </c:pt>
                <c:pt idx="77">
                  <c:v>258</c:v>
                </c:pt>
                <c:pt idx="78">
                  <c:v>265</c:v>
                </c:pt>
                <c:pt idx="79">
                  <c:v>267</c:v>
                </c:pt>
                <c:pt idx="80">
                  <c:v>271</c:v>
                </c:pt>
                <c:pt idx="81">
                  <c:v>275</c:v>
                </c:pt>
                <c:pt idx="82">
                  <c:v>278</c:v>
                </c:pt>
                <c:pt idx="83">
                  <c:v>282</c:v>
                </c:pt>
                <c:pt idx="84">
                  <c:v>288</c:v>
                </c:pt>
                <c:pt idx="85">
                  <c:v>293</c:v>
                </c:pt>
                <c:pt idx="86">
                  <c:v>296</c:v>
                </c:pt>
                <c:pt idx="87">
                  <c:v>298</c:v>
                </c:pt>
                <c:pt idx="88">
                  <c:v>309</c:v>
                </c:pt>
                <c:pt idx="89">
                  <c:v>311</c:v>
                </c:pt>
                <c:pt idx="90">
                  <c:v>315</c:v>
                </c:pt>
                <c:pt idx="91">
                  <c:v>318</c:v>
                </c:pt>
                <c:pt idx="92">
                  <c:v>321</c:v>
                </c:pt>
                <c:pt idx="93">
                  <c:v>326</c:v>
                </c:pt>
                <c:pt idx="94">
                  <c:v>329</c:v>
                </c:pt>
                <c:pt idx="95">
                  <c:v>332</c:v>
                </c:pt>
                <c:pt idx="96">
                  <c:v>341</c:v>
                </c:pt>
                <c:pt idx="97">
                  <c:v>345</c:v>
                </c:pt>
                <c:pt idx="98">
                  <c:v>349</c:v>
                </c:pt>
                <c:pt idx="99">
                  <c:v>357</c:v>
                </c:pt>
                <c:pt idx="100">
                  <c:v>360</c:v>
                </c:pt>
                <c:pt idx="101">
                  <c:v>366</c:v>
                </c:pt>
                <c:pt idx="102">
                  <c:v>369</c:v>
                </c:pt>
                <c:pt idx="103">
                  <c:v>377</c:v>
                </c:pt>
                <c:pt idx="104">
                  <c:v>380</c:v>
                </c:pt>
                <c:pt idx="105">
                  <c:v>383</c:v>
                </c:pt>
                <c:pt idx="106">
                  <c:v>389</c:v>
                </c:pt>
                <c:pt idx="107">
                  <c:v>395</c:v>
                </c:pt>
                <c:pt idx="108">
                  <c:v>401</c:v>
                </c:pt>
                <c:pt idx="109">
                  <c:v>407</c:v>
                </c:pt>
                <c:pt idx="110">
                  <c:v>412</c:v>
                </c:pt>
                <c:pt idx="111">
                  <c:v>417</c:v>
                </c:pt>
                <c:pt idx="112">
                  <c:v>426</c:v>
                </c:pt>
                <c:pt idx="113">
                  <c:v>431</c:v>
                </c:pt>
                <c:pt idx="114">
                  <c:v>436</c:v>
                </c:pt>
                <c:pt idx="115">
                  <c:v>444</c:v>
                </c:pt>
                <c:pt idx="116">
                  <c:v>447</c:v>
                </c:pt>
                <c:pt idx="117">
                  <c:v>454</c:v>
                </c:pt>
                <c:pt idx="118">
                  <c:v>458</c:v>
                </c:pt>
                <c:pt idx="119">
                  <c:v>465</c:v>
                </c:pt>
                <c:pt idx="120">
                  <c:v>473</c:v>
                </c:pt>
                <c:pt idx="121">
                  <c:v>479</c:v>
                </c:pt>
                <c:pt idx="122">
                  <c:v>485</c:v>
                </c:pt>
                <c:pt idx="123">
                  <c:v>488</c:v>
                </c:pt>
                <c:pt idx="124">
                  <c:v>491</c:v>
                </c:pt>
                <c:pt idx="125">
                  <c:v>495</c:v>
                </c:pt>
                <c:pt idx="126">
                  <c:v>499</c:v>
                </c:pt>
                <c:pt idx="127">
                  <c:v>504</c:v>
                </c:pt>
                <c:pt idx="128">
                  <c:v>510</c:v>
                </c:pt>
                <c:pt idx="129">
                  <c:v>515</c:v>
                </c:pt>
                <c:pt idx="130">
                  <c:v>520</c:v>
                </c:pt>
                <c:pt idx="131">
                  <c:v>526</c:v>
                </c:pt>
                <c:pt idx="132">
                  <c:v>530</c:v>
                </c:pt>
                <c:pt idx="133">
                  <c:v>534</c:v>
                </c:pt>
                <c:pt idx="134">
                  <c:v>537</c:v>
                </c:pt>
                <c:pt idx="135">
                  <c:v>540</c:v>
                </c:pt>
                <c:pt idx="136">
                  <c:v>548</c:v>
                </c:pt>
                <c:pt idx="137">
                  <c:v>555</c:v>
                </c:pt>
                <c:pt idx="138">
                  <c:v>558</c:v>
                </c:pt>
                <c:pt idx="139">
                  <c:v>562</c:v>
                </c:pt>
                <c:pt idx="140">
                  <c:v>569</c:v>
                </c:pt>
                <c:pt idx="141">
                  <c:v>573</c:v>
                </c:pt>
                <c:pt idx="142">
                  <c:v>578</c:v>
                </c:pt>
                <c:pt idx="143">
                  <c:v>580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D59-48A7-8FDA-CD77704249C4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3</c:v>
                </c:pt>
                <c:pt idx="8">
                  <c:v>3</c:v>
                </c:pt>
                <c:pt idx="9">
                  <c:v>5</c:v>
                </c:pt>
                <c:pt idx="10">
                  <c:v>6</c:v>
                </c:pt>
                <c:pt idx="11">
                  <c:v>7</c:v>
                </c:pt>
                <c:pt idx="12">
                  <c:v>10</c:v>
                </c:pt>
                <c:pt idx="13">
                  <c:v>12</c:v>
                </c:pt>
                <c:pt idx="14">
                  <c:v>13</c:v>
                </c:pt>
                <c:pt idx="15">
                  <c:v>15</c:v>
                </c:pt>
                <c:pt idx="16">
                  <c:v>17</c:v>
                </c:pt>
                <c:pt idx="17">
                  <c:v>18</c:v>
                </c:pt>
                <c:pt idx="18">
                  <c:v>20</c:v>
                </c:pt>
                <c:pt idx="19">
                  <c:v>23</c:v>
                </c:pt>
                <c:pt idx="20">
                  <c:v>28</c:v>
                </c:pt>
                <c:pt idx="21">
                  <c:v>29</c:v>
                </c:pt>
                <c:pt idx="22">
                  <c:v>31</c:v>
                </c:pt>
                <c:pt idx="23">
                  <c:v>34</c:v>
                </c:pt>
                <c:pt idx="24">
                  <c:v>35</c:v>
                </c:pt>
                <c:pt idx="25">
                  <c:v>36</c:v>
                </c:pt>
                <c:pt idx="26">
                  <c:v>38</c:v>
                </c:pt>
                <c:pt idx="27">
                  <c:v>43</c:v>
                </c:pt>
                <c:pt idx="28">
                  <c:v>44</c:v>
                </c:pt>
                <c:pt idx="29">
                  <c:v>44</c:v>
                </c:pt>
                <c:pt idx="30">
                  <c:v>46</c:v>
                </c:pt>
                <c:pt idx="31">
                  <c:v>48</c:v>
                </c:pt>
                <c:pt idx="32">
                  <c:v>49</c:v>
                </c:pt>
                <c:pt idx="33">
                  <c:v>54</c:v>
                </c:pt>
                <c:pt idx="34">
                  <c:v>55</c:v>
                </c:pt>
                <c:pt idx="35">
                  <c:v>60</c:v>
                </c:pt>
                <c:pt idx="36">
                  <c:v>66</c:v>
                </c:pt>
                <c:pt idx="37">
                  <c:v>68</c:v>
                </c:pt>
                <c:pt idx="38">
                  <c:v>74</c:v>
                </c:pt>
                <c:pt idx="39">
                  <c:v>76</c:v>
                </c:pt>
                <c:pt idx="40">
                  <c:v>82</c:v>
                </c:pt>
                <c:pt idx="41">
                  <c:v>88</c:v>
                </c:pt>
                <c:pt idx="42">
                  <c:v>91</c:v>
                </c:pt>
                <c:pt idx="43">
                  <c:v>96</c:v>
                </c:pt>
                <c:pt idx="44">
                  <c:v>102</c:v>
                </c:pt>
                <c:pt idx="45">
                  <c:v>112</c:v>
                </c:pt>
                <c:pt idx="46">
                  <c:v>119</c:v>
                </c:pt>
                <c:pt idx="47">
                  <c:v>124</c:v>
                </c:pt>
                <c:pt idx="48">
                  <c:v>128</c:v>
                </c:pt>
                <c:pt idx="49">
                  <c:v>132</c:v>
                </c:pt>
                <c:pt idx="50">
                  <c:v>135</c:v>
                </c:pt>
                <c:pt idx="51">
                  <c:v>141</c:v>
                </c:pt>
                <c:pt idx="52">
                  <c:v>146</c:v>
                </c:pt>
                <c:pt idx="53">
                  <c:v>151</c:v>
                </c:pt>
                <c:pt idx="54">
                  <c:v>153</c:v>
                </c:pt>
                <c:pt idx="55">
                  <c:v>159</c:v>
                </c:pt>
                <c:pt idx="56">
                  <c:v>164</c:v>
                </c:pt>
                <c:pt idx="57">
                  <c:v>168</c:v>
                </c:pt>
                <c:pt idx="58">
                  <c:v>177</c:v>
                </c:pt>
                <c:pt idx="59">
                  <c:v>183</c:v>
                </c:pt>
                <c:pt idx="60">
                  <c:v>192</c:v>
                </c:pt>
                <c:pt idx="61">
                  <c:v>199</c:v>
                </c:pt>
                <c:pt idx="62">
                  <c:v>205</c:v>
                </c:pt>
                <c:pt idx="63">
                  <c:v>208</c:v>
                </c:pt>
                <c:pt idx="64">
                  <c:v>214</c:v>
                </c:pt>
                <c:pt idx="65">
                  <c:v>220</c:v>
                </c:pt>
                <c:pt idx="66">
                  <c:v>226</c:v>
                </c:pt>
                <c:pt idx="67">
                  <c:v>230</c:v>
                </c:pt>
                <c:pt idx="68">
                  <c:v>237</c:v>
                </c:pt>
                <c:pt idx="69">
                  <c:v>240</c:v>
                </c:pt>
                <c:pt idx="70">
                  <c:v>242</c:v>
                </c:pt>
                <c:pt idx="71">
                  <c:v>243</c:v>
                </c:pt>
                <c:pt idx="72">
                  <c:v>246</c:v>
                </c:pt>
                <c:pt idx="73">
                  <c:v>249</c:v>
                </c:pt>
                <c:pt idx="74">
                  <c:v>252</c:v>
                </c:pt>
                <c:pt idx="75">
                  <c:v>252</c:v>
                </c:pt>
                <c:pt idx="76">
                  <c:v>256</c:v>
                </c:pt>
                <c:pt idx="77">
                  <c:v>257</c:v>
                </c:pt>
                <c:pt idx="78">
                  <c:v>257</c:v>
                </c:pt>
                <c:pt idx="79">
                  <c:v>259</c:v>
                </c:pt>
                <c:pt idx="80">
                  <c:v>259</c:v>
                </c:pt>
                <c:pt idx="81">
                  <c:v>263</c:v>
                </c:pt>
                <c:pt idx="82">
                  <c:v>267</c:v>
                </c:pt>
                <c:pt idx="83">
                  <c:v>270</c:v>
                </c:pt>
                <c:pt idx="84">
                  <c:v>274</c:v>
                </c:pt>
                <c:pt idx="85">
                  <c:v>280</c:v>
                </c:pt>
                <c:pt idx="86">
                  <c:v>282</c:v>
                </c:pt>
                <c:pt idx="87">
                  <c:v>285</c:v>
                </c:pt>
                <c:pt idx="88">
                  <c:v>289</c:v>
                </c:pt>
                <c:pt idx="89">
                  <c:v>293</c:v>
                </c:pt>
                <c:pt idx="90">
                  <c:v>295</c:v>
                </c:pt>
                <c:pt idx="91">
                  <c:v>297</c:v>
                </c:pt>
                <c:pt idx="92">
                  <c:v>297</c:v>
                </c:pt>
                <c:pt idx="93">
                  <c:v>299</c:v>
                </c:pt>
                <c:pt idx="94">
                  <c:v>303</c:v>
                </c:pt>
                <c:pt idx="95">
                  <c:v>305</c:v>
                </c:pt>
                <c:pt idx="96">
                  <c:v>307</c:v>
                </c:pt>
                <c:pt idx="97">
                  <c:v>311</c:v>
                </c:pt>
                <c:pt idx="98">
                  <c:v>315</c:v>
                </c:pt>
                <c:pt idx="99">
                  <c:v>316</c:v>
                </c:pt>
                <c:pt idx="100">
                  <c:v>320</c:v>
                </c:pt>
                <c:pt idx="101">
                  <c:v>325</c:v>
                </c:pt>
                <c:pt idx="102">
                  <c:v>327</c:v>
                </c:pt>
                <c:pt idx="103">
                  <c:v>330</c:v>
                </c:pt>
                <c:pt idx="104">
                  <c:v>335</c:v>
                </c:pt>
                <c:pt idx="105">
                  <c:v>342</c:v>
                </c:pt>
                <c:pt idx="106">
                  <c:v>351</c:v>
                </c:pt>
                <c:pt idx="107">
                  <c:v>357</c:v>
                </c:pt>
                <c:pt idx="108">
                  <c:v>361</c:v>
                </c:pt>
                <c:pt idx="109">
                  <c:v>369</c:v>
                </c:pt>
                <c:pt idx="110">
                  <c:v>372</c:v>
                </c:pt>
                <c:pt idx="111">
                  <c:v>377</c:v>
                </c:pt>
                <c:pt idx="112">
                  <c:v>385</c:v>
                </c:pt>
                <c:pt idx="113">
                  <c:v>389</c:v>
                </c:pt>
                <c:pt idx="114">
                  <c:v>391</c:v>
                </c:pt>
                <c:pt idx="115">
                  <c:v>394</c:v>
                </c:pt>
                <c:pt idx="116">
                  <c:v>400</c:v>
                </c:pt>
                <c:pt idx="117">
                  <c:v>405</c:v>
                </c:pt>
                <c:pt idx="118">
                  <c:v>414</c:v>
                </c:pt>
                <c:pt idx="119">
                  <c:v>419</c:v>
                </c:pt>
                <c:pt idx="120">
                  <c:v>422</c:v>
                </c:pt>
                <c:pt idx="121">
                  <c:v>428</c:v>
                </c:pt>
                <c:pt idx="122">
                  <c:v>433</c:v>
                </c:pt>
                <c:pt idx="123">
                  <c:v>438</c:v>
                </c:pt>
                <c:pt idx="124">
                  <c:v>442</c:v>
                </c:pt>
                <c:pt idx="125">
                  <c:v>446</c:v>
                </c:pt>
                <c:pt idx="126">
                  <c:v>446</c:v>
                </c:pt>
                <c:pt idx="127">
                  <c:v>451</c:v>
                </c:pt>
                <c:pt idx="128">
                  <c:v>456</c:v>
                </c:pt>
                <c:pt idx="129">
                  <c:v>457</c:v>
                </c:pt>
                <c:pt idx="130">
                  <c:v>461</c:v>
                </c:pt>
                <c:pt idx="131">
                  <c:v>465</c:v>
                </c:pt>
                <c:pt idx="132">
                  <c:v>468</c:v>
                </c:pt>
                <c:pt idx="133">
                  <c:v>470</c:v>
                </c:pt>
                <c:pt idx="134">
                  <c:v>473</c:v>
                </c:pt>
                <c:pt idx="135">
                  <c:v>478</c:v>
                </c:pt>
                <c:pt idx="136">
                  <c:v>483</c:v>
                </c:pt>
                <c:pt idx="137">
                  <c:v>485</c:v>
                </c:pt>
                <c:pt idx="138">
                  <c:v>493</c:v>
                </c:pt>
                <c:pt idx="139">
                  <c:v>498</c:v>
                </c:pt>
                <c:pt idx="140">
                  <c:v>506</c:v>
                </c:pt>
                <c:pt idx="141">
                  <c:v>515</c:v>
                </c:pt>
                <c:pt idx="142">
                  <c:v>527</c:v>
                </c:pt>
                <c:pt idx="143">
                  <c:v>530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7D59-48A7-8FDA-CD77704249C4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7D59-48A7-8FDA-CD77704249C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10"/>
          <c:order val="0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6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14</c:v>
                </c:pt>
                <c:pt idx="14">
                  <c:v>14</c:v>
                </c:pt>
                <c:pt idx="15">
                  <c:v>15</c:v>
                </c:pt>
                <c:pt idx="16">
                  <c:v>15</c:v>
                </c:pt>
                <c:pt idx="17">
                  <c:v>16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18</c:v>
                </c:pt>
                <c:pt idx="22">
                  <c:v>18</c:v>
                </c:pt>
                <c:pt idx="23">
                  <c:v>18</c:v>
                </c:pt>
                <c:pt idx="24">
                  <c:v>18</c:v>
                </c:pt>
                <c:pt idx="25">
                  <c:v>19</c:v>
                </c:pt>
                <c:pt idx="26">
                  <c:v>19</c:v>
                </c:pt>
                <c:pt idx="27">
                  <c:v>19</c:v>
                </c:pt>
                <c:pt idx="28">
                  <c:v>19</c:v>
                </c:pt>
                <c:pt idx="29">
                  <c:v>19</c:v>
                </c:pt>
                <c:pt idx="30">
                  <c:v>19</c:v>
                </c:pt>
                <c:pt idx="31">
                  <c:v>20</c:v>
                </c:pt>
                <c:pt idx="32">
                  <c:v>22</c:v>
                </c:pt>
                <c:pt idx="33">
                  <c:v>23</c:v>
                </c:pt>
                <c:pt idx="34">
                  <c:v>23</c:v>
                </c:pt>
                <c:pt idx="35">
                  <c:v>23</c:v>
                </c:pt>
                <c:pt idx="36">
                  <c:v>24</c:v>
                </c:pt>
                <c:pt idx="37">
                  <c:v>26</c:v>
                </c:pt>
                <c:pt idx="38">
                  <c:v>29</c:v>
                </c:pt>
                <c:pt idx="39">
                  <c:v>30</c:v>
                </c:pt>
                <c:pt idx="40">
                  <c:v>32</c:v>
                </c:pt>
                <c:pt idx="41">
                  <c:v>32</c:v>
                </c:pt>
                <c:pt idx="42">
                  <c:v>34</c:v>
                </c:pt>
                <c:pt idx="43">
                  <c:v>35</c:v>
                </c:pt>
                <c:pt idx="44">
                  <c:v>35</c:v>
                </c:pt>
                <c:pt idx="45">
                  <c:v>36</c:v>
                </c:pt>
                <c:pt idx="46">
                  <c:v>36</c:v>
                </c:pt>
                <c:pt idx="47">
                  <c:v>39</c:v>
                </c:pt>
                <c:pt idx="48">
                  <c:v>39</c:v>
                </c:pt>
                <c:pt idx="49">
                  <c:v>39</c:v>
                </c:pt>
                <c:pt idx="50">
                  <c:v>39</c:v>
                </c:pt>
                <c:pt idx="51">
                  <c:v>40</c:v>
                </c:pt>
                <c:pt idx="52">
                  <c:v>41</c:v>
                </c:pt>
                <c:pt idx="53">
                  <c:v>43</c:v>
                </c:pt>
                <c:pt idx="54">
                  <c:v>45</c:v>
                </c:pt>
                <c:pt idx="55">
                  <c:v>45</c:v>
                </c:pt>
                <c:pt idx="56">
                  <c:v>47</c:v>
                </c:pt>
                <c:pt idx="57">
                  <c:v>48</c:v>
                </c:pt>
                <c:pt idx="58">
                  <c:v>49</c:v>
                </c:pt>
                <c:pt idx="59">
                  <c:v>49</c:v>
                </c:pt>
                <c:pt idx="60">
                  <c:v>50</c:v>
                </c:pt>
                <c:pt idx="61">
                  <c:v>50</c:v>
                </c:pt>
                <c:pt idx="62">
                  <c:v>50</c:v>
                </c:pt>
                <c:pt idx="63">
                  <c:v>52</c:v>
                </c:pt>
                <c:pt idx="64">
                  <c:v>52</c:v>
                </c:pt>
                <c:pt idx="65">
                  <c:v>52</c:v>
                </c:pt>
                <c:pt idx="66">
                  <c:v>53</c:v>
                </c:pt>
                <c:pt idx="67">
                  <c:v>53</c:v>
                </c:pt>
                <c:pt idx="68">
                  <c:v>54</c:v>
                </c:pt>
                <c:pt idx="69">
                  <c:v>54</c:v>
                </c:pt>
                <c:pt idx="70">
                  <c:v>54</c:v>
                </c:pt>
                <c:pt idx="71">
                  <c:v>56</c:v>
                </c:pt>
                <c:pt idx="72">
                  <c:v>56</c:v>
                </c:pt>
                <c:pt idx="73">
                  <c:v>57</c:v>
                </c:pt>
                <c:pt idx="74">
                  <c:v>58</c:v>
                </c:pt>
                <c:pt idx="75">
                  <c:v>61</c:v>
                </c:pt>
                <c:pt idx="76">
                  <c:v>61</c:v>
                </c:pt>
                <c:pt idx="77">
                  <c:v>61</c:v>
                </c:pt>
                <c:pt idx="78">
                  <c:v>62</c:v>
                </c:pt>
                <c:pt idx="79">
                  <c:v>62</c:v>
                </c:pt>
                <c:pt idx="80">
                  <c:v>63</c:v>
                </c:pt>
                <c:pt idx="81">
                  <c:v>65</c:v>
                </c:pt>
                <c:pt idx="82">
                  <c:v>65</c:v>
                </c:pt>
                <c:pt idx="83">
                  <c:v>66</c:v>
                </c:pt>
                <c:pt idx="84">
                  <c:v>71</c:v>
                </c:pt>
                <c:pt idx="85">
                  <c:v>73</c:v>
                </c:pt>
                <c:pt idx="86">
                  <c:v>75</c:v>
                </c:pt>
                <c:pt idx="87">
                  <c:v>76</c:v>
                </c:pt>
                <c:pt idx="88">
                  <c:v>79</c:v>
                </c:pt>
                <c:pt idx="89">
                  <c:v>83</c:v>
                </c:pt>
                <c:pt idx="90">
                  <c:v>84</c:v>
                </c:pt>
                <c:pt idx="91">
                  <c:v>87</c:v>
                </c:pt>
                <c:pt idx="92">
                  <c:v>89</c:v>
                </c:pt>
                <c:pt idx="93">
                  <c:v>90</c:v>
                </c:pt>
                <c:pt idx="94">
                  <c:v>90</c:v>
                </c:pt>
                <c:pt idx="95">
                  <c:v>91</c:v>
                </c:pt>
                <c:pt idx="96">
                  <c:v>93</c:v>
                </c:pt>
                <c:pt idx="97">
                  <c:v>93</c:v>
                </c:pt>
                <c:pt idx="98">
                  <c:v>95</c:v>
                </c:pt>
                <c:pt idx="99">
                  <c:v>98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107</c:v>
                </c:pt>
                <c:pt idx="105">
                  <c:v>111</c:v>
                </c:pt>
                <c:pt idx="106">
                  <c:v>111</c:v>
                </c:pt>
                <c:pt idx="107">
                  <c:v>113</c:v>
                </c:pt>
                <c:pt idx="108">
                  <c:v>114</c:v>
                </c:pt>
                <c:pt idx="109">
                  <c:v>114</c:v>
                </c:pt>
                <c:pt idx="110">
                  <c:v>114</c:v>
                </c:pt>
                <c:pt idx="111">
                  <c:v>115</c:v>
                </c:pt>
                <c:pt idx="112">
                  <c:v>117</c:v>
                </c:pt>
                <c:pt idx="113">
                  <c:v>117</c:v>
                </c:pt>
                <c:pt idx="114">
                  <c:v>118</c:v>
                </c:pt>
                <c:pt idx="115">
                  <c:v>119</c:v>
                </c:pt>
                <c:pt idx="116">
                  <c:v>121</c:v>
                </c:pt>
                <c:pt idx="117">
                  <c:v>125</c:v>
                </c:pt>
                <c:pt idx="118">
                  <c:v>125</c:v>
                </c:pt>
                <c:pt idx="119">
                  <c:v>125</c:v>
                </c:pt>
                <c:pt idx="120">
                  <c:v>129</c:v>
                </c:pt>
                <c:pt idx="121">
                  <c:v>133</c:v>
                </c:pt>
                <c:pt idx="122">
                  <c:v>133</c:v>
                </c:pt>
                <c:pt idx="123">
                  <c:v>133</c:v>
                </c:pt>
                <c:pt idx="124">
                  <c:v>134</c:v>
                </c:pt>
                <c:pt idx="125">
                  <c:v>136</c:v>
                </c:pt>
                <c:pt idx="126">
                  <c:v>138</c:v>
                </c:pt>
                <c:pt idx="127">
                  <c:v>139</c:v>
                </c:pt>
                <c:pt idx="128">
                  <c:v>141</c:v>
                </c:pt>
                <c:pt idx="129">
                  <c:v>146</c:v>
                </c:pt>
                <c:pt idx="130">
                  <c:v>149</c:v>
                </c:pt>
                <c:pt idx="131">
                  <c:v>150</c:v>
                </c:pt>
                <c:pt idx="132">
                  <c:v>154</c:v>
                </c:pt>
                <c:pt idx="133">
                  <c:v>158</c:v>
                </c:pt>
                <c:pt idx="134">
                  <c:v>163</c:v>
                </c:pt>
                <c:pt idx="135">
                  <c:v>164</c:v>
                </c:pt>
                <c:pt idx="136">
                  <c:v>164</c:v>
                </c:pt>
                <c:pt idx="137">
                  <c:v>166</c:v>
                </c:pt>
                <c:pt idx="138">
                  <c:v>169</c:v>
                </c:pt>
                <c:pt idx="139">
                  <c:v>172</c:v>
                </c:pt>
                <c:pt idx="140">
                  <c:v>173</c:v>
                </c:pt>
                <c:pt idx="141">
                  <c:v>173</c:v>
                </c:pt>
                <c:pt idx="142">
                  <c:v>176</c:v>
                </c:pt>
                <c:pt idx="143">
                  <c:v>181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8D-4C79-81D7-0C9510C33B09}"/>
            </c:ext>
          </c:extLst>
        </c:ser>
        <c:ser>
          <c:idx val="11"/>
          <c:order val="1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5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7</c:v>
                </c:pt>
                <c:pt idx="8">
                  <c:v>8</c:v>
                </c:pt>
                <c:pt idx="9">
                  <c:v>8</c:v>
                </c:pt>
                <c:pt idx="10">
                  <c:v>9</c:v>
                </c:pt>
                <c:pt idx="11">
                  <c:v>9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11</c:v>
                </c:pt>
                <c:pt idx="16">
                  <c:v>11</c:v>
                </c:pt>
                <c:pt idx="17">
                  <c:v>11</c:v>
                </c:pt>
                <c:pt idx="18">
                  <c:v>12</c:v>
                </c:pt>
                <c:pt idx="19">
                  <c:v>12</c:v>
                </c:pt>
                <c:pt idx="20">
                  <c:v>15</c:v>
                </c:pt>
                <c:pt idx="21">
                  <c:v>15</c:v>
                </c:pt>
                <c:pt idx="22">
                  <c:v>16</c:v>
                </c:pt>
                <c:pt idx="23">
                  <c:v>17</c:v>
                </c:pt>
                <c:pt idx="24">
                  <c:v>18</c:v>
                </c:pt>
                <c:pt idx="25">
                  <c:v>19</c:v>
                </c:pt>
                <c:pt idx="26">
                  <c:v>19</c:v>
                </c:pt>
                <c:pt idx="27">
                  <c:v>19</c:v>
                </c:pt>
                <c:pt idx="28">
                  <c:v>19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21</c:v>
                </c:pt>
                <c:pt idx="41">
                  <c:v>21</c:v>
                </c:pt>
                <c:pt idx="42">
                  <c:v>21</c:v>
                </c:pt>
                <c:pt idx="43">
                  <c:v>21</c:v>
                </c:pt>
                <c:pt idx="44">
                  <c:v>21</c:v>
                </c:pt>
                <c:pt idx="45">
                  <c:v>21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21</c:v>
                </c:pt>
                <c:pt idx="50">
                  <c:v>21</c:v>
                </c:pt>
                <c:pt idx="51">
                  <c:v>21</c:v>
                </c:pt>
                <c:pt idx="52">
                  <c:v>22</c:v>
                </c:pt>
                <c:pt idx="53">
                  <c:v>23</c:v>
                </c:pt>
                <c:pt idx="54">
                  <c:v>23</c:v>
                </c:pt>
                <c:pt idx="55">
                  <c:v>24</c:v>
                </c:pt>
                <c:pt idx="56">
                  <c:v>25</c:v>
                </c:pt>
                <c:pt idx="57">
                  <c:v>25</c:v>
                </c:pt>
                <c:pt idx="58">
                  <c:v>26</c:v>
                </c:pt>
                <c:pt idx="59">
                  <c:v>28</c:v>
                </c:pt>
                <c:pt idx="60">
                  <c:v>30</c:v>
                </c:pt>
                <c:pt idx="61">
                  <c:v>32</c:v>
                </c:pt>
                <c:pt idx="62">
                  <c:v>34</c:v>
                </c:pt>
                <c:pt idx="63">
                  <c:v>35</c:v>
                </c:pt>
                <c:pt idx="64">
                  <c:v>36</c:v>
                </c:pt>
                <c:pt idx="65">
                  <c:v>36</c:v>
                </c:pt>
                <c:pt idx="66">
                  <c:v>38</c:v>
                </c:pt>
                <c:pt idx="67">
                  <c:v>38</c:v>
                </c:pt>
                <c:pt idx="68">
                  <c:v>39</c:v>
                </c:pt>
                <c:pt idx="69">
                  <c:v>40</c:v>
                </c:pt>
                <c:pt idx="70">
                  <c:v>40</c:v>
                </c:pt>
                <c:pt idx="71">
                  <c:v>41</c:v>
                </c:pt>
                <c:pt idx="72">
                  <c:v>41</c:v>
                </c:pt>
                <c:pt idx="73">
                  <c:v>43</c:v>
                </c:pt>
                <c:pt idx="74">
                  <c:v>44</c:v>
                </c:pt>
                <c:pt idx="75">
                  <c:v>44</c:v>
                </c:pt>
                <c:pt idx="76">
                  <c:v>44</c:v>
                </c:pt>
                <c:pt idx="77">
                  <c:v>47</c:v>
                </c:pt>
                <c:pt idx="78">
                  <c:v>48</c:v>
                </c:pt>
                <c:pt idx="79">
                  <c:v>48</c:v>
                </c:pt>
                <c:pt idx="80">
                  <c:v>48</c:v>
                </c:pt>
                <c:pt idx="81">
                  <c:v>49</c:v>
                </c:pt>
                <c:pt idx="82">
                  <c:v>50</c:v>
                </c:pt>
                <c:pt idx="83">
                  <c:v>51</c:v>
                </c:pt>
                <c:pt idx="84">
                  <c:v>52</c:v>
                </c:pt>
                <c:pt idx="85">
                  <c:v>52</c:v>
                </c:pt>
                <c:pt idx="86">
                  <c:v>55</c:v>
                </c:pt>
                <c:pt idx="87">
                  <c:v>56</c:v>
                </c:pt>
                <c:pt idx="88">
                  <c:v>56</c:v>
                </c:pt>
                <c:pt idx="89">
                  <c:v>57</c:v>
                </c:pt>
                <c:pt idx="90">
                  <c:v>59</c:v>
                </c:pt>
                <c:pt idx="91">
                  <c:v>59</c:v>
                </c:pt>
                <c:pt idx="92">
                  <c:v>61</c:v>
                </c:pt>
                <c:pt idx="93">
                  <c:v>62</c:v>
                </c:pt>
                <c:pt idx="94">
                  <c:v>62</c:v>
                </c:pt>
                <c:pt idx="95">
                  <c:v>63</c:v>
                </c:pt>
                <c:pt idx="96">
                  <c:v>63</c:v>
                </c:pt>
                <c:pt idx="97">
                  <c:v>64</c:v>
                </c:pt>
                <c:pt idx="98">
                  <c:v>64</c:v>
                </c:pt>
                <c:pt idx="99">
                  <c:v>65</c:v>
                </c:pt>
                <c:pt idx="100">
                  <c:v>66</c:v>
                </c:pt>
                <c:pt idx="101">
                  <c:v>68</c:v>
                </c:pt>
                <c:pt idx="102">
                  <c:v>69</c:v>
                </c:pt>
                <c:pt idx="103">
                  <c:v>73</c:v>
                </c:pt>
                <c:pt idx="104">
                  <c:v>75</c:v>
                </c:pt>
                <c:pt idx="105">
                  <c:v>76</c:v>
                </c:pt>
                <c:pt idx="106">
                  <c:v>79</c:v>
                </c:pt>
                <c:pt idx="107">
                  <c:v>80</c:v>
                </c:pt>
                <c:pt idx="108">
                  <c:v>81</c:v>
                </c:pt>
                <c:pt idx="109">
                  <c:v>81</c:v>
                </c:pt>
                <c:pt idx="110">
                  <c:v>82</c:v>
                </c:pt>
                <c:pt idx="111">
                  <c:v>85</c:v>
                </c:pt>
                <c:pt idx="112">
                  <c:v>85</c:v>
                </c:pt>
                <c:pt idx="113">
                  <c:v>88</c:v>
                </c:pt>
                <c:pt idx="114">
                  <c:v>88</c:v>
                </c:pt>
                <c:pt idx="115">
                  <c:v>88</c:v>
                </c:pt>
                <c:pt idx="116">
                  <c:v>91</c:v>
                </c:pt>
                <c:pt idx="117">
                  <c:v>94</c:v>
                </c:pt>
                <c:pt idx="118">
                  <c:v>97</c:v>
                </c:pt>
                <c:pt idx="119">
                  <c:v>99</c:v>
                </c:pt>
                <c:pt idx="120">
                  <c:v>101</c:v>
                </c:pt>
                <c:pt idx="121">
                  <c:v>105</c:v>
                </c:pt>
                <c:pt idx="122">
                  <c:v>108</c:v>
                </c:pt>
                <c:pt idx="123">
                  <c:v>109</c:v>
                </c:pt>
                <c:pt idx="124">
                  <c:v>112</c:v>
                </c:pt>
                <c:pt idx="125">
                  <c:v>115</c:v>
                </c:pt>
                <c:pt idx="126">
                  <c:v>116</c:v>
                </c:pt>
                <c:pt idx="127">
                  <c:v>120</c:v>
                </c:pt>
                <c:pt idx="128">
                  <c:v>122</c:v>
                </c:pt>
                <c:pt idx="129">
                  <c:v>123</c:v>
                </c:pt>
                <c:pt idx="130">
                  <c:v>124</c:v>
                </c:pt>
                <c:pt idx="131">
                  <c:v>125</c:v>
                </c:pt>
                <c:pt idx="132">
                  <c:v>132</c:v>
                </c:pt>
                <c:pt idx="133">
                  <c:v>136</c:v>
                </c:pt>
                <c:pt idx="134">
                  <c:v>136</c:v>
                </c:pt>
                <c:pt idx="135">
                  <c:v>139</c:v>
                </c:pt>
                <c:pt idx="136">
                  <c:v>141</c:v>
                </c:pt>
                <c:pt idx="137">
                  <c:v>144</c:v>
                </c:pt>
                <c:pt idx="138">
                  <c:v>146</c:v>
                </c:pt>
                <c:pt idx="139">
                  <c:v>147</c:v>
                </c:pt>
                <c:pt idx="140">
                  <c:v>148</c:v>
                </c:pt>
                <c:pt idx="141">
                  <c:v>152</c:v>
                </c:pt>
                <c:pt idx="142">
                  <c:v>155</c:v>
                </c:pt>
                <c:pt idx="143">
                  <c:v>158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8D-4C79-81D7-0C9510C33B09}"/>
            </c:ext>
          </c:extLst>
        </c:ser>
        <c:ser>
          <c:idx val="12"/>
          <c:order val="2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7</c:v>
                </c:pt>
                <c:pt idx="13">
                  <c:v>7</c:v>
                </c:pt>
                <c:pt idx="14">
                  <c:v>7</c:v>
                </c:pt>
                <c:pt idx="15">
                  <c:v>9</c:v>
                </c:pt>
                <c:pt idx="16">
                  <c:v>9</c:v>
                </c:pt>
                <c:pt idx="17">
                  <c:v>9</c:v>
                </c:pt>
                <c:pt idx="18">
                  <c:v>10</c:v>
                </c:pt>
                <c:pt idx="19">
                  <c:v>12</c:v>
                </c:pt>
                <c:pt idx="20">
                  <c:v>12</c:v>
                </c:pt>
                <c:pt idx="21">
                  <c:v>12</c:v>
                </c:pt>
                <c:pt idx="22">
                  <c:v>12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12</c:v>
                </c:pt>
                <c:pt idx="32">
                  <c:v>13</c:v>
                </c:pt>
                <c:pt idx="33">
                  <c:v>14</c:v>
                </c:pt>
                <c:pt idx="34">
                  <c:v>14</c:v>
                </c:pt>
                <c:pt idx="35">
                  <c:v>14</c:v>
                </c:pt>
                <c:pt idx="36">
                  <c:v>14</c:v>
                </c:pt>
                <c:pt idx="37">
                  <c:v>15</c:v>
                </c:pt>
                <c:pt idx="38">
                  <c:v>15</c:v>
                </c:pt>
                <c:pt idx="39">
                  <c:v>15</c:v>
                </c:pt>
                <c:pt idx="40">
                  <c:v>15</c:v>
                </c:pt>
                <c:pt idx="41">
                  <c:v>16</c:v>
                </c:pt>
                <c:pt idx="42">
                  <c:v>17</c:v>
                </c:pt>
                <c:pt idx="43">
                  <c:v>17</c:v>
                </c:pt>
                <c:pt idx="44">
                  <c:v>19</c:v>
                </c:pt>
                <c:pt idx="45">
                  <c:v>21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22</c:v>
                </c:pt>
                <c:pt idx="50">
                  <c:v>23</c:v>
                </c:pt>
                <c:pt idx="51">
                  <c:v>23</c:v>
                </c:pt>
                <c:pt idx="52">
                  <c:v>23</c:v>
                </c:pt>
                <c:pt idx="53">
                  <c:v>23</c:v>
                </c:pt>
                <c:pt idx="54">
                  <c:v>24</c:v>
                </c:pt>
                <c:pt idx="55">
                  <c:v>25</c:v>
                </c:pt>
                <c:pt idx="56">
                  <c:v>26</c:v>
                </c:pt>
                <c:pt idx="57">
                  <c:v>27</c:v>
                </c:pt>
                <c:pt idx="58">
                  <c:v>27</c:v>
                </c:pt>
                <c:pt idx="59">
                  <c:v>27</c:v>
                </c:pt>
                <c:pt idx="60">
                  <c:v>29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31</c:v>
                </c:pt>
                <c:pt idx="66">
                  <c:v>31</c:v>
                </c:pt>
                <c:pt idx="67">
                  <c:v>33</c:v>
                </c:pt>
                <c:pt idx="68">
                  <c:v>33</c:v>
                </c:pt>
                <c:pt idx="69">
                  <c:v>33</c:v>
                </c:pt>
                <c:pt idx="70">
                  <c:v>33</c:v>
                </c:pt>
                <c:pt idx="71">
                  <c:v>33</c:v>
                </c:pt>
                <c:pt idx="72">
                  <c:v>33</c:v>
                </c:pt>
                <c:pt idx="73">
                  <c:v>33</c:v>
                </c:pt>
                <c:pt idx="74">
                  <c:v>34</c:v>
                </c:pt>
                <c:pt idx="75">
                  <c:v>34</c:v>
                </c:pt>
                <c:pt idx="76">
                  <c:v>34</c:v>
                </c:pt>
                <c:pt idx="77">
                  <c:v>36</c:v>
                </c:pt>
                <c:pt idx="78">
                  <c:v>37</c:v>
                </c:pt>
                <c:pt idx="79">
                  <c:v>37</c:v>
                </c:pt>
                <c:pt idx="80">
                  <c:v>37</c:v>
                </c:pt>
                <c:pt idx="81">
                  <c:v>37</c:v>
                </c:pt>
                <c:pt idx="82">
                  <c:v>38</c:v>
                </c:pt>
                <c:pt idx="83">
                  <c:v>38</c:v>
                </c:pt>
                <c:pt idx="84">
                  <c:v>38</c:v>
                </c:pt>
                <c:pt idx="85">
                  <c:v>39</c:v>
                </c:pt>
                <c:pt idx="86">
                  <c:v>40</c:v>
                </c:pt>
                <c:pt idx="87">
                  <c:v>40</c:v>
                </c:pt>
                <c:pt idx="88">
                  <c:v>40</c:v>
                </c:pt>
                <c:pt idx="89">
                  <c:v>42</c:v>
                </c:pt>
                <c:pt idx="90">
                  <c:v>42</c:v>
                </c:pt>
                <c:pt idx="91">
                  <c:v>42</c:v>
                </c:pt>
                <c:pt idx="92">
                  <c:v>43</c:v>
                </c:pt>
                <c:pt idx="93">
                  <c:v>44</c:v>
                </c:pt>
                <c:pt idx="94">
                  <c:v>45</c:v>
                </c:pt>
                <c:pt idx="95">
                  <c:v>46</c:v>
                </c:pt>
                <c:pt idx="96">
                  <c:v>46</c:v>
                </c:pt>
                <c:pt idx="97">
                  <c:v>46</c:v>
                </c:pt>
                <c:pt idx="98">
                  <c:v>46</c:v>
                </c:pt>
                <c:pt idx="99">
                  <c:v>46</c:v>
                </c:pt>
                <c:pt idx="100">
                  <c:v>48</c:v>
                </c:pt>
                <c:pt idx="101">
                  <c:v>48</c:v>
                </c:pt>
                <c:pt idx="102">
                  <c:v>50</c:v>
                </c:pt>
                <c:pt idx="103">
                  <c:v>51</c:v>
                </c:pt>
                <c:pt idx="104">
                  <c:v>51</c:v>
                </c:pt>
                <c:pt idx="105">
                  <c:v>52</c:v>
                </c:pt>
                <c:pt idx="106">
                  <c:v>53</c:v>
                </c:pt>
                <c:pt idx="107">
                  <c:v>54</c:v>
                </c:pt>
                <c:pt idx="108">
                  <c:v>55</c:v>
                </c:pt>
                <c:pt idx="109">
                  <c:v>57</c:v>
                </c:pt>
                <c:pt idx="110">
                  <c:v>57</c:v>
                </c:pt>
                <c:pt idx="111">
                  <c:v>58</c:v>
                </c:pt>
                <c:pt idx="112">
                  <c:v>58</c:v>
                </c:pt>
                <c:pt idx="113">
                  <c:v>60</c:v>
                </c:pt>
                <c:pt idx="114">
                  <c:v>61</c:v>
                </c:pt>
                <c:pt idx="115">
                  <c:v>61</c:v>
                </c:pt>
                <c:pt idx="116">
                  <c:v>62</c:v>
                </c:pt>
                <c:pt idx="117">
                  <c:v>62</c:v>
                </c:pt>
                <c:pt idx="118">
                  <c:v>63</c:v>
                </c:pt>
                <c:pt idx="119">
                  <c:v>63</c:v>
                </c:pt>
                <c:pt idx="120">
                  <c:v>64</c:v>
                </c:pt>
                <c:pt idx="121">
                  <c:v>65</c:v>
                </c:pt>
                <c:pt idx="122">
                  <c:v>65</c:v>
                </c:pt>
                <c:pt idx="123">
                  <c:v>69</c:v>
                </c:pt>
                <c:pt idx="124">
                  <c:v>69</c:v>
                </c:pt>
                <c:pt idx="125">
                  <c:v>72</c:v>
                </c:pt>
                <c:pt idx="126">
                  <c:v>74</c:v>
                </c:pt>
                <c:pt idx="127">
                  <c:v>74</c:v>
                </c:pt>
                <c:pt idx="128">
                  <c:v>75</c:v>
                </c:pt>
                <c:pt idx="129">
                  <c:v>76</c:v>
                </c:pt>
                <c:pt idx="130">
                  <c:v>77</c:v>
                </c:pt>
                <c:pt idx="131">
                  <c:v>81</c:v>
                </c:pt>
                <c:pt idx="132">
                  <c:v>82</c:v>
                </c:pt>
                <c:pt idx="133">
                  <c:v>83</c:v>
                </c:pt>
                <c:pt idx="134">
                  <c:v>84</c:v>
                </c:pt>
                <c:pt idx="135">
                  <c:v>84</c:v>
                </c:pt>
                <c:pt idx="136">
                  <c:v>88</c:v>
                </c:pt>
                <c:pt idx="137">
                  <c:v>90</c:v>
                </c:pt>
                <c:pt idx="138">
                  <c:v>91</c:v>
                </c:pt>
                <c:pt idx="139">
                  <c:v>91</c:v>
                </c:pt>
                <c:pt idx="140">
                  <c:v>91</c:v>
                </c:pt>
                <c:pt idx="141">
                  <c:v>92</c:v>
                </c:pt>
                <c:pt idx="142">
                  <c:v>93</c:v>
                </c:pt>
                <c:pt idx="143">
                  <c:v>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8D-4C79-81D7-0C9510C33B09}"/>
            </c:ext>
          </c:extLst>
        </c:ser>
        <c:ser>
          <c:idx val="13"/>
          <c:order val="3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4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7</c:v>
                </c:pt>
                <c:pt idx="28">
                  <c:v>7</c:v>
                </c:pt>
                <c:pt idx="29">
                  <c:v>7</c:v>
                </c:pt>
                <c:pt idx="30">
                  <c:v>7</c:v>
                </c:pt>
                <c:pt idx="31">
                  <c:v>10</c:v>
                </c:pt>
                <c:pt idx="32">
                  <c:v>10</c:v>
                </c:pt>
                <c:pt idx="33">
                  <c:v>11</c:v>
                </c:pt>
                <c:pt idx="34">
                  <c:v>11</c:v>
                </c:pt>
                <c:pt idx="35">
                  <c:v>12</c:v>
                </c:pt>
                <c:pt idx="36">
                  <c:v>12</c:v>
                </c:pt>
                <c:pt idx="37">
                  <c:v>12</c:v>
                </c:pt>
                <c:pt idx="38">
                  <c:v>12</c:v>
                </c:pt>
                <c:pt idx="39">
                  <c:v>12</c:v>
                </c:pt>
                <c:pt idx="40">
                  <c:v>13</c:v>
                </c:pt>
                <c:pt idx="41">
                  <c:v>13</c:v>
                </c:pt>
                <c:pt idx="42">
                  <c:v>14</c:v>
                </c:pt>
                <c:pt idx="43">
                  <c:v>14</c:v>
                </c:pt>
                <c:pt idx="44">
                  <c:v>14</c:v>
                </c:pt>
                <c:pt idx="45">
                  <c:v>14</c:v>
                </c:pt>
                <c:pt idx="46">
                  <c:v>14</c:v>
                </c:pt>
                <c:pt idx="47">
                  <c:v>14</c:v>
                </c:pt>
                <c:pt idx="48">
                  <c:v>14</c:v>
                </c:pt>
                <c:pt idx="49">
                  <c:v>14</c:v>
                </c:pt>
                <c:pt idx="50">
                  <c:v>15</c:v>
                </c:pt>
                <c:pt idx="51">
                  <c:v>15</c:v>
                </c:pt>
                <c:pt idx="52">
                  <c:v>15</c:v>
                </c:pt>
                <c:pt idx="53">
                  <c:v>16</c:v>
                </c:pt>
                <c:pt idx="54">
                  <c:v>16</c:v>
                </c:pt>
                <c:pt idx="55">
                  <c:v>16</c:v>
                </c:pt>
                <c:pt idx="56">
                  <c:v>18</c:v>
                </c:pt>
                <c:pt idx="57">
                  <c:v>18</c:v>
                </c:pt>
                <c:pt idx="58">
                  <c:v>19</c:v>
                </c:pt>
                <c:pt idx="59">
                  <c:v>21</c:v>
                </c:pt>
                <c:pt idx="60">
                  <c:v>21</c:v>
                </c:pt>
                <c:pt idx="61">
                  <c:v>21</c:v>
                </c:pt>
                <c:pt idx="62">
                  <c:v>22</c:v>
                </c:pt>
                <c:pt idx="63">
                  <c:v>22</c:v>
                </c:pt>
                <c:pt idx="64">
                  <c:v>24</c:v>
                </c:pt>
                <c:pt idx="65">
                  <c:v>24</c:v>
                </c:pt>
                <c:pt idx="66">
                  <c:v>26</c:v>
                </c:pt>
                <c:pt idx="67">
                  <c:v>26</c:v>
                </c:pt>
                <c:pt idx="68">
                  <c:v>28</c:v>
                </c:pt>
                <c:pt idx="69">
                  <c:v>29</c:v>
                </c:pt>
                <c:pt idx="70">
                  <c:v>30</c:v>
                </c:pt>
                <c:pt idx="71">
                  <c:v>31</c:v>
                </c:pt>
                <c:pt idx="72">
                  <c:v>33</c:v>
                </c:pt>
                <c:pt idx="73">
                  <c:v>34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38</c:v>
                </c:pt>
                <c:pt idx="78">
                  <c:v>40</c:v>
                </c:pt>
                <c:pt idx="79">
                  <c:v>40</c:v>
                </c:pt>
                <c:pt idx="80">
                  <c:v>41</c:v>
                </c:pt>
                <c:pt idx="81">
                  <c:v>43</c:v>
                </c:pt>
                <c:pt idx="82">
                  <c:v>43</c:v>
                </c:pt>
                <c:pt idx="83">
                  <c:v>45</c:v>
                </c:pt>
                <c:pt idx="84">
                  <c:v>48</c:v>
                </c:pt>
                <c:pt idx="85">
                  <c:v>48</c:v>
                </c:pt>
                <c:pt idx="86">
                  <c:v>49</c:v>
                </c:pt>
                <c:pt idx="87">
                  <c:v>49</c:v>
                </c:pt>
                <c:pt idx="88">
                  <c:v>51</c:v>
                </c:pt>
                <c:pt idx="89">
                  <c:v>52</c:v>
                </c:pt>
                <c:pt idx="90">
                  <c:v>53</c:v>
                </c:pt>
                <c:pt idx="91">
                  <c:v>54</c:v>
                </c:pt>
                <c:pt idx="92">
                  <c:v>55</c:v>
                </c:pt>
                <c:pt idx="93">
                  <c:v>57</c:v>
                </c:pt>
                <c:pt idx="94">
                  <c:v>57</c:v>
                </c:pt>
                <c:pt idx="95">
                  <c:v>58</c:v>
                </c:pt>
                <c:pt idx="96">
                  <c:v>60</c:v>
                </c:pt>
                <c:pt idx="97">
                  <c:v>63</c:v>
                </c:pt>
                <c:pt idx="98">
                  <c:v>63</c:v>
                </c:pt>
                <c:pt idx="99">
                  <c:v>68</c:v>
                </c:pt>
                <c:pt idx="100">
                  <c:v>69</c:v>
                </c:pt>
                <c:pt idx="101">
                  <c:v>71</c:v>
                </c:pt>
                <c:pt idx="102">
                  <c:v>72</c:v>
                </c:pt>
                <c:pt idx="103">
                  <c:v>72</c:v>
                </c:pt>
                <c:pt idx="104">
                  <c:v>72</c:v>
                </c:pt>
                <c:pt idx="105">
                  <c:v>74</c:v>
                </c:pt>
                <c:pt idx="106">
                  <c:v>77</c:v>
                </c:pt>
                <c:pt idx="107">
                  <c:v>78</c:v>
                </c:pt>
                <c:pt idx="108">
                  <c:v>80</c:v>
                </c:pt>
                <c:pt idx="109">
                  <c:v>82</c:v>
                </c:pt>
                <c:pt idx="110">
                  <c:v>84</c:v>
                </c:pt>
                <c:pt idx="111">
                  <c:v>84</c:v>
                </c:pt>
                <c:pt idx="112">
                  <c:v>85</c:v>
                </c:pt>
                <c:pt idx="113">
                  <c:v>85</c:v>
                </c:pt>
                <c:pt idx="114">
                  <c:v>86</c:v>
                </c:pt>
                <c:pt idx="115">
                  <c:v>86</c:v>
                </c:pt>
                <c:pt idx="116">
                  <c:v>87</c:v>
                </c:pt>
                <c:pt idx="117">
                  <c:v>89</c:v>
                </c:pt>
                <c:pt idx="118">
                  <c:v>89</c:v>
                </c:pt>
                <c:pt idx="119">
                  <c:v>90</c:v>
                </c:pt>
                <c:pt idx="120">
                  <c:v>92</c:v>
                </c:pt>
                <c:pt idx="121">
                  <c:v>92</c:v>
                </c:pt>
                <c:pt idx="122">
                  <c:v>93</c:v>
                </c:pt>
                <c:pt idx="123">
                  <c:v>96</c:v>
                </c:pt>
                <c:pt idx="124">
                  <c:v>96</c:v>
                </c:pt>
                <c:pt idx="125">
                  <c:v>97</c:v>
                </c:pt>
                <c:pt idx="126">
                  <c:v>98</c:v>
                </c:pt>
                <c:pt idx="127">
                  <c:v>101</c:v>
                </c:pt>
                <c:pt idx="128">
                  <c:v>102</c:v>
                </c:pt>
                <c:pt idx="129">
                  <c:v>103</c:v>
                </c:pt>
                <c:pt idx="130">
                  <c:v>104</c:v>
                </c:pt>
                <c:pt idx="131">
                  <c:v>107</c:v>
                </c:pt>
                <c:pt idx="132">
                  <c:v>107</c:v>
                </c:pt>
                <c:pt idx="133">
                  <c:v>107</c:v>
                </c:pt>
                <c:pt idx="134">
                  <c:v>109</c:v>
                </c:pt>
                <c:pt idx="135">
                  <c:v>111</c:v>
                </c:pt>
                <c:pt idx="136">
                  <c:v>111</c:v>
                </c:pt>
                <c:pt idx="137">
                  <c:v>112</c:v>
                </c:pt>
                <c:pt idx="138">
                  <c:v>114</c:v>
                </c:pt>
                <c:pt idx="139">
                  <c:v>115</c:v>
                </c:pt>
                <c:pt idx="140">
                  <c:v>117</c:v>
                </c:pt>
                <c:pt idx="141">
                  <c:v>119</c:v>
                </c:pt>
                <c:pt idx="142">
                  <c:v>120</c:v>
                </c:pt>
                <c:pt idx="143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C8D-4C79-81D7-0C9510C33B09}"/>
            </c:ext>
          </c:extLst>
        </c:ser>
        <c:ser>
          <c:idx val="14"/>
          <c:order val="4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4</c:v>
                </c:pt>
                <c:pt idx="9">
                  <c:v>4</c:v>
                </c:pt>
                <c:pt idx="10">
                  <c:v>4</c:v>
                </c:pt>
                <c:pt idx="11">
                  <c:v>5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7</c:v>
                </c:pt>
                <c:pt idx="17">
                  <c:v>11</c:v>
                </c:pt>
                <c:pt idx="18">
                  <c:v>13</c:v>
                </c:pt>
                <c:pt idx="19">
                  <c:v>14</c:v>
                </c:pt>
                <c:pt idx="20">
                  <c:v>14</c:v>
                </c:pt>
                <c:pt idx="21">
                  <c:v>14</c:v>
                </c:pt>
                <c:pt idx="22">
                  <c:v>14</c:v>
                </c:pt>
                <c:pt idx="23">
                  <c:v>15</c:v>
                </c:pt>
                <c:pt idx="24">
                  <c:v>15</c:v>
                </c:pt>
                <c:pt idx="25">
                  <c:v>15</c:v>
                </c:pt>
                <c:pt idx="26">
                  <c:v>17</c:v>
                </c:pt>
                <c:pt idx="27">
                  <c:v>18</c:v>
                </c:pt>
                <c:pt idx="28">
                  <c:v>18</c:v>
                </c:pt>
                <c:pt idx="29">
                  <c:v>19</c:v>
                </c:pt>
                <c:pt idx="30">
                  <c:v>19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21</c:v>
                </c:pt>
                <c:pt idx="40">
                  <c:v>22</c:v>
                </c:pt>
                <c:pt idx="41">
                  <c:v>23</c:v>
                </c:pt>
                <c:pt idx="42">
                  <c:v>23</c:v>
                </c:pt>
                <c:pt idx="43">
                  <c:v>23</c:v>
                </c:pt>
                <c:pt idx="44">
                  <c:v>23</c:v>
                </c:pt>
                <c:pt idx="45">
                  <c:v>23</c:v>
                </c:pt>
                <c:pt idx="46">
                  <c:v>24</c:v>
                </c:pt>
                <c:pt idx="47">
                  <c:v>24</c:v>
                </c:pt>
                <c:pt idx="48">
                  <c:v>26</c:v>
                </c:pt>
                <c:pt idx="49">
                  <c:v>27</c:v>
                </c:pt>
                <c:pt idx="50">
                  <c:v>27</c:v>
                </c:pt>
                <c:pt idx="51">
                  <c:v>27</c:v>
                </c:pt>
                <c:pt idx="52">
                  <c:v>28</c:v>
                </c:pt>
                <c:pt idx="53">
                  <c:v>28</c:v>
                </c:pt>
                <c:pt idx="54">
                  <c:v>29</c:v>
                </c:pt>
                <c:pt idx="55">
                  <c:v>31</c:v>
                </c:pt>
                <c:pt idx="56">
                  <c:v>32</c:v>
                </c:pt>
                <c:pt idx="57">
                  <c:v>32</c:v>
                </c:pt>
                <c:pt idx="58">
                  <c:v>33</c:v>
                </c:pt>
                <c:pt idx="59">
                  <c:v>33</c:v>
                </c:pt>
                <c:pt idx="60">
                  <c:v>33</c:v>
                </c:pt>
                <c:pt idx="61">
                  <c:v>34</c:v>
                </c:pt>
                <c:pt idx="62">
                  <c:v>35</c:v>
                </c:pt>
                <c:pt idx="63">
                  <c:v>36</c:v>
                </c:pt>
                <c:pt idx="64">
                  <c:v>37</c:v>
                </c:pt>
                <c:pt idx="65">
                  <c:v>38</c:v>
                </c:pt>
                <c:pt idx="66">
                  <c:v>38</c:v>
                </c:pt>
                <c:pt idx="67">
                  <c:v>41</c:v>
                </c:pt>
                <c:pt idx="68">
                  <c:v>41</c:v>
                </c:pt>
                <c:pt idx="69">
                  <c:v>41</c:v>
                </c:pt>
                <c:pt idx="70">
                  <c:v>44</c:v>
                </c:pt>
                <c:pt idx="71">
                  <c:v>44</c:v>
                </c:pt>
                <c:pt idx="72">
                  <c:v>45</c:v>
                </c:pt>
                <c:pt idx="73">
                  <c:v>46</c:v>
                </c:pt>
                <c:pt idx="74">
                  <c:v>46</c:v>
                </c:pt>
                <c:pt idx="75">
                  <c:v>46</c:v>
                </c:pt>
                <c:pt idx="76">
                  <c:v>46</c:v>
                </c:pt>
                <c:pt idx="77">
                  <c:v>47</c:v>
                </c:pt>
                <c:pt idx="78">
                  <c:v>47</c:v>
                </c:pt>
                <c:pt idx="79">
                  <c:v>47</c:v>
                </c:pt>
                <c:pt idx="80">
                  <c:v>47</c:v>
                </c:pt>
                <c:pt idx="81">
                  <c:v>49</c:v>
                </c:pt>
                <c:pt idx="82">
                  <c:v>49</c:v>
                </c:pt>
                <c:pt idx="83">
                  <c:v>49</c:v>
                </c:pt>
                <c:pt idx="84">
                  <c:v>49</c:v>
                </c:pt>
                <c:pt idx="85">
                  <c:v>51</c:v>
                </c:pt>
                <c:pt idx="86">
                  <c:v>52</c:v>
                </c:pt>
                <c:pt idx="87">
                  <c:v>53</c:v>
                </c:pt>
                <c:pt idx="88">
                  <c:v>54</c:v>
                </c:pt>
                <c:pt idx="89">
                  <c:v>55</c:v>
                </c:pt>
                <c:pt idx="90">
                  <c:v>57</c:v>
                </c:pt>
                <c:pt idx="91">
                  <c:v>59</c:v>
                </c:pt>
                <c:pt idx="92">
                  <c:v>60</c:v>
                </c:pt>
                <c:pt idx="93">
                  <c:v>63</c:v>
                </c:pt>
                <c:pt idx="94">
                  <c:v>68</c:v>
                </c:pt>
                <c:pt idx="95">
                  <c:v>69</c:v>
                </c:pt>
                <c:pt idx="96">
                  <c:v>69</c:v>
                </c:pt>
                <c:pt idx="97">
                  <c:v>70</c:v>
                </c:pt>
                <c:pt idx="98">
                  <c:v>70</c:v>
                </c:pt>
                <c:pt idx="99">
                  <c:v>71</c:v>
                </c:pt>
                <c:pt idx="100">
                  <c:v>71</c:v>
                </c:pt>
                <c:pt idx="101">
                  <c:v>72</c:v>
                </c:pt>
                <c:pt idx="102">
                  <c:v>74</c:v>
                </c:pt>
                <c:pt idx="103">
                  <c:v>75</c:v>
                </c:pt>
                <c:pt idx="104">
                  <c:v>77</c:v>
                </c:pt>
                <c:pt idx="105">
                  <c:v>78</c:v>
                </c:pt>
                <c:pt idx="106">
                  <c:v>79</c:v>
                </c:pt>
                <c:pt idx="107">
                  <c:v>81</c:v>
                </c:pt>
                <c:pt idx="108">
                  <c:v>86</c:v>
                </c:pt>
                <c:pt idx="109">
                  <c:v>87</c:v>
                </c:pt>
                <c:pt idx="110">
                  <c:v>90</c:v>
                </c:pt>
                <c:pt idx="111">
                  <c:v>90</c:v>
                </c:pt>
                <c:pt idx="112">
                  <c:v>91</c:v>
                </c:pt>
                <c:pt idx="113">
                  <c:v>91</c:v>
                </c:pt>
                <c:pt idx="114">
                  <c:v>95</c:v>
                </c:pt>
                <c:pt idx="115">
                  <c:v>95</c:v>
                </c:pt>
                <c:pt idx="116">
                  <c:v>96</c:v>
                </c:pt>
                <c:pt idx="117">
                  <c:v>98</c:v>
                </c:pt>
                <c:pt idx="118">
                  <c:v>101</c:v>
                </c:pt>
                <c:pt idx="119">
                  <c:v>104</c:v>
                </c:pt>
                <c:pt idx="120">
                  <c:v>106</c:v>
                </c:pt>
                <c:pt idx="121">
                  <c:v>108</c:v>
                </c:pt>
                <c:pt idx="122">
                  <c:v>109</c:v>
                </c:pt>
                <c:pt idx="123">
                  <c:v>111</c:v>
                </c:pt>
                <c:pt idx="124">
                  <c:v>115</c:v>
                </c:pt>
                <c:pt idx="125">
                  <c:v>117</c:v>
                </c:pt>
                <c:pt idx="126">
                  <c:v>118</c:v>
                </c:pt>
                <c:pt idx="127">
                  <c:v>119</c:v>
                </c:pt>
                <c:pt idx="128">
                  <c:v>120</c:v>
                </c:pt>
                <c:pt idx="129">
                  <c:v>123</c:v>
                </c:pt>
                <c:pt idx="130">
                  <c:v>125</c:v>
                </c:pt>
                <c:pt idx="131">
                  <c:v>126</c:v>
                </c:pt>
                <c:pt idx="132">
                  <c:v>128</c:v>
                </c:pt>
                <c:pt idx="133">
                  <c:v>130</c:v>
                </c:pt>
                <c:pt idx="134">
                  <c:v>131</c:v>
                </c:pt>
                <c:pt idx="135">
                  <c:v>133</c:v>
                </c:pt>
                <c:pt idx="136">
                  <c:v>135</c:v>
                </c:pt>
                <c:pt idx="137">
                  <c:v>136</c:v>
                </c:pt>
                <c:pt idx="138">
                  <c:v>137</c:v>
                </c:pt>
                <c:pt idx="139">
                  <c:v>140</c:v>
                </c:pt>
                <c:pt idx="140">
                  <c:v>141</c:v>
                </c:pt>
                <c:pt idx="141">
                  <c:v>143</c:v>
                </c:pt>
                <c:pt idx="142">
                  <c:v>144</c:v>
                </c:pt>
                <c:pt idx="143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0C8D-4C79-81D7-0C9510C33B09}"/>
            </c:ext>
          </c:extLst>
        </c:ser>
        <c:ser>
          <c:idx val="15"/>
          <c:order val="5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5</c:v>
                </c:pt>
                <c:pt idx="27">
                  <c:v>5</c:v>
                </c:pt>
                <c:pt idx="28">
                  <c:v>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7</c:v>
                </c:pt>
                <c:pt idx="39">
                  <c:v>7</c:v>
                </c:pt>
                <c:pt idx="40">
                  <c:v>7</c:v>
                </c:pt>
                <c:pt idx="41">
                  <c:v>7</c:v>
                </c:pt>
                <c:pt idx="42">
                  <c:v>7</c:v>
                </c:pt>
                <c:pt idx="43">
                  <c:v>7</c:v>
                </c:pt>
                <c:pt idx="44">
                  <c:v>7</c:v>
                </c:pt>
                <c:pt idx="45">
                  <c:v>8</c:v>
                </c:pt>
                <c:pt idx="46">
                  <c:v>8</c:v>
                </c:pt>
                <c:pt idx="47">
                  <c:v>8</c:v>
                </c:pt>
                <c:pt idx="48">
                  <c:v>8</c:v>
                </c:pt>
                <c:pt idx="49">
                  <c:v>8</c:v>
                </c:pt>
                <c:pt idx="50">
                  <c:v>8</c:v>
                </c:pt>
                <c:pt idx="51">
                  <c:v>8</c:v>
                </c:pt>
                <c:pt idx="52">
                  <c:v>8</c:v>
                </c:pt>
                <c:pt idx="53">
                  <c:v>8</c:v>
                </c:pt>
                <c:pt idx="54">
                  <c:v>8</c:v>
                </c:pt>
                <c:pt idx="55">
                  <c:v>10</c:v>
                </c:pt>
                <c:pt idx="56">
                  <c:v>10</c:v>
                </c:pt>
                <c:pt idx="57">
                  <c:v>11</c:v>
                </c:pt>
                <c:pt idx="58">
                  <c:v>11</c:v>
                </c:pt>
                <c:pt idx="59">
                  <c:v>11</c:v>
                </c:pt>
                <c:pt idx="60">
                  <c:v>11</c:v>
                </c:pt>
                <c:pt idx="61">
                  <c:v>11</c:v>
                </c:pt>
                <c:pt idx="62">
                  <c:v>11</c:v>
                </c:pt>
                <c:pt idx="63">
                  <c:v>13</c:v>
                </c:pt>
                <c:pt idx="64">
                  <c:v>13</c:v>
                </c:pt>
                <c:pt idx="65">
                  <c:v>14</c:v>
                </c:pt>
                <c:pt idx="66">
                  <c:v>14</c:v>
                </c:pt>
                <c:pt idx="67">
                  <c:v>14</c:v>
                </c:pt>
                <c:pt idx="68">
                  <c:v>14</c:v>
                </c:pt>
                <c:pt idx="69">
                  <c:v>15</c:v>
                </c:pt>
                <c:pt idx="70">
                  <c:v>16</c:v>
                </c:pt>
                <c:pt idx="71">
                  <c:v>16</c:v>
                </c:pt>
                <c:pt idx="72">
                  <c:v>17</c:v>
                </c:pt>
                <c:pt idx="73">
                  <c:v>17</c:v>
                </c:pt>
                <c:pt idx="74">
                  <c:v>17</c:v>
                </c:pt>
                <c:pt idx="75">
                  <c:v>17</c:v>
                </c:pt>
                <c:pt idx="76">
                  <c:v>17</c:v>
                </c:pt>
                <c:pt idx="77">
                  <c:v>18</c:v>
                </c:pt>
                <c:pt idx="78">
                  <c:v>18</c:v>
                </c:pt>
                <c:pt idx="79">
                  <c:v>18</c:v>
                </c:pt>
                <c:pt idx="80">
                  <c:v>19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21</c:v>
                </c:pt>
                <c:pt idx="85">
                  <c:v>21</c:v>
                </c:pt>
                <c:pt idx="86">
                  <c:v>21</c:v>
                </c:pt>
                <c:pt idx="87">
                  <c:v>24</c:v>
                </c:pt>
                <c:pt idx="88">
                  <c:v>24</c:v>
                </c:pt>
                <c:pt idx="89">
                  <c:v>24</c:v>
                </c:pt>
                <c:pt idx="90">
                  <c:v>24</c:v>
                </c:pt>
                <c:pt idx="91">
                  <c:v>24</c:v>
                </c:pt>
                <c:pt idx="92">
                  <c:v>24</c:v>
                </c:pt>
                <c:pt idx="93">
                  <c:v>25</c:v>
                </c:pt>
                <c:pt idx="94">
                  <c:v>25</c:v>
                </c:pt>
                <c:pt idx="95">
                  <c:v>26</c:v>
                </c:pt>
                <c:pt idx="96">
                  <c:v>26</c:v>
                </c:pt>
                <c:pt idx="97">
                  <c:v>26</c:v>
                </c:pt>
                <c:pt idx="98">
                  <c:v>26</c:v>
                </c:pt>
                <c:pt idx="99">
                  <c:v>26</c:v>
                </c:pt>
                <c:pt idx="100">
                  <c:v>26</c:v>
                </c:pt>
                <c:pt idx="101">
                  <c:v>26</c:v>
                </c:pt>
                <c:pt idx="102">
                  <c:v>26</c:v>
                </c:pt>
                <c:pt idx="103">
                  <c:v>27</c:v>
                </c:pt>
                <c:pt idx="104">
                  <c:v>27</c:v>
                </c:pt>
                <c:pt idx="105">
                  <c:v>28</c:v>
                </c:pt>
                <c:pt idx="106">
                  <c:v>28</c:v>
                </c:pt>
                <c:pt idx="107">
                  <c:v>29</c:v>
                </c:pt>
                <c:pt idx="108">
                  <c:v>29</c:v>
                </c:pt>
                <c:pt idx="109">
                  <c:v>31</c:v>
                </c:pt>
                <c:pt idx="110">
                  <c:v>31</c:v>
                </c:pt>
                <c:pt idx="111">
                  <c:v>31</c:v>
                </c:pt>
                <c:pt idx="112">
                  <c:v>31</c:v>
                </c:pt>
                <c:pt idx="113">
                  <c:v>31</c:v>
                </c:pt>
                <c:pt idx="114">
                  <c:v>31</c:v>
                </c:pt>
                <c:pt idx="115">
                  <c:v>32</c:v>
                </c:pt>
                <c:pt idx="116">
                  <c:v>33</c:v>
                </c:pt>
                <c:pt idx="117">
                  <c:v>33</c:v>
                </c:pt>
                <c:pt idx="118">
                  <c:v>34</c:v>
                </c:pt>
                <c:pt idx="119">
                  <c:v>35</c:v>
                </c:pt>
                <c:pt idx="120">
                  <c:v>35</c:v>
                </c:pt>
                <c:pt idx="121">
                  <c:v>35</c:v>
                </c:pt>
                <c:pt idx="122">
                  <c:v>36</c:v>
                </c:pt>
                <c:pt idx="123">
                  <c:v>37</c:v>
                </c:pt>
                <c:pt idx="124">
                  <c:v>39</c:v>
                </c:pt>
                <c:pt idx="125">
                  <c:v>40</c:v>
                </c:pt>
                <c:pt idx="126">
                  <c:v>41</c:v>
                </c:pt>
                <c:pt idx="127">
                  <c:v>41</c:v>
                </c:pt>
                <c:pt idx="128">
                  <c:v>42</c:v>
                </c:pt>
                <c:pt idx="129">
                  <c:v>42</c:v>
                </c:pt>
                <c:pt idx="130">
                  <c:v>42</c:v>
                </c:pt>
                <c:pt idx="131">
                  <c:v>43</c:v>
                </c:pt>
                <c:pt idx="132">
                  <c:v>44</c:v>
                </c:pt>
                <c:pt idx="133">
                  <c:v>44</c:v>
                </c:pt>
                <c:pt idx="134">
                  <c:v>49</c:v>
                </c:pt>
                <c:pt idx="135">
                  <c:v>50</c:v>
                </c:pt>
                <c:pt idx="136">
                  <c:v>51</c:v>
                </c:pt>
                <c:pt idx="137">
                  <c:v>52</c:v>
                </c:pt>
                <c:pt idx="138">
                  <c:v>54</c:v>
                </c:pt>
                <c:pt idx="139">
                  <c:v>56</c:v>
                </c:pt>
                <c:pt idx="140">
                  <c:v>57</c:v>
                </c:pt>
                <c:pt idx="141">
                  <c:v>60</c:v>
                </c:pt>
                <c:pt idx="142">
                  <c:v>60</c:v>
                </c:pt>
                <c:pt idx="143">
                  <c:v>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0C8D-4C79-81D7-0C9510C33B09}"/>
            </c:ext>
          </c:extLst>
        </c:ser>
        <c:ser>
          <c:idx val="16"/>
          <c:order val="6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3</c:v>
                </c:pt>
                <c:pt idx="15">
                  <c:v>4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7</c:v>
                </c:pt>
                <c:pt idx="24">
                  <c:v>7</c:v>
                </c:pt>
                <c:pt idx="25">
                  <c:v>7</c:v>
                </c:pt>
                <c:pt idx="26">
                  <c:v>7</c:v>
                </c:pt>
                <c:pt idx="27">
                  <c:v>7</c:v>
                </c:pt>
                <c:pt idx="28">
                  <c:v>7</c:v>
                </c:pt>
                <c:pt idx="29">
                  <c:v>7</c:v>
                </c:pt>
                <c:pt idx="30">
                  <c:v>8</c:v>
                </c:pt>
                <c:pt idx="31">
                  <c:v>9</c:v>
                </c:pt>
                <c:pt idx="32">
                  <c:v>9</c:v>
                </c:pt>
                <c:pt idx="33">
                  <c:v>9</c:v>
                </c:pt>
                <c:pt idx="34">
                  <c:v>9</c:v>
                </c:pt>
                <c:pt idx="35">
                  <c:v>9</c:v>
                </c:pt>
                <c:pt idx="36">
                  <c:v>9</c:v>
                </c:pt>
                <c:pt idx="37">
                  <c:v>9</c:v>
                </c:pt>
                <c:pt idx="38">
                  <c:v>9</c:v>
                </c:pt>
                <c:pt idx="39">
                  <c:v>9</c:v>
                </c:pt>
                <c:pt idx="40">
                  <c:v>9</c:v>
                </c:pt>
                <c:pt idx="41">
                  <c:v>9</c:v>
                </c:pt>
                <c:pt idx="42">
                  <c:v>9</c:v>
                </c:pt>
                <c:pt idx="43">
                  <c:v>9</c:v>
                </c:pt>
                <c:pt idx="44">
                  <c:v>10</c:v>
                </c:pt>
                <c:pt idx="45">
                  <c:v>11</c:v>
                </c:pt>
                <c:pt idx="46">
                  <c:v>11</c:v>
                </c:pt>
                <c:pt idx="47">
                  <c:v>12</c:v>
                </c:pt>
                <c:pt idx="48">
                  <c:v>14</c:v>
                </c:pt>
                <c:pt idx="49">
                  <c:v>15</c:v>
                </c:pt>
                <c:pt idx="50">
                  <c:v>15</c:v>
                </c:pt>
                <c:pt idx="51">
                  <c:v>15</c:v>
                </c:pt>
                <c:pt idx="52">
                  <c:v>15</c:v>
                </c:pt>
                <c:pt idx="53">
                  <c:v>16</c:v>
                </c:pt>
                <c:pt idx="54">
                  <c:v>16</c:v>
                </c:pt>
                <c:pt idx="55">
                  <c:v>16</c:v>
                </c:pt>
                <c:pt idx="56">
                  <c:v>16</c:v>
                </c:pt>
                <c:pt idx="57">
                  <c:v>17</c:v>
                </c:pt>
                <c:pt idx="58">
                  <c:v>17</c:v>
                </c:pt>
                <c:pt idx="59">
                  <c:v>17</c:v>
                </c:pt>
                <c:pt idx="60">
                  <c:v>17</c:v>
                </c:pt>
                <c:pt idx="61">
                  <c:v>19</c:v>
                </c:pt>
                <c:pt idx="62">
                  <c:v>19</c:v>
                </c:pt>
                <c:pt idx="63">
                  <c:v>20</c:v>
                </c:pt>
                <c:pt idx="64">
                  <c:v>20</c:v>
                </c:pt>
                <c:pt idx="65">
                  <c:v>21</c:v>
                </c:pt>
                <c:pt idx="66">
                  <c:v>21</c:v>
                </c:pt>
                <c:pt idx="67">
                  <c:v>22</c:v>
                </c:pt>
                <c:pt idx="68">
                  <c:v>23</c:v>
                </c:pt>
                <c:pt idx="69">
                  <c:v>23</c:v>
                </c:pt>
                <c:pt idx="70">
                  <c:v>24</c:v>
                </c:pt>
                <c:pt idx="71">
                  <c:v>24</c:v>
                </c:pt>
                <c:pt idx="72">
                  <c:v>24</c:v>
                </c:pt>
                <c:pt idx="73">
                  <c:v>25</c:v>
                </c:pt>
                <c:pt idx="74">
                  <c:v>25</c:v>
                </c:pt>
                <c:pt idx="75">
                  <c:v>27</c:v>
                </c:pt>
                <c:pt idx="76">
                  <c:v>28</c:v>
                </c:pt>
                <c:pt idx="77">
                  <c:v>28</c:v>
                </c:pt>
                <c:pt idx="78">
                  <c:v>28</c:v>
                </c:pt>
                <c:pt idx="79">
                  <c:v>29</c:v>
                </c:pt>
                <c:pt idx="80">
                  <c:v>29</c:v>
                </c:pt>
                <c:pt idx="81">
                  <c:v>29</c:v>
                </c:pt>
                <c:pt idx="82">
                  <c:v>31</c:v>
                </c:pt>
                <c:pt idx="83">
                  <c:v>31</c:v>
                </c:pt>
                <c:pt idx="84">
                  <c:v>32</c:v>
                </c:pt>
                <c:pt idx="85">
                  <c:v>33</c:v>
                </c:pt>
                <c:pt idx="86">
                  <c:v>35</c:v>
                </c:pt>
                <c:pt idx="87">
                  <c:v>36</c:v>
                </c:pt>
                <c:pt idx="88">
                  <c:v>36</c:v>
                </c:pt>
                <c:pt idx="89">
                  <c:v>37</c:v>
                </c:pt>
                <c:pt idx="90">
                  <c:v>37</c:v>
                </c:pt>
                <c:pt idx="91">
                  <c:v>38</c:v>
                </c:pt>
                <c:pt idx="92">
                  <c:v>39</c:v>
                </c:pt>
                <c:pt idx="93">
                  <c:v>41</c:v>
                </c:pt>
                <c:pt idx="94">
                  <c:v>42</c:v>
                </c:pt>
                <c:pt idx="95">
                  <c:v>42</c:v>
                </c:pt>
                <c:pt idx="96">
                  <c:v>43</c:v>
                </c:pt>
                <c:pt idx="97">
                  <c:v>43</c:v>
                </c:pt>
                <c:pt idx="98">
                  <c:v>46</c:v>
                </c:pt>
                <c:pt idx="99">
                  <c:v>47</c:v>
                </c:pt>
                <c:pt idx="100">
                  <c:v>47</c:v>
                </c:pt>
                <c:pt idx="101">
                  <c:v>49</c:v>
                </c:pt>
                <c:pt idx="102">
                  <c:v>51</c:v>
                </c:pt>
                <c:pt idx="103">
                  <c:v>51</c:v>
                </c:pt>
                <c:pt idx="104">
                  <c:v>51</c:v>
                </c:pt>
                <c:pt idx="105">
                  <c:v>51</c:v>
                </c:pt>
                <c:pt idx="106">
                  <c:v>51</c:v>
                </c:pt>
                <c:pt idx="107">
                  <c:v>51</c:v>
                </c:pt>
                <c:pt idx="108">
                  <c:v>51</c:v>
                </c:pt>
                <c:pt idx="109">
                  <c:v>51</c:v>
                </c:pt>
                <c:pt idx="110">
                  <c:v>54</c:v>
                </c:pt>
                <c:pt idx="111">
                  <c:v>54</c:v>
                </c:pt>
                <c:pt idx="112">
                  <c:v>55</c:v>
                </c:pt>
                <c:pt idx="113">
                  <c:v>58</c:v>
                </c:pt>
                <c:pt idx="114">
                  <c:v>58</c:v>
                </c:pt>
                <c:pt idx="115">
                  <c:v>60</c:v>
                </c:pt>
                <c:pt idx="116">
                  <c:v>61</c:v>
                </c:pt>
                <c:pt idx="117">
                  <c:v>61</c:v>
                </c:pt>
                <c:pt idx="118">
                  <c:v>61</c:v>
                </c:pt>
                <c:pt idx="119">
                  <c:v>62</c:v>
                </c:pt>
                <c:pt idx="120">
                  <c:v>62</c:v>
                </c:pt>
                <c:pt idx="121">
                  <c:v>62</c:v>
                </c:pt>
                <c:pt idx="122">
                  <c:v>64</c:v>
                </c:pt>
                <c:pt idx="123">
                  <c:v>67</c:v>
                </c:pt>
                <c:pt idx="124">
                  <c:v>69</c:v>
                </c:pt>
                <c:pt idx="125">
                  <c:v>72</c:v>
                </c:pt>
                <c:pt idx="126">
                  <c:v>73</c:v>
                </c:pt>
                <c:pt idx="127">
                  <c:v>74</c:v>
                </c:pt>
                <c:pt idx="128">
                  <c:v>78</c:v>
                </c:pt>
                <c:pt idx="129">
                  <c:v>78</c:v>
                </c:pt>
                <c:pt idx="130">
                  <c:v>81</c:v>
                </c:pt>
                <c:pt idx="131">
                  <c:v>83</c:v>
                </c:pt>
                <c:pt idx="132">
                  <c:v>83</c:v>
                </c:pt>
                <c:pt idx="133">
                  <c:v>86</c:v>
                </c:pt>
                <c:pt idx="134">
                  <c:v>87</c:v>
                </c:pt>
                <c:pt idx="135">
                  <c:v>89</c:v>
                </c:pt>
                <c:pt idx="136">
                  <c:v>90</c:v>
                </c:pt>
                <c:pt idx="137">
                  <c:v>91</c:v>
                </c:pt>
                <c:pt idx="138">
                  <c:v>94</c:v>
                </c:pt>
                <c:pt idx="139">
                  <c:v>94</c:v>
                </c:pt>
                <c:pt idx="140">
                  <c:v>97</c:v>
                </c:pt>
                <c:pt idx="141">
                  <c:v>99</c:v>
                </c:pt>
                <c:pt idx="142">
                  <c:v>100</c:v>
                </c:pt>
                <c:pt idx="143">
                  <c:v>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0C8D-4C79-81D7-0C9510C33B09}"/>
            </c:ext>
          </c:extLst>
        </c:ser>
        <c:ser>
          <c:idx val="17"/>
          <c:order val="7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0C8D-4C79-81D7-0C9510C33B09}"/>
            </c:ext>
          </c:extLst>
        </c:ser>
        <c:ser>
          <c:idx val="18"/>
          <c:order val="8"/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0C8D-4C79-81D7-0C9510C33B09}"/>
            </c:ext>
          </c:extLst>
        </c:ser>
        <c:ser>
          <c:idx val="0"/>
          <c:order val="9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6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14</c:v>
                </c:pt>
                <c:pt idx="14">
                  <c:v>14</c:v>
                </c:pt>
                <c:pt idx="15">
                  <c:v>15</c:v>
                </c:pt>
                <c:pt idx="16">
                  <c:v>15</c:v>
                </c:pt>
                <c:pt idx="17">
                  <c:v>16</c:v>
                </c:pt>
                <c:pt idx="18">
                  <c:v>16</c:v>
                </c:pt>
                <c:pt idx="19">
                  <c:v>17</c:v>
                </c:pt>
                <c:pt idx="20">
                  <c:v>18</c:v>
                </c:pt>
                <c:pt idx="21">
                  <c:v>18</c:v>
                </c:pt>
                <c:pt idx="22">
                  <c:v>18</c:v>
                </c:pt>
                <c:pt idx="23">
                  <c:v>18</c:v>
                </c:pt>
                <c:pt idx="24">
                  <c:v>18</c:v>
                </c:pt>
                <c:pt idx="25">
                  <c:v>19</c:v>
                </c:pt>
                <c:pt idx="26">
                  <c:v>19</c:v>
                </c:pt>
                <c:pt idx="27">
                  <c:v>19</c:v>
                </c:pt>
                <c:pt idx="28">
                  <c:v>19</c:v>
                </c:pt>
                <c:pt idx="29">
                  <c:v>19</c:v>
                </c:pt>
                <c:pt idx="30">
                  <c:v>19</c:v>
                </c:pt>
                <c:pt idx="31">
                  <c:v>20</c:v>
                </c:pt>
                <c:pt idx="32">
                  <c:v>22</c:v>
                </c:pt>
                <c:pt idx="33">
                  <c:v>23</c:v>
                </c:pt>
                <c:pt idx="34">
                  <c:v>23</c:v>
                </c:pt>
                <c:pt idx="35">
                  <c:v>23</c:v>
                </c:pt>
                <c:pt idx="36">
                  <c:v>24</c:v>
                </c:pt>
                <c:pt idx="37">
                  <c:v>26</c:v>
                </c:pt>
                <c:pt idx="38">
                  <c:v>29</c:v>
                </c:pt>
                <c:pt idx="39">
                  <c:v>30</c:v>
                </c:pt>
                <c:pt idx="40">
                  <c:v>32</c:v>
                </c:pt>
                <c:pt idx="41">
                  <c:v>32</c:v>
                </c:pt>
                <c:pt idx="42">
                  <c:v>34</c:v>
                </c:pt>
                <c:pt idx="43">
                  <c:v>35</c:v>
                </c:pt>
                <c:pt idx="44">
                  <c:v>35</c:v>
                </c:pt>
                <c:pt idx="45">
                  <c:v>36</c:v>
                </c:pt>
                <c:pt idx="46">
                  <c:v>36</c:v>
                </c:pt>
                <c:pt idx="47">
                  <c:v>39</c:v>
                </c:pt>
                <c:pt idx="48">
                  <c:v>39</c:v>
                </c:pt>
                <c:pt idx="49">
                  <c:v>39</c:v>
                </c:pt>
                <c:pt idx="50">
                  <c:v>39</c:v>
                </c:pt>
                <c:pt idx="51">
                  <c:v>40</c:v>
                </c:pt>
                <c:pt idx="52">
                  <c:v>41</c:v>
                </c:pt>
                <c:pt idx="53">
                  <c:v>43</c:v>
                </c:pt>
                <c:pt idx="54">
                  <c:v>45</c:v>
                </c:pt>
                <c:pt idx="55">
                  <c:v>45</c:v>
                </c:pt>
                <c:pt idx="56">
                  <c:v>47</c:v>
                </c:pt>
                <c:pt idx="57">
                  <c:v>48</c:v>
                </c:pt>
                <c:pt idx="58">
                  <c:v>49</c:v>
                </c:pt>
                <c:pt idx="59">
                  <c:v>49</c:v>
                </c:pt>
                <c:pt idx="60">
                  <c:v>50</c:v>
                </c:pt>
                <c:pt idx="61">
                  <c:v>50</c:v>
                </c:pt>
                <c:pt idx="62">
                  <c:v>50</c:v>
                </c:pt>
                <c:pt idx="63">
                  <c:v>52</c:v>
                </c:pt>
                <c:pt idx="64">
                  <c:v>52</c:v>
                </c:pt>
                <c:pt idx="65">
                  <c:v>52</c:v>
                </c:pt>
                <c:pt idx="66">
                  <c:v>53</c:v>
                </c:pt>
                <c:pt idx="67">
                  <c:v>53</c:v>
                </c:pt>
                <c:pt idx="68">
                  <c:v>54</c:v>
                </c:pt>
                <c:pt idx="69">
                  <c:v>54</c:v>
                </c:pt>
                <c:pt idx="70">
                  <c:v>54</c:v>
                </c:pt>
                <c:pt idx="71">
                  <c:v>56</c:v>
                </c:pt>
                <c:pt idx="72">
                  <c:v>56</c:v>
                </c:pt>
                <c:pt idx="73">
                  <c:v>57</c:v>
                </c:pt>
                <c:pt idx="74">
                  <c:v>58</c:v>
                </c:pt>
                <c:pt idx="75">
                  <c:v>61</c:v>
                </c:pt>
                <c:pt idx="76">
                  <c:v>61</c:v>
                </c:pt>
                <c:pt idx="77">
                  <c:v>61</c:v>
                </c:pt>
                <c:pt idx="78">
                  <c:v>62</c:v>
                </c:pt>
                <c:pt idx="79">
                  <c:v>62</c:v>
                </c:pt>
                <c:pt idx="80">
                  <c:v>63</c:v>
                </c:pt>
                <c:pt idx="81">
                  <c:v>65</c:v>
                </c:pt>
                <c:pt idx="82">
                  <c:v>65</c:v>
                </c:pt>
                <c:pt idx="83">
                  <c:v>66</c:v>
                </c:pt>
                <c:pt idx="84">
                  <c:v>71</c:v>
                </c:pt>
                <c:pt idx="85">
                  <c:v>73</c:v>
                </c:pt>
                <c:pt idx="86">
                  <c:v>75</c:v>
                </c:pt>
                <c:pt idx="87">
                  <c:v>76</c:v>
                </c:pt>
                <c:pt idx="88">
                  <c:v>79</c:v>
                </c:pt>
                <c:pt idx="89">
                  <c:v>83</c:v>
                </c:pt>
                <c:pt idx="90">
                  <c:v>84</c:v>
                </c:pt>
                <c:pt idx="91">
                  <c:v>87</c:v>
                </c:pt>
                <c:pt idx="92">
                  <c:v>89</c:v>
                </c:pt>
                <c:pt idx="93">
                  <c:v>90</c:v>
                </c:pt>
                <c:pt idx="94">
                  <c:v>90</c:v>
                </c:pt>
                <c:pt idx="95">
                  <c:v>91</c:v>
                </c:pt>
                <c:pt idx="96">
                  <c:v>93</c:v>
                </c:pt>
                <c:pt idx="97">
                  <c:v>93</c:v>
                </c:pt>
                <c:pt idx="98">
                  <c:v>95</c:v>
                </c:pt>
                <c:pt idx="99">
                  <c:v>98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107</c:v>
                </c:pt>
                <c:pt idx="105">
                  <c:v>111</c:v>
                </c:pt>
                <c:pt idx="106">
                  <c:v>111</c:v>
                </c:pt>
                <c:pt idx="107">
                  <c:v>113</c:v>
                </c:pt>
                <c:pt idx="108">
                  <c:v>114</c:v>
                </c:pt>
                <c:pt idx="109">
                  <c:v>114</c:v>
                </c:pt>
                <c:pt idx="110">
                  <c:v>114</c:v>
                </c:pt>
                <c:pt idx="111">
                  <c:v>115</c:v>
                </c:pt>
                <c:pt idx="112">
                  <c:v>117</c:v>
                </c:pt>
                <c:pt idx="113">
                  <c:v>117</c:v>
                </c:pt>
                <c:pt idx="114">
                  <c:v>118</c:v>
                </c:pt>
                <c:pt idx="115">
                  <c:v>119</c:v>
                </c:pt>
                <c:pt idx="116">
                  <c:v>121</c:v>
                </c:pt>
                <c:pt idx="117">
                  <c:v>125</c:v>
                </c:pt>
                <c:pt idx="118">
                  <c:v>125</c:v>
                </c:pt>
                <c:pt idx="119">
                  <c:v>125</c:v>
                </c:pt>
                <c:pt idx="120">
                  <c:v>129</c:v>
                </c:pt>
                <c:pt idx="121">
                  <c:v>133</c:v>
                </c:pt>
                <c:pt idx="122">
                  <c:v>133</c:v>
                </c:pt>
                <c:pt idx="123">
                  <c:v>133</c:v>
                </c:pt>
                <c:pt idx="124">
                  <c:v>134</c:v>
                </c:pt>
                <c:pt idx="125">
                  <c:v>136</c:v>
                </c:pt>
                <c:pt idx="126">
                  <c:v>138</c:v>
                </c:pt>
                <c:pt idx="127">
                  <c:v>139</c:v>
                </c:pt>
                <c:pt idx="128">
                  <c:v>141</c:v>
                </c:pt>
                <c:pt idx="129">
                  <c:v>146</c:v>
                </c:pt>
                <c:pt idx="130">
                  <c:v>149</c:v>
                </c:pt>
                <c:pt idx="131">
                  <c:v>150</c:v>
                </c:pt>
                <c:pt idx="132">
                  <c:v>154</c:v>
                </c:pt>
                <c:pt idx="133">
                  <c:v>158</c:v>
                </c:pt>
                <c:pt idx="134">
                  <c:v>163</c:v>
                </c:pt>
                <c:pt idx="135">
                  <c:v>164</c:v>
                </c:pt>
                <c:pt idx="136">
                  <c:v>164</c:v>
                </c:pt>
                <c:pt idx="137">
                  <c:v>166</c:v>
                </c:pt>
                <c:pt idx="138">
                  <c:v>169</c:v>
                </c:pt>
                <c:pt idx="139">
                  <c:v>172</c:v>
                </c:pt>
                <c:pt idx="140">
                  <c:v>173</c:v>
                </c:pt>
                <c:pt idx="141">
                  <c:v>173</c:v>
                </c:pt>
                <c:pt idx="142">
                  <c:v>176</c:v>
                </c:pt>
                <c:pt idx="143">
                  <c:v>181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0C8D-4C79-81D7-0C9510C33B09}"/>
            </c:ext>
          </c:extLst>
        </c:ser>
        <c:ser>
          <c:idx val="1"/>
          <c:order val="1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5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7</c:v>
                </c:pt>
                <c:pt idx="8">
                  <c:v>8</c:v>
                </c:pt>
                <c:pt idx="9">
                  <c:v>8</c:v>
                </c:pt>
                <c:pt idx="10">
                  <c:v>9</c:v>
                </c:pt>
                <c:pt idx="11">
                  <c:v>9</c:v>
                </c:pt>
                <c:pt idx="12">
                  <c:v>10</c:v>
                </c:pt>
                <c:pt idx="13">
                  <c:v>10</c:v>
                </c:pt>
                <c:pt idx="14">
                  <c:v>10</c:v>
                </c:pt>
                <c:pt idx="15">
                  <c:v>11</c:v>
                </c:pt>
                <c:pt idx="16">
                  <c:v>11</c:v>
                </c:pt>
                <c:pt idx="17">
                  <c:v>11</c:v>
                </c:pt>
                <c:pt idx="18">
                  <c:v>12</c:v>
                </c:pt>
                <c:pt idx="19">
                  <c:v>12</c:v>
                </c:pt>
                <c:pt idx="20">
                  <c:v>15</c:v>
                </c:pt>
                <c:pt idx="21">
                  <c:v>15</c:v>
                </c:pt>
                <c:pt idx="22">
                  <c:v>16</c:v>
                </c:pt>
                <c:pt idx="23">
                  <c:v>17</c:v>
                </c:pt>
                <c:pt idx="24">
                  <c:v>18</c:v>
                </c:pt>
                <c:pt idx="25">
                  <c:v>19</c:v>
                </c:pt>
                <c:pt idx="26">
                  <c:v>19</c:v>
                </c:pt>
                <c:pt idx="27">
                  <c:v>19</c:v>
                </c:pt>
                <c:pt idx="28">
                  <c:v>19</c:v>
                </c:pt>
                <c:pt idx="29">
                  <c:v>20</c:v>
                </c:pt>
                <c:pt idx="30">
                  <c:v>20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20</c:v>
                </c:pt>
                <c:pt idx="40">
                  <c:v>21</c:v>
                </c:pt>
                <c:pt idx="41">
                  <c:v>21</c:v>
                </c:pt>
                <c:pt idx="42">
                  <c:v>21</c:v>
                </c:pt>
                <c:pt idx="43">
                  <c:v>21</c:v>
                </c:pt>
                <c:pt idx="44">
                  <c:v>21</c:v>
                </c:pt>
                <c:pt idx="45">
                  <c:v>21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21</c:v>
                </c:pt>
                <c:pt idx="50">
                  <c:v>21</c:v>
                </c:pt>
                <c:pt idx="51">
                  <c:v>21</c:v>
                </c:pt>
                <c:pt idx="52">
                  <c:v>22</c:v>
                </c:pt>
                <c:pt idx="53">
                  <c:v>23</c:v>
                </c:pt>
                <c:pt idx="54">
                  <c:v>23</c:v>
                </c:pt>
                <c:pt idx="55">
                  <c:v>24</c:v>
                </c:pt>
                <c:pt idx="56">
                  <c:v>25</c:v>
                </c:pt>
                <c:pt idx="57">
                  <c:v>25</c:v>
                </c:pt>
                <c:pt idx="58">
                  <c:v>26</c:v>
                </c:pt>
                <c:pt idx="59">
                  <c:v>28</c:v>
                </c:pt>
                <c:pt idx="60">
                  <c:v>30</c:v>
                </c:pt>
                <c:pt idx="61">
                  <c:v>32</c:v>
                </c:pt>
                <c:pt idx="62">
                  <c:v>34</c:v>
                </c:pt>
                <c:pt idx="63">
                  <c:v>35</c:v>
                </c:pt>
                <c:pt idx="64">
                  <c:v>36</c:v>
                </c:pt>
                <c:pt idx="65">
                  <c:v>36</c:v>
                </c:pt>
                <c:pt idx="66">
                  <c:v>38</c:v>
                </c:pt>
                <c:pt idx="67">
                  <c:v>38</c:v>
                </c:pt>
                <c:pt idx="68">
                  <c:v>39</c:v>
                </c:pt>
                <c:pt idx="69">
                  <c:v>40</c:v>
                </c:pt>
                <c:pt idx="70">
                  <c:v>40</c:v>
                </c:pt>
                <c:pt idx="71">
                  <c:v>41</c:v>
                </c:pt>
                <c:pt idx="72">
                  <c:v>41</c:v>
                </c:pt>
                <c:pt idx="73">
                  <c:v>43</c:v>
                </c:pt>
                <c:pt idx="74">
                  <c:v>44</c:v>
                </c:pt>
                <c:pt idx="75">
                  <c:v>44</c:v>
                </c:pt>
                <c:pt idx="76">
                  <c:v>44</c:v>
                </c:pt>
                <c:pt idx="77">
                  <c:v>47</c:v>
                </c:pt>
                <c:pt idx="78">
                  <c:v>48</c:v>
                </c:pt>
                <c:pt idx="79">
                  <c:v>48</c:v>
                </c:pt>
                <c:pt idx="80">
                  <c:v>48</c:v>
                </c:pt>
                <c:pt idx="81">
                  <c:v>49</c:v>
                </c:pt>
                <c:pt idx="82">
                  <c:v>50</c:v>
                </c:pt>
                <c:pt idx="83">
                  <c:v>51</c:v>
                </c:pt>
                <c:pt idx="84">
                  <c:v>52</c:v>
                </c:pt>
                <c:pt idx="85">
                  <c:v>52</c:v>
                </c:pt>
                <c:pt idx="86">
                  <c:v>55</c:v>
                </c:pt>
                <c:pt idx="87">
                  <c:v>56</c:v>
                </c:pt>
                <c:pt idx="88">
                  <c:v>56</c:v>
                </c:pt>
                <c:pt idx="89">
                  <c:v>57</c:v>
                </c:pt>
                <c:pt idx="90">
                  <c:v>59</c:v>
                </c:pt>
                <c:pt idx="91">
                  <c:v>59</c:v>
                </c:pt>
                <c:pt idx="92">
                  <c:v>61</c:v>
                </c:pt>
                <c:pt idx="93">
                  <c:v>62</c:v>
                </c:pt>
                <c:pt idx="94">
                  <c:v>62</c:v>
                </c:pt>
                <c:pt idx="95">
                  <c:v>63</c:v>
                </c:pt>
                <c:pt idx="96">
                  <c:v>63</c:v>
                </c:pt>
                <c:pt idx="97">
                  <c:v>64</c:v>
                </c:pt>
                <c:pt idx="98">
                  <c:v>64</c:v>
                </c:pt>
                <c:pt idx="99">
                  <c:v>65</c:v>
                </c:pt>
                <c:pt idx="100">
                  <c:v>66</c:v>
                </c:pt>
                <c:pt idx="101">
                  <c:v>68</c:v>
                </c:pt>
                <c:pt idx="102">
                  <c:v>69</c:v>
                </c:pt>
                <c:pt idx="103">
                  <c:v>73</c:v>
                </c:pt>
                <c:pt idx="104">
                  <c:v>75</c:v>
                </c:pt>
                <c:pt idx="105">
                  <c:v>76</c:v>
                </c:pt>
                <c:pt idx="106">
                  <c:v>79</c:v>
                </c:pt>
                <c:pt idx="107">
                  <c:v>80</c:v>
                </c:pt>
                <c:pt idx="108">
                  <c:v>81</c:v>
                </c:pt>
                <c:pt idx="109">
                  <c:v>81</c:v>
                </c:pt>
                <c:pt idx="110">
                  <c:v>82</c:v>
                </c:pt>
                <c:pt idx="111">
                  <c:v>85</c:v>
                </c:pt>
                <c:pt idx="112">
                  <c:v>85</c:v>
                </c:pt>
                <c:pt idx="113">
                  <c:v>88</c:v>
                </c:pt>
                <c:pt idx="114">
                  <c:v>88</c:v>
                </c:pt>
                <c:pt idx="115">
                  <c:v>88</c:v>
                </c:pt>
                <c:pt idx="116">
                  <c:v>91</c:v>
                </c:pt>
                <c:pt idx="117">
                  <c:v>94</c:v>
                </c:pt>
                <c:pt idx="118">
                  <c:v>97</c:v>
                </c:pt>
                <c:pt idx="119">
                  <c:v>99</c:v>
                </c:pt>
                <c:pt idx="120">
                  <c:v>101</c:v>
                </c:pt>
                <c:pt idx="121">
                  <c:v>105</c:v>
                </c:pt>
                <c:pt idx="122">
                  <c:v>108</c:v>
                </c:pt>
                <c:pt idx="123">
                  <c:v>109</c:v>
                </c:pt>
                <c:pt idx="124">
                  <c:v>112</c:v>
                </c:pt>
                <c:pt idx="125">
                  <c:v>115</c:v>
                </c:pt>
                <c:pt idx="126">
                  <c:v>116</c:v>
                </c:pt>
                <c:pt idx="127">
                  <c:v>120</c:v>
                </c:pt>
                <c:pt idx="128">
                  <c:v>122</c:v>
                </c:pt>
                <c:pt idx="129">
                  <c:v>123</c:v>
                </c:pt>
                <c:pt idx="130">
                  <c:v>124</c:v>
                </c:pt>
                <c:pt idx="131">
                  <c:v>125</c:v>
                </c:pt>
                <c:pt idx="132">
                  <c:v>132</c:v>
                </c:pt>
                <c:pt idx="133">
                  <c:v>136</c:v>
                </c:pt>
                <c:pt idx="134">
                  <c:v>136</c:v>
                </c:pt>
                <c:pt idx="135">
                  <c:v>139</c:v>
                </c:pt>
                <c:pt idx="136">
                  <c:v>141</c:v>
                </c:pt>
                <c:pt idx="137">
                  <c:v>144</c:v>
                </c:pt>
                <c:pt idx="138">
                  <c:v>146</c:v>
                </c:pt>
                <c:pt idx="139">
                  <c:v>147</c:v>
                </c:pt>
                <c:pt idx="140">
                  <c:v>148</c:v>
                </c:pt>
                <c:pt idx="141">
                  <c:v>152</c:v>
                </c:pt>
                <c:pt idx="142">
                  <c:v>155</c:v>
                </c:pt>
                <c:pt idx="143">
                  <c:v>158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0C8D-4C79-81D7-0C9510C33B09}"/>
            </c:ext>
          </c:extLst>
        </c:ser>
        <c:ser>
          <c:idx val="3"/>
          <c:order val="11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7</c:v>
                </c:pt>
                <c:pt idx="13">
                  <c:v>7</c:v>
                </c:pt>
                <c:pt idx="14">
                  <c:v>7</c:v>
                </c:pt>
                <c:pt idx="15">
                  <c:v>9</c:v>
                </c:pt>
                <c:pt idx="16">
                  <c:v>9</c:v>
                </c:pt>
                <c:pt idx="17">
                  <c:v>9</c:v>
                </c:pt>
                <c:pt idx="18">
                  <c:v>10</c:v>
                </c:pt>
                <c:pt idx="19">
                  <c:v>12</c:v>
                </c:pt>
                <c:pt idx="20">
                  <c:v>12</c:v>
                </c:pt>
                <c:pt idx="21">
                  <c:v>12</c:v>
                </c:pt>
                <c:pt idx="22">
                  <c:v>12</c:v>
                </c:pt>
                <c:pt idx="23">
                  <c:v>12</c:v>
                </c:pt>
                <c:pt idx="24">
                  <c:v>12</c:v>
                </c:pt>
                <c:pt idx="25">
                  <c:v>12</c:v>
                </c:pt>
                <c:pt idx="26">
                  <c:v>12</c:v>
                </c:pt>
                <c:pt idx="27">
                  <c:v>12</c:v>
                </c:pt>
                <c:pt idx="28">
                  <c:v>12</c:v>
                </c:pt>
                <c:pt idx="29">
                  <c:v>12</c:v>
                </c:pt>
                <c:pt idx="30">
                  <c:v>12</c:v>
                </c:pt>
                <c:pt idx="31">
                  <c:v>12</c:v>
                </c:pt>
                <c:pt idx="32">
                  <c:v>13</c:v>
                </c:pt>
                <c:pt idx="33">
                  <c:v>14</c:v>
                </c:pt>
                <c:pt idx="34">
                  <c:v>14</c:v>
                </c:pt>
                <c:pt idx="35">
                  <c:v>14</c:v>
                </c:pt>
                <c:pt idx="36">
                  <c:v>14</c:v>
                </c:pt>
                <c:pt idx="37">
                  <c:v>15</c:v>
                </c:pt>
                <c:pt idx="38">
                  <c:v>15</c:v>
                </c:pt>
                <c:pt idx="39">
                  <c:v>15</c:v>
                </c:pt>
                <c:pt idx="40">
                  <c:v>15</c:v>
                </c:pt>
                <c:pt idx="41">
                  <c:v>16</c:v>
                </c:pt>
                <c:pt idx="42">
                  <c:v>17</c:v>
                </c:pt>
                <c:pt idx="43">
                  <c:v>17</c:v>
                </c:pt>
                <c:pt idx="44">
                  <c:v>19</c:v>
                </c:pt>
                <c:pt idx="45">
                  <c:v>21</c:v>
                </c:pt>
                <c:pt idx="46">
                  <c:v>21</c:v>
                </c:pt>
                <c:pt idx="47">
                  <c:v>21</c:v>
                </c:pt>
                <c:pt idx="48">
                  <c:v>21</c:v>
                </c:pt>
                <c:pt idx="49">
                  <c:v>22</c:v>
                </c:pt>
                <c:pt idx="50">
                  <c:v>23</c:v>
                </c:pt>
                <c:pt idx="51">
                  <c:v>23</c:v>
                </c:pt>
                <c:pt idx="52">
                  <c:v>23</c:v>
                </c:pt>
                <c:pt idx="53">
                  <c:v>23</c:v>
                </c:pt>
                <c:pt idx="54">
                  <c:v>24</c:v>
                </c:pt>
                <c:pt idx="55">
                  <c:v>25</c:v>
                </c:pt>
                <c:pt idx="56">
                  <c:v>26</c:v>
                </c:pt>
                <c:pt idx="57">
                  <c:v>27</c:v>
                </c:pt>
                <c:pt idx="58">
                  <c:v>27</c:v>
                </c:pt>
                <c:pt idx="59">
                  <c:v>27</c:v>
                </c:pt>
                <c:pt idx="60">
                  <c:v>29</c:v>
                </c:pt>
                <c:pt idx="61">
                  <c:v>30</c:v>
                </c:pt>
                <c:pt idx="62">
                  <c:v>30</c:v>
                </c:pt>
                <c:pt idx="63">
                  <c:v>30</c:v>
                </c:pt>
                <c:pt idx="64">
                  <c:v>30</c:v>
                </c:pt>
                <c:pt idx="65">
                  <c:v>31</c:v>
                </c:pt>
                <c:pt idx="66">
                  <c:v>31</c:v>
                </c:pt>
                <c:pt idx="67">
                  <c:v>33</c:v>
                </c:pt>
                <c:pt idx="68">
                  <c:v>33</c:v>
                </c:pt>
                <c:pt idx="69">
                  <c:v>33</c:v>
                </c:pt>
                <c:pt idx="70">
                  <c:v>33</c:v>
                </c:pt>
                <c:pt idx="71">
                  <c:v>33</c:v>
                </c:pt>
                <c:pt idx="72">
                  <c:v>33</c:v>
                </c:pt>
                <c:pt idx="73">
                  <c:v>33</c:v>
                </c:pt>
                <c:pt idx="74">
                  <c:v>34</c:v>
                </c:pt>
                <c:pt idx="75">
                  <c:v>34</c:v>
                </c:pt>
                <c:pt idx="76">
                  <c:v>34</c:v>
                </c:pt>
                <c:pt idx="77">
                  <c:v>36</c:v>
                </c:pt>
                <c:pt idx="78">
                  <c:v>37</c:v>
                </c:pt>
                <c:pt idx="79">
                  <c:v>37</c:v>
                </c:pt>
                <c:pt idx="80">
                  <c:v>37</c:v>
                </c:pt>
                <c:pt idx="81">
                  <c:v>37</c:v>
                </c:pt>
                <c:pt idx="82">
                  <c:v>38</c:v>
                </c:pt>
                <c:pt idx="83">
                  <c:v>38</c:v>
                </c:pt>
                <c:pt idx="84">
                  <c:v>38</c:v>
                </c:pt>
                <c:pt idx="85">
                  <c:v>39</c:v>
                </c:pt>
                <c:pt idx="86">
                  <c:v>40</c:v>
                </c:pt>
                <c:pt idx="87">
                  <c:v>40</c:v>
                </c:pt>
                <c:pt idx="88">
                  <c:v>40</c:v>
                </c:pt>
                <c:pt idx="89">
                  <c:v>42</c:v>
                </c:pt>
                <c:pt idx="90">
                  <c:v>42</c:v>
                </c:pt>
                <c:pt idx="91">
                  <c:v>42</c:v>
                </c:pt>
                <c:pt idx="92">
                  <c:v>43</c:v>
                </c:pt>
                <c:pt idx="93">
                  <c:v>44</c:v>
                </c:pt>
                <c:pt idx="94">
                  <c:v>45</c:v>
                </c:pt>
                <c:pt idx="95">
                  <c:v>46</c:v>
                </c:pt>
                <c:pt idx="96">
                  <c:v>46</c:v>
                </c:pt>
                <c:pt idx="97">
                  <c:v>46</c:v>
                </c:pt>
                <c:pt idx="98">
                  <c:v>46</c:v>
                </c:pt>
                <c:pt idx="99">
                  <c:v>46</c:v>
                </c:pt>
                <c:pt idx="100">
                  <c:v>48</c:v>
                </c:pt>
                <c:pt idx="101">
                  <c:v>48</c:v>
                </c:pt>
                <c:pt idx="102">
                  <c:v>50</c:v>
                </c:pt>
                <c:pt idx="103">
                  <c:v>51</c:v>
                </c:pt>
                <c:pt idx="104">
                  <c:v>51</c:v>
                </c:pt>
                <c:pt idx="105">
                  <c:v>52</c:v>
                </c:pt>
                <c:pt idx="106">
                  <c:v>53</c:v>
                </c:pt>
                <c:pt idx="107">
                  <c:v>54</c:v>
                </c:pt>
                <c:pt idx="108">
                  <c:v>55</c:v>
                </c:pt>
                <c:pt idx="109">
                  <c:v>57</c:v>
                </c:pt>
                <c:pt idx="110">
                  <c:v>57</c:v>
                </c:pt>
                <c:pt idx="111">
                  <c:v>58</c:v>
                </c:pt>
                <c:pt idx="112">
                  <c:v>58</c:v>
                </c:pt>
                <c:pt idx="113">
                  <c:v>60</c:v>
                </c:pt>
                <c:pt idx="114">
                  <c:v>61</c:v>
                </c:pt>
                <c:pt idx="115">
                  <c:v>61</c:v>
                </c:pt>
                <c:pt idx="116">
                  <c:v>62</c:v>
                </c:pt>
                <c:pt idx="117">
                  <c:v>62</c:v>
                </c:pt>
                <c:pt idx="118">
                  <c:v>63</c:v>
                </c:pt>
                <c:pt idx="119">
                  <c:v>63</c:v>
                </c:pt>
                <c:pt idx="120">
                  <c:v>64</c:v>
                </c:pt>
                <c:pt idx="121">
                  <c:v>65</c:v>
                </c:pt>
                <c:pt idx="122">
                  <c:v>65</c:v>
                </c:pt>
                <c:pt idx="123">
                  <c:v>69</c:v>
                </c:pt>
                <c:pt idx="124">
                  <c:v>69</c:v>
                </c:pt>
                <c:pt idx="125">
                  <c:v>72</c:v>
                </c:pt>
                <c:pt idx="126">
                  <c:v>74</c:v>
                </c:pt>
                <c:pt idx="127">
                  <c:v>74</c:v>
                </c:pt>
                <c:pt idx="128">
                  <c:v>75</c:v>
                </c:pt>
                <c:pt idx="129">
                  <c:v>76</c:v>
                </c:pt>
                <c:pt idx="130">
                  <c:v>77</c:v>
                </c:pt>
                <c:pt idx="131">
                  <c:v>81</c:v>
                </c:pt>
                <c:pt idx="132">
                  <c:v>82</c:v>
                </c:pt>
                <c:pt idx="133">
                  <c:v>83</c:v>
                </c:pt>
                <c:pt idx="134">
                  <c:v>84</c:v>
                </c:pt>
                <c:pt idx="135">
                  <c:v>84</c:v>
                </c:pt>
                <c:pt idx="136">
                  <c:v>88</c:v>
                </c:pt>
                <c:pt idx="137">
                  <c:v>90</c:v>
                </c:pt>
                <c:pt idx="138">
                  <c:v>91</c:v>
                </c:pt>
                <c:pt idx="139">
                  <c:v>91</c:v>
                </c:pt>
                <c:pt idx="140">
                  <c:v>91</c:v>
                </c:pt>
                <c:pt idx="141">
                  <c:v>92</c:v>
                </c:pt>
                <c:pt idx="142">
                  <c:v>93</c:v>
                </c:pt>
                <c:pt idx="143">
                  <c:v>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0C8D-4C79-81D7-0C9510C33B09}"/>
            </c:ext>
          </c:extLst>
        </c:ser>
        <c:ser>
          <c:idx val="4"/>
          <c:order val="12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4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7</c:v>
                </c:pt>
                <c:pt idx="28">
                  <c:v>7</c:v>
                </c:pt>
                <c:pt idx="29">
                  <c:v>7</c:v>
                </c:pt>
                <c:pt idx="30">
                  <c:v>7</c:v>
                </c:pt>
                <c:pt idx="31">
                  <c:v>10</c:v>
                </c:pt>
                <c:pt idx="32">
                  <c:v>10</c:v>
                </c:pt>
                <c:pt idx="33">
                  <c:v>11</c:v>
                </c:pt>
                <c:pt idx="34">
                  <c:v>11</c:v>
                </c:pt>
                <c:pt idx="35">
                  <c:v>12</c:v>
                </c:pt>
                <c:pt idx="36">
                  <c:v>12</c:v>
                </c:pt>
                <c:pt idx="37">
                  <c:v>12</c:v>
                </c:pt>
                <c:pt idx="38">
                  <c:v>12</c:v>
                </c:pt>
                <c:pt idx="39">
                  <c:v>12</c:v>
                </c:pt>
                <c:pt idx="40">
                  <c:v>13</c:v>
                </c:pt>
                <c:pt idx="41">
                  <c:v>13</c:v>
                </c:pt>
                <c:pt idx="42">
                  <c:v>14</c:v>
                </c:pt>
                <c:pt idx="43">
                  <c:v>14</c:v>
                </c:pt>
                <c:pt idx="44">
                  <c:v>14</c:v>
                </c:pt>
                <c:pt idx="45">
                  <c:v>14</c:v>
                </c:pt>
                <c:pt idx="46">
                  <c:v>14</c:v>
                </c:pt>
                <c:pt idx="47">
                  <c:v>14</c:v>
                </c:pt>
                <c:pt idx="48">
                  <c:v>14</c:v>
                </c:pt>
                <c:pt idx="49">
                  <c:v>14</c:v>
                </c:pt>
                <c:pt idx="50">
                  <c:v>15</c:v>
                </c:pt>
                <c:pt idx="51">
                  <c:v>15</c:v>
                </c:pt>
                <c:pt idx="52">
                  <c:v>15</c:v>
                </c:pt>
                <c:pt idx="53">
                  <c:v>16</c:v>
                </c:pt>
                <c:pt idx="54">
                  <c:v>16</c:v>
                </c:pt>
                <c:pt idx="55">
                  <c:v>16</c:v>
                </c:pt>
                <c:pt idx="56">
                  <c:v>18</c:v>
                </c:pt>
                <c:pt idx="57">
                  <c:v>18</c:v>
                </c:pt>
                <c:pt idx="58">
                  <c:v>19</c:v>
                </c:pt>
                <c:pt idx="59">
                  <c:v>21</c:v>
                </c:pt>
                <c:pt idx="60">
                  <c:v>21</c:v>
                </c:pt>
                <c:pt idx="61">
                  <c:v>21</c:v>
                </c:pt>
                <c:pt idx="62">
                  <c:v>22</c:v>
                </c:pt>
                <c:pt idx="63">
                  <c:v>22</c:v>
                </c:pt>
                <c:pt idx="64">
                  <c:v>24</c:v>
                </c:pt>
                <c:pt idx="65">
                  <c:v>24</c:v>
                </c:pt>
                <c:pt idx="66">
                  <c:v>26</c:v>
                </c:pt>
                <c:pt idx="67">
                  <c:v>26</c:v>
                </c:pt>
                <c:pt idx="68">
                  <c:v>28</c:v>
                </c:pt>
                <c:pt idx="69">
                  <c:v>29</c:v>
                </c:pt>
                <c:pt idx="70">
                  <c:v>30</c:v>
                </c:pt>
                <c:pt idx="71">
                  <c:v>31</c:v>
                </c:pt>
                <c:pt idx="72">
                  <c:v>33</c:v>
                </c:pt>
                <c:pt idx="73">
                  <c:v>34</c:v>
                </c:pt>
                <c:pt idx="74">
                  <c:v>35</c:v>
                </c:pt>
                <c:pt idx="75">
                  <c:v>35</c:v>
                </c:pt>
                <c:pt idx="76">
                  <c:v>35</c:v>
                </c:pt>
                <c:pt idx="77">
                  <c:v>38</c:v>
                </c:pt>
                <c:pt idx="78">
                  <c:v>40</c:v>
                </c:pt>
                <c:pt idx="79">
                  <c:v>40</c:v>
                </c:pt>
                <c:pt idx="80">
                  <c:v>41</c:v>
                </c:pt>
                <c:pt idx="81">
                  <c:v>43</c:v>
                </c:pt>
                <c:pt idx="82">
                  <c:v>43</c:v>
                </c:pt>
                <c:pt idx="83">
                  <c:v>45</c:v>
                </c:pt>
                <c:pt idx="84">
                  <c:v>48</c:v>
                </c:pt>
                <c:pt idx="85">
                  <c:v>48</c:v>
                </c:pt>
                <c:pt idx="86">
                  <c:v>49</c:v>
                </c:pt>
                <c:pt idx="87">
                  <c:v>49</c:v>
                </c:pt>
                <c:pt idx="88">
                  <c:v>51</c:v>
                </c:pt>
                <c:pt idx="89">
                  <c:v>52</c:v>
                </c:pt>
                <c:pt idx="90">
                  <c:v>53</c:v>
                </c:pt>
                <c:pt idx="91">
                  <c:v>54</c:v>
                </c:pt>
                <c:pt idx="92">
                  <c:v>55</c:v>
                </c:pt>
                <c:pt idx="93">
                  <c:v>57</c:v>
                </c:pt>
                <c:pt idx="94">
                  <c:v>57</c:v>
                </c:pt>
                <c:pt idx="95">
                  <c:v>58</c:v>
                </c:pt>
                <c:pt idx="96">
                  <c:v>60</c:v>
                </c:pt>
                <c:pt idx="97">
                  <c:v>63</c:v>
                </c:pt>
                <c:pt idx="98">
                  <c:v>63</c:v>
                </c:pt>
                <c:pt idx="99">
                  <c:v>68</c:v>
                </c:pt>
                <c:pt idx="100">
                  <c:v>69</c:v>
                </c:pt>
                <c:pt idx="101">
                  <c:v>71</c:v>
                </c:pt>
                <c:pt idx="102">
                  <c:v>72</c:v>
                </c:pt>
                <c:pt idx="103">
                  <c:v>72</c:v>
                </c:pt>
                <c:pt idx="104">
                  <c:v>72</c:v>
                </c:pt>
                <c:pt idx="105">
                  <c:v>74</c:v>
                </c:pt>
                <c:pt idx="106">
                  <c:v>77</c:v>
                </c:pt>
                <c:pt idx="107">
                  <c:v>78</c:v>
                </c:pt>
                <c:pt idx="108">
                  <c:v>80</c:v>
                </c:pt>
                <c:pt idx="109">
                  <c:v>82</c:v>
                </c:pt>
                <c:pt idx="110">
                  <c:v>84</c:v>
                </c:pt>
                <c:pt idx="111">
                  <c:v>84</c:v>
                </c:pt>
                <c:pt idx="112">
                  <c:v>85</c:v>
                </c:pt>
                <c:pt idx="113">
                  <c:v>85</c:v>
                </c:pt>
                <c:pt idx="114">
                  <c:v>86</c:v>
                </c:pt>
                <c:pt idx="115">
                  <c:v>86</c:v>
                </c:pt>
                <c:pt idx="116">
                  <c:v>87</c:v>
                </c:pt>
                <c:pt idx="117">
                  <c:v>89</c:v>
                </c:pt>
                <c:pt idx="118">
                  <c:v>89</c:v>
                </c:pt>
                <c:pt idx="119">
                  <c:v>90</c:v>
                </c:pt>
                <c:pt idx="120">
                  <c:v>92</c:v>
                </c:pt>
                <c:pt idx="121">
                  <c:v>92</c:v>
                </c:pt>
                <c:pt idx="122">
                  <c:v>93</c:v>
                </c:pt>
                <c:pt idx="123">
                  <c:v>96</c:v>
                </c:pt>
                <c:pt idx="124">
                  <c:v>96</c:v>
                </c:pt>
                <c:pt idx="125">
                  <c:v>97</c:v>
                </c:pt>
                <c:pt idx="126">
                  <c:v>98</c:v>
                </c:pt>
                <c:pt idx="127">
                  <c:v>101</c:v>
                </c:pt>
                <c:pt idx="128">
                  <c:v>102</c:v>
                </c:pt>
                <c:pt idx="129">
                  <c:v>103</c:v>
                </c:pt>
                <c:pt idx="130">
                  <c:v>104</c:v>
                </c:pt>
                <c:pt idx="131">
                  <c:v>107</c:v>
                </c:pt>
                <c:pt idx="132">
                  <c:v>107</c:v>
                </c:pt>
                <c:pt idx="133">
                  <c:v>107</c:v>
                </c:pt>
                <c:pt idx="134">
                  <c:v>109</c:v>
                </c:pt>
                <c:pt idx="135">
                  <c:v>111</c:v>
                </c:pt>
                <c:pt idx="136">
                  <c:v>111</c:v>
                </c:pt>
                <c:pt idx="137">
                  <c:v>112</c:v>
                </c:pt>
                <c:pt idx="138">
                  <c:v>114</c:v>
                </c:pt>
                <c:pt idx="139">
                  <c:v>115</c:v>
                </c:pt>
                <c:pt idx="140">
                  <c:v>117</c:v>
                </c:pt>
                <c:pt idx="141">
                  <c:v>119</c:v>
                </c:pt>
                <c:pt idx="142">
                  <c:v>120</c:v>
                </c:pt>
                <c:pt idx="143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0C8D-4C79-81D7-0C9510C33B09}"/>
            </c:ext>
          </c:extLst>
        </c:ser>
        <c:ser>
          <c:idx val="5"/>
          <c:order val="13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  <c:pt idx="0">
                  <c:v>1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4</c:v>
                </c:pt>
                <c:pt idx="9">
                  <c:v>4</c:v>
                </c:pt>
                <c:pt idx="10">
                  <c:v>4</c:v>
                </c:pt>
                <c:pt idx="11">
                  <c:v>5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7</c:v>
                </c:pt>
                <c:pt idx="17">
                  <c:v>11</c:v>
                </c:pt>
                <c:pt idx="18">
                  <c:v>13</c:v>
                </c:pt>
                <c:pt idx="19">
                  <c:v>14</c:v>
                </c:pt>
                <c:pt idx="20">
                  <c:v>14</c:v>
                </c:pt>
                <c:pt idx="21">
                  <c:v>14</c:v>
                </c:pt>
                <c:pt idx="22">
                  <c:v>14</c:v>
                </c:pt>
                <c:pt idx="23">
                  <c:v>15</c:v>
                </c:pt>
                <c:pt idx="24">
                  <c:v>15</c:v>
                </c:pt>
                <c:pt idx="25">
                  <c:v>15</c:v>
                </c:pt>
                <c:pt idx="26">
                  <c:v>17</c:v>
                </c:pt>
                <c:pt idx="27">
                  <c:v>18</c:v>
                </c:pt>
                <c:pt idx="28">
                  <c:v>18</c:v>
                </c:pt>
                <c:pt idx="29">
                  <c:v>19</c:v>
                </c:pt>
                <c:pt idx="30">
                  <c:v>19</c:v>
                </c:pt>
                <c:pt idx="31">
                  <c:v>20</c:v>
                </c:pt>
                <c:pt idx="32">
                  <c:v>20</c:v>
                </c:pt>
                <c:pt idx="33">
                  <c:v>20</c:v>
                </c:pt>
                <c:pt idx="34">
                  <c:v>20</c:v>
                </c:pt>
                <c:pt idx="35">
                  <c:v>20</c:v>
                </c:pt>
                <c:pt idx="36">
                  <c:v>20</c:v>
                </c:pt>
                <c:pt idx="37">
                  <c:v>20</c:v>
                </c:pt>
                <c:pt idx="38">
                  <c:v>20</c:v>
                </c:pt>
                <c:pt idx="39">
                  <c:v>21</c:v>
                </c:pt>
                <c:pt idx="40">
                  <c:v>22</c:v>
                </c:pt>
                <c:pt idx="41">
                  <c:v>23</c:v>
                </c:pt>
                <c:pt idx="42">
                  <c:v>23</c:v>
                </c:pt>
                <c:pt idx="43">
                  <c:v>23</c:v>
                </c:pt>
                <c:pt idx="44">
                  <c:v>23</c:v>
                </c:pt>
                <c:pt idx="45">
                  <c:v>23</c:v>
                </c:pt>
                <c:pt idx="46">
                  <c:v>24</c:v>
                </c:pt>
                <c:pt idx="47">
                  <c:v>24</c:v>
                </c:pt>
                <c:pt idx="48">
                  <c:v>26</c:v>
                </c:pt>
                <c:pt idx="49">
                  <c:v>27</c:v>
                </c:pt>
                <c:pt idx="50">
                  <c:v>27</c:v>
                </c:pt>
                <c:pt idx="51">
                  <c:v>27</c:v>
                </c:pt>
                <c:pt idx="52">
                  <c:v>28</c:v>
                </c:pt>
                <c:pt idx="53">
                  <c:v>28</c:v>
                </c:pt>
                <c:pt idx="54">
                  <c:v>29</c:v>
                </c:pt>
                <c:pt idx="55">
                  <c:v>31</c:v>
                </c:pt>
                <c:pt idx="56">
                  <c:v>32</c:v>
                </c:pt>
                <c:pt idx="57">
                  <c:v>32</c:v>
                </c:pt>
                <c:pt idx="58">
                  <c:v>33</c:v>
                </c:pt>
                <c:pt idx="59">
                  <c:v>33</c:v>
                </c:pt>
                <c:pt idx="60">
                  <c:v>33</c:v>
                </c:pt>
                <c:pt idx="61">
                  <c:v>34</c:v>
                </c:pt>
                <c:pt idx="62">
                  <c:v>35</c:v>
                </c:pt>
                <c:pt idx="63">
                  <c:v>36</c:v>
                </c:pt>
                <c:pt idx="64">
                  <c:v>37</c:v>
                </c:pt>
                <c:pt idx="65">
                  <c:v>38</c:v>
                </c:pt>
                <c:pt idx="66">
                  <c:v>38</c:v>
                </c:pt>
                <c:pt idx="67">
                  <c:v>41</c:v>
                </c:pt>
                <c:pt idx="68">
                  <c:v>41</c:v>
                </c:pt>
                <c:pt idx="69">
                  <c:v>41</c:v>
                </c:pt>
                <c:pt idx="70">
                  <c:v>44</c:v>
                </c:pt>
                <c:pt idx="71">
                  <c:v>44</c:v>
                </c:pt>
                <c:pt idx="72">
                  <c:v>45</c:v>
                </c:pt>
                <c:pt idx="73">
                  <c:v>46</c:v>
                </c:pt>
                <c:pt idx="74">
                  <c:v>46</c:v>
                </c:pt>
                <c:pt idx="75">
                  <c:v>46</c:v>
                </c:pt>
                <c:pt idx="76">
                  <c:v>46</c:v>
                </c:pt>
                <c:pt idx="77">
                  <c:v>47</c:v>
                </c:pt>
                <c:pt idx="78">
                  <c:v>47</c:v>
                </c:pt>
                <c:pt idx="79">
                  <c:v>47</c:v>
                </c:pt>
                <c:pt idx="80">
                  <c:v>47</c:v>
                </c:pt>
                <c:pt idx="81">
                  <c:v>49</c:v>
                </c:pt>
                <c:pt idx="82">
                  <c:v>49</c:v>
                </c:pt>
                <c:pt idx="83">
                  <c:v>49</c:v>
                </c:pt>
                <c:pt idx="84">
                  <c:v>49</c:v>
                </c:pt>
                <c:pt idx="85">
                  <c:v>51</c:v>
                </c:pt>
                <c:pt idx="86">
                  <c:v>52</c:v>
                </c:pt>
                <c:pt idx="87">
                  <c:v>53</c:v>
                </c:pt>
                <c:pt idx="88">
                  <c:v>54</c:v>
                </c:pt>
                <c:pt idx="89">
                  <c:v>55</c:v>
                </c:pt>
                <c:pt idx="90">
                  <c:v>57</c:v>
                </c:pt>
                <c:pt idx="91">
                  <c:v>59</c:v>
                </c:pt>
                <c:pt idx="92">
                  <c:v>60</c:v>
                </c:pt>
                <c:pt idx="93">
                  <c:v>63</c:v>
                </c:pt>
                <c:pt idx="94">
                  <c:v>68</c:v>
                </c:pt>
                <c:pt idx="95">
                  <c:v>69</c:v>
                </c:pt>
                <c:pt idx="96">
                  <c:v>69</c:v>
                </c:pt>
                <c:pt idx="97">
                  <c:v>70</c:v>
                </c:pt>
                <c:pt idx="98">
                  <c:v>70</c:v>
                </c:pt>
                <c:pt idx="99">
                  <c:v>71</c:v>
                </c:pt>
                <c:pt idx="100">
                  <c:v>71</c:v>
                </c:pt>
                <c:pt idx="101">
                  <c:v>72</c:v>
                </c:pt>
                <c:pt idx="102">
                  <c:v>74</c:v>
                </c:pt>
                <c:pt idx="103">
                  <c:v>75</c:v>
                </c:pt>
                <c:pt idx="104">
                  <c:v>77</c:v>
                </c:pt>
                <c:pt idx="105">
                  <c:v>78</c:v>
                </c:pt>
                <c:pt idx="106">
                  <c:v>79</c:v>
                </c:pt>
                <c:pt idx="107">
                  <c:v>81</c:v>
                </c:pt>
                <c:pt idx="108">
                  <c:v>86</c:v>
                </c:pt>
                <c:pt idx="109">
                  <c:v>87</c:v>
                </c:pt>
                <c:pt idx="110">
                  <c:v>90</c:v>
                </c:pt>
                <c:pt idx="111">
                  <c:v>90</c:v>
                </c:pt>
                <c:pt idx="112">
                  <c:v>91</c:v>
                </c:pt>
                <c:pt idx="113">
                  <c:v>91</c:v>
                </c:pt>
                <c:pt idx="114">
                  <c:v>95</c:v>
                </c:pt>
                <c:pt idx="115">
                  <c:v>95</c:v>
                </c:pt>
                <c:pt idx="116">
                  <c:v>96</c:v>
                </c:pt>
                <c:pt idx="117">
                  <c:v>98</c:v>
                </c:pt>
                <c:pt idx="118">
                  <c:v>101</c:v>
                </c:pt>
                <c:pt idx="119">
                  <c:v>104</c:v>
                </c:pt>
                <c:pt idx="120">
                  <c:v>106</c:v>
                </c:pt>
                <c:pt idx="121">
                  <c:v>108</c:v>
                </c:pt>
                <c:pt idx="122">
                  <c:v>109</c:v>
                </c:pt>
                <c:pt idx="123">
                  <c:v>111</c:v>
                </c:pt>
                <c:pt idx="124">
                  <c:v>115</c:v>
                </c:pt>
                <c:pt idx="125">
                  <c:v>117</c:v>
                </c:pt>
                <c:pt idx="126">
                  <c:v>118</c:v>
                </c:pt>
                <c:pt idx="127">
                  <c:v>119</c:v>
                </c:pt>
                <c:pt idx="128">
                  <c:v>120</c:v>
                </c:pt>
                <c:pt idx="129">
                  <c:v>123</c:v>
                </c:pt>
                <c:pt idx="130">
                  <c:v>125</c:v>
                </c:pt>
                <c:pt idx="131">
                  <c:v>126</c:v>
                </c:pt>
                <c:pt idx="132">
                  <c:v>128</c:v>
                </c:pt>
                <c:pt idx="133">
                  <c:v>130</c:v>
                </c:pt>
                <c:pt idx="134">
                  <c:v>131</c:v>
                </c:pt>
                <c:pt idx="135">
                  <c:v>133</c:v>
                </c:pt>
                <c:pt idx="136">
                  <c:v>135</c:v>
                </c:pt>
                <c:pt idx="137">
                  <c:v>136</c:v>
                </c:pt>
                <c:pt idx="138">
                  <c:v>137</c:v>
                </c:pt>
                <c:pt idx="139">
                  <c:v>140</c:v>
                </c:pt>
                <c:pt idx="140">
                  <c:v>141</c:v>
                </c:pt>
                <c:pt idx="141">
                  <c:v>143</c:v>
                </c:pt>
                <c:pt idx="142">
                  <c:v>144</c:v>
                </c:pt>
                <c:pt idx="143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0C8D-4C79-81D7-0C9510C33B09}"/>
            </c:ext>
          </c:extLst>
        </c:ser>
        <c:ser>
          <c:idx val="6"/>
          <c:order val="14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4</c:v>
                </c:pt>
                <c:pt idx="16">
                  <c:v>4</c:v>
                </c:pt>
                <c:pt idx="17">
                  <c:v>4</c:v>
                </c:pt>
                <c:pt idx="18">
                  <c:v>4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5</c:v>
                </c:pt>
                <c:pt idx="27">
                  <c:v>5</c:v>
                </c:pt>
                <c:pt idx="28">
                  <c:v>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7</c:v>
                </c:pt>
                <c:pt idx="39">
                  <c:v>7</c:v>
                </c:pt>
                <c:pt idx="40">
                  <c:v>7</c:v>
                </c:pt>
                <c:pt idx="41">
                  <c:v>7</c:v>
                </c:pt>
                <c:pt idx="42">
                  <c:v>7</c:v>
                </c:pt>
                <c:pt idx="43">
                  <c:v>7</c:v>
                </c:pt>
                <c:pt idx="44">
                  <c:v>7</c:v>
                </c:pt>
                <c:pt idx="45">
                  <c:v>8</c:v>
                </c:pt>
                <c:pt idx="46">
                  <c:v>8</c:v>
                </c:pt>
                <c:pt idx="47">
                  <c:v>8</c:v>
                </c:pt>
                <c:pt idx="48">
                  <c:v>8</c:v>
                </c:pt>
                <c:pt idx="49">
                  <c:v>8</c:v>
                </c:pt>
                <c:pt idx="50">
                  <c:v>8</c:v>
                </c:pt>
                <c:pt idx="51">
                  <c:v>8</c:v>
                </c:pt>
                <c:pt idx="52">
                  <c:v>8</c:v>
                </c:pt>
                <c:pt idx="53">
                  <c:v>8</c:v>
                </c:pt>
                <c:pt idx="54">
                  <c:v>8</c:v>
                </c:pt>
                <c:pt idx="55">
                  <c:v>10</c:v>
                </c:pt>
                <c:pt idx="56">
                  <c:v>10</c:v>
                </c:pt>
                <c:pt idx="57">
                  <c:v>11</c:v>
                </c:pt>
                <c:pt idx="58">
                  <c:v>11</c:v>
                </c:pt>
                <c:pt idx="59">
                  <c:v>11</c:v>
                </c:pt>
                <c:pt idx="60">
                  <c:v>11</c:v>
                </c:pt>
                <c:pt idx="61">
                  <c:v>11</c:v>
                </c:pt>
                <c:pt idx="62">
                  <c:v>11</c:v>
                </c:pt>
                <c:pt idx="63">
                  <c:v>13</c:v>
                </c:pt>
                <c:pt idx="64">
                  <c:v>13</c:v>
                </c:pt>
                <c:pt idx="65">
                  <c:v>14</c:v>
                </c:pt>
                <c:pt idx="66">
                  <c:v>14</c:v>
                </c:pt>
                <c:pt idx="67">
                  <c:v>14</c:v>
                </c:pt>
                <c:pt idx="68">
                  <c:v>14</c:v>
                </c:pt>
                <c:pt idx="69">
                  <c:v>15</c:v>
                </c:pt>
                <c:pt idx="70">
                  <c:v>16</c:v>
                </c:pt>
                <c:pt idx="71">
                  <c:v>16</c:v>
                </c:pt>
                <c:pt idx="72">
                  <c:v>17</c:v>
                </c:pt>
                <c:pt idx="73">
                  <c:v>17</c:v>
                </c:pt>
                <c:pt idx="74">
                  <c:v>17</c:v>
                </c:pt>
                <c:pt idx="75">
                  <c:v>17</c:v>
                </c:pt>
                <c:pt idx="76">
                  <c:v>17</c:v>
                </c:pt>
                <c:pt idx="77">
                  <c:v>18</c:v>
                </c:pt>
                <c:pt idx="78">
                  <c:v>18</c:v>
                </c:pt>
                <c:pt idx="79">
                  <c:v>18</c:v>
                </c:pt>
                <c:pt idx="80">
                  <c:v>19</c:v>
                </c:pt>
                <c:pt idx="81">
                  <c:v>20</c:v>
                </c:pt>
                <c:pt idx="82">
                  <c:v>20</c:v>
                </c:pt>
                <c:pt idx="83">
                  <c:v>20</c:v>
                </c:pt>
                <c:pt idx="84">
                  <c:v>21</c:v>
                </c:pt>
                <c:pt idx="85">
                  <c:v>21</c:v>
                </c:pt>
                <c:pt idx="86">
                  <c:v>21</c:v>
                </c:pt>
                <c:pt idx="87">
                  <c:v>24</c:v>
                </c:pt>
                <c:pt idx="88">
                  <c:v>24</c:v>
                </c:pt>
                <c:pt idx="89">
                  <c:v>24</c:v>
                </c:pt>
                <c:pt idx="90">
                  <c:v>24</c:v>
                </c:pt>
                <c:pt idx="91">
                  <c:v>24</c:v>
                </c:pt>
                <c:pt idx="92">
                  <c:v>24</c:v>
                </c:pt>
                <c:pt idx="93">
                  <c:v>25</c:v>
                </c:pt>
                <c:pt idx="94">
                  <c:v>25</c:v>
                </c:pt>
                <c:pt idx="95">
                  <c:v>26</c:v>
                </c:pt>
                <c:pt idx="96">
                  <c:v>26</c:v>
                </c:pt>
                <c:pt idx="97">
                  <c:v>26</c:v>
                </c:pt>
                <c:pt idx="98">
                  <c:v>26</c:v>
                </c:pt>
                <c:pt idx="99">
                  <c:v>26</c:v>
                </c:pt>
                <c:pt idx="100">
                  <c:v>26</c:v>
                </c:pt>
                <c:pt idx="101">
                  <c:v>26</c:v>
                </c:pt>
                <c:pt idx="102">
                  <c:v>26</c:v>
                </c:pt>
                <c:pt idx="103">
                  <c:v>27</c:v>
                </c:pt>
                <c:pt idx="104">
                  <c:v>27</c:v>
                </c:pt>
                <c:pt idx="105">
                  <c:v>28</c:v>
                </c:pt>
                <c:pt idx="106">
                  <c:v>28</c:v>
                </c:pt>
                <c:pt idx="107">
                  <c:v>29</c:v>
                </c:pt>
                <c:pt idx="108">
                  <c:v>29</c:v>
                </c:pt>
                <c:pt idx="109">
                  <c:v>31</c:v>
                </c:pt>
                <c:pt idx="110">
                  <c:v>31</c:v>
                </c:pt>
                <c:pt idx="111">
                  <c:v>31</c:v>
                </c:pt>
                <c:pt idx="112">
                  <c:v>31</c:v>
                </c:pt>
                <c:pt idx="113">
                  <c:v>31</c:v>
                </c:pt>
                <c:pt idx="114">
                  <c:v>31</c:v>
                </c:pt>
                <c:pt idx="115">
                  <c:v>32</c:v>
                </c:pt>
                <c:pt idx="116">
                  <c:v>33</c:v>
                </c:pt>
                <c:pt idx="117">
                  <c:v>33</c:v>
                </c:pt>
                <c:pt idx="118">
                  <c:v>34</c:v>
                </c:pt>
                <c:pt idx="119">
                  <c:v>35</c:v>
                </c:pt>
                <c:pt idx="120">
                  <c:v>35</c:v>
                </c:pt>
                <c:pt idx="121">
                  <c:v>35</c:v>
                </c:pt>
                <c:pt idx="122">
                  <c:v>36</c:v>
                </c:pt>
                <c:pt idx="123">
                  <c:v>37</c:v>
                </c:pt>
                <c:pt idx="124">
                  <c:v>39</c:v>
                </c:pt>
                <c:pt idx="125">
                  <c:v>40</c:v>
                </c:pt>
                <c:pt idx="126">
                  <c:v>41</c:v>
                </c:pt>
                <c:pt idx="127">
                  <c:v>41</c:v>
                </c:pt>
                <c:pt idx="128">
                  <c:v>42</c:v>
                </c:pt>
                <c:pt idx="129">
                  <c:v>42</c:v>
                </c:pt>
                <c:pt idx="130">
                  <c:v>42</c:v>
                </c:pt>
                <c:pt idx="131">
                  <c:v>43</c:v>
                </c:pt>
                <c:pt idx="132">
                  <c:v>44</c:v>
                </c:pt>
                <c:pt idx="133">
                  <c:v>44</c:v>
                </c:pt>
                <c:pt idx="134">
                  <c:v>49</c:v>
                </c:pt>
                <c:pt idx="135">
                  <c:v>50</c:v>
                </c:pt>
                <c:pt idx="136">
                  <c:v>51</c:v>
                </c:pt>
                <c:pt idx="137">
                  <c:v>52</c:v>
                </c:pt>
                <c:pt idx="138">
                  <c:v>54</c:v>
                </c:pt>
                <c:pt idx="139">
                  <c:v>56</c:v>
                </c:pt>
                <c:pt idx="140">
                  <c:v>57</c:v>
                </c:pt>
                <c:pt idx="141">
                  <c:v>60</c:v>
                </c:pt>
                <c:pt idx="142">
                  <c:v>60</c:v>
                </c:pt>
                <c:pt idx="143">
                  <c:v>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E-0C8D-4C79-81D7-0C9510C33B09}"/>
            </c:ext>
          </c:extLst>
        </c:ser>
        <c:ser>
          <c:idx val="7"/>
          <c:order val="15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3</c:v>
                </c:pt>
                <c:pt idx="15">
                  <c:v>4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7</c:v>
                </c:pt>
                <c:pt idx="24">
                  <c:v>7</c:v>
                </c:pt>
                <c:pt idx="25">
                  <c:v>7</c:v>
                </c:pt>
                <c:pt idx="26">
                  <c:v>7</c:v>
                </c:pt>
                <c:pt idx="27">
                  <c:v>7</c:v>
                </c:pt>
                <c:pt idx="28">
                  <c:v>7</c:v>
                </c:pt>
                <c:pt idx="29">
                  <c:v>7</c:v>
                </c:pt>
                <c:pt idx="30">
                  <c:v>8</c:v>
                </c:pt>
                <c:pt idx="31">
                  <c:v>9</c:v>
                </c:pt>
                <c:pt idx="32">
                  <c:v>9</c:v>
                </c:pt>
                <c:pt idx="33">
                  <c:v>9</c:v>
                </c:pt>
                <c:pt idx="34">
                  <c:v>9</c:v>
                </c:pt>
                <c:pt idx="35">
                  <c:v>9</c:v>
                </c:pt>
                <c:pt idx="36">
                  <c:v>9</c:v>
                </c:pt>
                <c:pt idx="37">
                  <c:v>9</c:v>
                </c:pt>
                <c:pt idx="38">
                  <c:v>9</c:v>
                </c:pt>
                <c:pt idx="39">
                  <c:v>9</c:v>
                </c:pt>
                <c:pt idx="40">
                  <c:v>9</c:v>
                </c:pt>
                <c:pt idx="41">
                  <c:v>9</c:v>
                </c:pt>
                <c:pt idx="42">
                  <c:v>9</c:v>
                </c:pt>
                <c:pt idx="43">
                  <c:v>9</c:v>
                </c:pt>
                <c:pt idx="44">
                  <c:v>10</c:v>
                </c:pt>
                <c:pt idx="45">
                  <c:v>11</c:v>
                </c:pt>
                <c:pt idx="46">
                  <c:v>11</c:v>
                </c:pt>
                <c:pt idx="47">
                  <c:v>12</c:v>
                </c:pt>
                <c:pt idx="48">
                  <c:v>14</c:v>
                </c:pt>
                <c:pt idx="49">
                  <c:v>15</c:v>
                </c:pt>
                <c:pt idx="50">
                  <c:v>15</c:v>
                </c:pt>
                <c:pt idx="51">
                  <c:v>15</c:v>
                </c:pt>
                <c:pt idx="52">
                  <c:v>15</c:v>
                </c:pt>
                <c:pt idx="53">
                  <c:v>16</c:v>
                </c:pt>
                <c:pt idx="54">
                  <c:v>16</c:v>
                </c:pt>
                <c:pt idx="55">
                  <c:v>16</c:v>
                </c:pt>
                <c:pt idx="56">
                  <c:v>16</c:v>
                </c:pt>
                <c:pt idx="57">
                  <c:v>17</c:v>
                </c:pt>
                <c:pt idx="58">
                  <c:v>17</c:v>
                </c:pt>
                <c:pt idx="59">
                  <c:v>17</c:v>
                </c:pt>
                <c:pt idx="60">
                  <c:v>17</c:v>
                </c:pt>
                <c:pt idx="61">
                  <c:v>19</c:v>
                </c:pt>
                <c:pt idx="62">
                  <c:v>19</c:v>
                </c:pt>
                <c:pt idx="63">
                  <c:v>20</c:v>
                </c:pt>
                <c:pt idx="64">
                  <c:v>20</c:v>
                </c:pt>
                <c:pt idx="65">
                  <c:v>21</c:v>
                </c:pt>
                <c:pt idx="66">
                  <c:v>21</c:v>
                </c:pt>
                <c:pt idx="67">
                  <c:v>22</c:v>
                </c:pt>
                <c:pt idx="68">
                  <c:v>23</c:v>
                </c:pt>
                <c:pt idx="69">
                  <c:v>23</c:v>
                </c:pt>
                <c:pt idx="70">
                  <c:v>24</c:v>
                </c:pt>
                <c:pt idx="71">
                  <c:v>24</c:v>
                </c:pt>
                <c:pt idx="72">
                  <c:v>24</c:v>
                </c:pt>
                <c:pt idx="73">
                  <c:v>25</c:v>
                </c:pt>
                <c:pt idx="74">
                  <c:v>25</c:v>
                </c:pt>
                <c:pt idx="75">
                  <c:v>27</c:v>
                </c:pt>
                <c:pt idx="76">
                  <c:v>28</c:v>
                </c:pt>
                <c:pt idx="77">
                  <c:v>28</c:v>
                </c:pt>
                <c:pt idx="78">
                  <c:v>28</c:v>
                </c:pt>
                <c:pt idx="79">
                  <c:v>29</c:v>
                </c:pt>
                <c:pt idx="80">
                  <c:v>29</c:v>
                </c:pt>
                <c:pt idx="81">
                  <c:v>29</c:v>
                </c:pt>
                <c:pt idx="82">
                  <c:v>31</c:v>
                </c:pt>
                <c:pt idx="83">
                  <c:v>31</c:v>
                </c:pt>
                <c:pt idx="84">
                  <c:v>32</c:v>
                </c:pt>
                <c:pt idx="85">
                  <c:v>33</c:v>
                </c:pt>
                <c:pt idx="86">
                  <c:v>35</c:v>
                </c:pt>
                <c:pt idx="87">
                  <c:v>36</c:v>
                </c:pt>
                <c:pt idx="88">
                  <c:v>36</c:v>
                </c:pt>
                <c:pt idx="89">
                  <c:v>37</c:v>
                </c:pt>
                <c:pt idx="90">
                  <c:v>37</c:v>
                </c:pt>
                <c:pt idx="91">
                  <c:v>38</c:v>
                </c:pt>
                <c:pt idx="92">
                  <c:v>39</c:v>
                </c:pt>
                <c:pt idx="93">
                  <c:v>41</c:v>
                </c:pt>
                <c:pt idx="94">
                  <c:v>42</c:v>
                </c:pt>
                <c:pt idx="95">
                  <c:v>42</c:v>
                </c:pt>
                <c:pt idx="96">
                  <c:v>43</c:v>
                </c:pt>
                <c:pt idx="97">
                  <c:v>43</c:v>
                </c:pt>
                <c:pt idx="98">
                  <c:v>46</c:v>
                </c:pt>
                <c:pt idx="99">
                  <c:v>47</c:v>
                </c:pt>
                <c:pt idx="100">
                  <c:v>47</c:v>
                </c:pt>
                <c:pt idx="101">
                  <c:v>49</c:v>
                </c:pt>
                <c:pt idx="102">
                  <c:v>51</c:v>
                </c:pt>
                <c:pt idx="103">
                  <c:v>51</c:v>
                </c:pt>
                <c:pt idx="104">
                  <c:v>51</c:v>
                </c:pt>
                <c:pt idx="105">
                  <c:v>51</c:v>
                </c:pt>
                <c:pt idx="106">
                  <c:v>51</c:v>
                </c:pt>
                <c:pt idx="107">
                  <c:v>51</c:v>
                </c:pt>
                <c:pt idx="108">
                  <c:v>51</c:v>
                </c:pt>
                <c:pt idx="109">
                  <c:v>51</c:v>
                </c:pt>
                <c:pt idx="110">
                  <c:v>54</c:v>
                </c:pt>
                <c:pt idx="111">
                  <c:v>54</c:v>
                </c:pt>
                <c:pt idx="112">
                  <c:v>55</c:v>
                </c:pt>
                <c:pt idx="113">
                  <c:v>58</c:v>
                </c:pt>
                <c:pt idx="114">
                  <c:v>58</c:v>
                </c:pt>
                <c:pt idx="115">
                  <c:v>60</c:v>
                </c:pt>
                <c:pt idx="116">
                  <c:v>61</c:v>
                </c:pt>
                <c:pt idx="117">
                  <c:v>61</c:v>
                </c:pt>
                <c:pt idx="118">
                  <c:v>61</c:v>
                </c:pt>
                <c:pt idx="119">
                  <c:v>62</c:v>
                </c:pt>
                <c:pt idx="120">
                  <c:v>62</c:v>
                </c:pt>
                <c:pt idx="121">
                  <c:v>62</c:v>
                </c:pt>
                <c:pt idx="122">
                  <c:v>64</c:v>
                </c:pt>
                <c:pt idx="123">
                  <c:v>67</c:v>
                </c:pt>
                <c:pt idx="124">
                  <c:v>69</c:v>
                </c:pt>
                <c:pt idx="125">
                  <c:v>72</c:v>
                </c:pt>
                <c:pt idx="126">
                  <c:v>73</c:v>
                </c:pt>
                <c:pt idx="127">
                  <c:v>74</c:v>
                </c:pt>
                <c:pt idx="128">
                  <c:v>78</c:v>
                </c:pt>
                <c:pt idx="129">
                  <c:v>78</c:v>
                </c:pt>
                <c:pt idx="130">
                  <c:v>81</c:v>
                </c:pt>
                <c:pt idx="131">
                  <c:v>83</c:v>
                </c:pt>
                <c:pt idx="132">
                  <c:v>83</c:v>
                </c:pt>
                <c:pt idx="133">
                  <c:v>86</c:v>
                </c:pt>
                <c:pt idx="134">
                  <c:v>87</c:v>
                </c:pt>
                <c:pt idx="135">
                  <c:v>89</c:v>
                </c:pt>
                <c:pt idx="136">
                  <c:v>90</c:v>
                </c:pt>
                <c:pt idx="137">
                  <c:v>91</c:v>
                </c:pt>
                <c:pt idx="138">
                  <c:v>94</c:v>
                </c:pt>
                <c:pt idx="139">
                  <c:v>94</c:v>
                </c:pt>
                <c:pt idx="140">
                  <c:v>97</c:v>
                </c:pt>
                <c:pt idx="141">
                  <c:v>99</c:v>
                </c:pt>
                <c:pt idx="142">
                  <c:v>100</c:v>
                </c:pt>
                <c:pt idx="143">
                  <c:v>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F-0C8D-4C79-81D7-0C9510C33B09}"/>
            </c:ext>
          </c:extLst>
        </c:ser>
        <c:ser>
          <c:idx val="8"/>
          <c:order val="16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0-0C8D-4C79-81D7-0C9510C33B09}"/>
            </c:ext>
          </c:extLst>
        </c:ser>
        <c:ser>
          <c:idx val="9"/>
          <c:order val="17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Sheet1!$K$1:$K$201</c:f>
              <c:numCache>
                <c:formatCode>General</c:formatCode>
                <c:ptCount val="20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11-0C8D-4C79-81D7-0C9510C33B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  <c:userShapes r:id="rId2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COVID-19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8.9201317320474302E-2"/>
          <c:y val="0.17384695306708595"/>
          <c:w val="0.87657160376779586"/>
          <c:h val="0.6939843065927862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Sheet1!$A$1:$A$145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1.1000000000000001</c:v>
                </c:pt>
                <c:pt idx="3">
                  <c:v>1.3</c:v>
                </c:pt>
                <c:pt idx="4">
                  <c:v>1.4</c:v>
                </c:pt>
                <c:pt idx="5">
                  <c:v>1.7</c:v>
                </c:pt>
                <c:pt idx="6">
                  <c:v>1.8</c:v>
                </c:pt>
                <c:pt idx="7">
                  <c:v>1.8</c:v>
                </c:pt>
                <c:pt idx="8">
                  <c:v>2.2000000000000002</c:v>
                </c:pt>
                <c:pt idx="9">
                  <c:v>2.9</c:v>
                </c:pt>
                <c:pt idx="10">
                  <c:v>3.1</c:v>
                </c:pt>
                <c:pt idx="11">
                  <c:v>3.7</c:v>
                </c:pt>
                <c:pt idx="12">
                  <c:v>4.2</c:v>
                </c:pt>
                <c:pt idx="13">
                  <c:v>4.7</c:v>
                </c:pt>
                <c:pt idx="14">
                  <c:v>5</c:v>
                </c:pt>
                <c:pt idx="15">
                  <c:v>5.7</c:v>
                </c:pt>
                <c:pt idx="16">
                  <c:v>6</c:v>
                </c:pt>
                <c:pt idx="17">
                  <c:v>6.5</c:v>
                </c:pt>
                <c:pt idx="18">
                  <c:v>6.9</c:v>
                </c:pt>
                <c:pt idx="19">
                  <c:v>7.2</c:v>
                </c:pt>
                <c:pt idx="20">
                  <c:v>7.7</c:v>
                </c:pt>
                <c:pt idx="21">
                  <c:v>8</c:v>
                </c:pt>
                <c:pt idx="22">
                  <c:v>8.9</c:v>
                </c:pt>
                <c:pt idx="23">
                  <c:v>9</c:v>
                </c:pt>
                <c:pt idx="24">
                  <c:v>10.3</c:v>
                </c:pt>
                <c:pt idx="25">
                  <c:v>10.9</c:v>
                </c:pt>
                <c:pt idx="26">
                  <c:v>11.9</c:v>
                </c:pt>
                <c:pt idx="27">
                  <c:v>13.5</c:v>
                </c:pt>
                <c:pt idx="28">
                  <c:v>15.2</c:v>
                </c:pt>
                <c:pt idx="29">
                  <c:v>17.100000000000001</c:v>
                </c:pt>
                <c:pt idx="30">
                  <c:v>18.8</c:v>
                </c:pt>
                <c:pt idx="31">
                  <c:v>20.100000000000001</c:v>
                </c:pt>
                <c:pt idx="32">
                  <c:v>21.5</c:v>
                </c:pt>
                <c:pt idx="33">
                  <c:v>22.7</c:v>
                </c:pt>
                <c:pt idx="34">
                  <c:v>24.3</c:v>
                </c:pt>
                <c:pt idx="35">
                  <c:v>26.2</c:v>
                </c:pt>
                <c:pt idx="36">
                  <c:v>27.3</c:v>
                </c:pt>
                <c:pt idx="37">
                  <c:v>28.4</c:v>
                </c:pt>
                <c:pt idx="38">
                  <c:v>29.7</c:v>
                </c:pt>
                <c:pt idx="39">
                  <c:v>31.6</c:v>
                </c:pt>
                <c:pt idx="40">
                  <c:v>33.1</c:v>
                </c:pt>
                <c:pt idx="41">
                  <c:v>34.6</c:v>
                </c:pt>
                <c:pt idx="42">
                  <c:v>35.5</c:v>
                </c:pt>
                <c:pt idx="43">
                  <c:v>37.299999999999997</c:v>
                </c:pt>
                <c:pt idx="44">
                  <c:v>38.799999999999997</c:v>
                </c:pt>
                <c:pt idx="45">
                  <c:v>40.4</c:v>
                </c:pt>
                <c:pt idx="46">
                  <c:v>42</c:v>
                </c:pt>
                <c:pt idx="47">
                  <c:v>44.3</c:v>
                </c:pt>
                <c:pt idx="48">
                  <c:v>46.4</c:v>
                </c:pt>
                <c:pt idx="49">
                  <c:v>48</c:v>
                </c:pt>
                <c:pt idx="50">
                  <c:v>50.4</c:v>
                </c:pt>
                <c:pt idx="51">
                  <c:v>53.9</c:v>
                </c:pt>
                <c:pt idx="52">
                  <c:v>56.1</c:v>
                </c:pt>
                <c:pt idx="53">
                  <c:v>58.4</c:v>
                </c:pt>
                <c:pt idx="54">
                  <c:v>60</c:v>
                </c:pt>
                <c:pt idx="55">
                  <c:v>61.5</c:v>
                </c:pt>
                <c:pt idx="56">
                  <c:v>63.7</c:v>
                </c:pt>
                <c:pt idx="57">
                  <c:v>65.8</c:v>
                </c:pt>
                <c:pt idx="58">
                  <c:v>68.8</c:v>
                </c:pt>
                <c:pt idx="59">
                  <c:v>72.3</c:v>
                </c:pt>
                <c:pt idx="60">
                  <c:v>75.7</c:v>
                </c:pt>
                <c:pt idx="61">
                  <c:v>79.400000000000006</c:v>
                </c:pt>
                <c:pt idx="62">
                  <c:v>82.6</c:v>
                </c:pt>
                <c:pt idx="63">
                  <c:v>86.7</c:v>
                </c:pt>
                <c:pt idx="64">
                  <c:v>89.3</c:v>
                </c:pt>
                <c:pt idx="65">
                  <c:v>93.4</c:v>
                </c:pt>
                <c:pt idx="66">
                  <c:v>98.1</c:v>
                </c:pt>
                <c:pt idx="67">
                  <c:v>101.4</c:v>
                </c:pt>
                <c:pt idx="68">
                  <c:v>105.3</c:v>
                </c:pt>
                <c:pt idx="69">
                  <c:v>108.4</c:v>
                </c:pt>
                <c:pt idx="70">
                  <c:v>111.4</c:v>
                </c:pt>
                <c:pt idx="71">
                  <c:v>115.1</c:v>
                </c:pt>
                <c:pt idx="72">
                  <c:v>117.9</c:v>
                </c:pt>
                <c:pt idx="73">
                  <c:v>121.3</c:v>
                </c:pt>
                <c:pt idx="74">
                  <c:v>125</c:v>
                </c:pt>
                <c:pt idx="75">
                  <c:v>128.30000000000001</c:v>
                </c:pt>
                <c:pt idx="76">
                  <c:v>131.5</c:v>
                </c:pt>
                <c:pt idx="77">
                  <c:v>136.19999999999999</c:v>
                </c:pt>
                <c:pt idx="78">
                  <c:v>139.80000000000001</c:v>
                </c:pt>
                <c:pt idx="79">
                  <c:v>144.1</c:v>
                </c:pt>
                <c:pt idx="80">
                  <c:v>147.9</c:v>
                </c:pt>
                <c:pt idx="81">
                  <c:v>151.1</c:v>
                </c:pt>
                <c:pt idx="82">
                  <c:v>154.1</c:v>
                </c:pt>
                <c:pt idx="83">
                  <c:v>158</c:v>
                </c:pt>
                <c:pt idx="84">
                  <c:v>162.19999999999999</c:v>
                </c:pt>
                <c:pt idx="85">
                  <c:v>165.7</c:v>
                </c:pt>
                <c:pt idx="86">
                  <c:v>169</c:v>
                </c:pt>
                <c:pt idx="87">
                  <c:v>173.6</c:v>
                </c:pt>
                <c:pt idx="88">
                  <c:v>177.4</c:v>
                </c:pt>
                <c:pt idx="89">
                  <c:v>183.1</c:v>
                </c:pt>
                <c:pt idx="90">
                  <c:v>187.3</c:v>
                </c:pt>
                <c:pt idx="91">
                  <c:v>190.4</c:v>
                </c:pt>
                <c:pt idx="92">
                  <c:v>195</c:v>
                </c:pt>
                <c:pt idx="93">
                  <c:v>200.4</c:v>
                </c:pt>
                <c:pt idx="94">
                  <c:v>204.6</c:v>
                </c:pt>
                <c:pt idx="95">
                  <c:v>210</c:v>
                </c:pt>
                <c:pt idx="96">
                  <c:v>214.3</c:v>
                </c:pt>
                <c:pt idx="97">
                  <c:v>217.5</c:v>
                </c:pt>
                <c:pt idx="98">
                  <c:v>222.9</c:v>
                </c:pt>
                <c:pt idx="99">
                  <c:v>226.4</c:v>
                </c:pt>
                <c:pt idx="100">
                  <c:v>230.4</c:v>
                </c:pt>
                <c:pt idx="101">
                  <c:v>234.7</c:v>
                </c:pt>
                <c:pt idx="102">
                  <c:v>238.6</c:v>
                </c:pt>
                <c:pt idx="103">
                  <c:v>244.7</c:v>
                </c:pt>
                <c:pt idx="104">
                  <c:v>249.6</c:v>
                </c:pt>
                <c:pt idx="105">
                  <c:v>254.3</c:v>
                </c:pt>
                <c:pt idx="106">
                  <c:v>259.2</c:v>
                </c:pt>
                <c:pt idx="107">
                  <c:v>265.60000000000002</c:v>
                </c:pt>
                <c:pt idx="108">
                  <c:v>272</c:v>
                </c:pt>
                <c:pt idx="109">
                  <c:v>278.60000000000002</c:v>
                </c:pt>
                <c:pt idx="110">
                  <c:v>283.8</c:v>
                </c:pt>
                <c:pt idx="111">
                  <c:v>289.10000000000002</c:v>
                </c:pt>
                <c:pt idx="112">
                  <c:v>294.3</c:v>
                </c:pt>
                <c:pt idx="113">
                  <c:v>300.39999999999998</c:v>
                </c:pt>
                <c:pt idx="114">
                  <c:v>307.10000000000002</c:v>
                </c:pt>
                <c:pt idx="115">
                  <c:v>312.7</c:v>
                </c:pt>
                <c:pt idx="116">
                  <c:v>319.3</c:v>
                </c:pt>
                <c:pt idx="117">
                  <c:v>325.89999999999998</c:v>
                </c:pt>
                <c:pt idx="118">
                  <c:v>333.7</c:v>
                </c:pt>
                <c:pt idx="119">
                  <c:v>341.6</c:v>
                </c:pt>
                <c:pt idx="120">
                  <c:v>347.7</c:v>
                </c:pt>
                <c:pt idx="121">
                  <c:v>354.3</c:v>
                </c:pt>
                <c:pt idx="122">
                  <c:v>360.4</c:v>
                </c:pt>
                <c:pt idx="123">
                  <c:v>366.1</c:v>
                </c:pt>
                <c:pt idx="124">
                  <c:v>372.4</c:v>
                </c:pt>
                <c:pt idx="125">
                  <c:v>379.3</c:v>
                </c:pt>
                <c:pt idx="126">
                  <c:v>385.5</c:v>
                </c:pt>
                <c:pt idx="127">
                  <c:v>392.8</c:v>
                </c:pt>
                <c:pt idx="128">
                  <c:v>401.5</c:v>
                </c:pt>
                <c:pt idx="129">
                  <c:v>409.5</c:v>
                </c:pt>
                <c:pt idx="130">
                  <c:v>416.9</c:v>
                </c:pt>
                <c:pt idx="131">
                  <c:v>424.8</c:v>
                </c:pt>
                <c:pt idx="132">
                  <c:v>433.5</c:v>
                </c:pt>
                <c:pt idx="133">
                  <c:v>441.6</c:v>
                </c:pt>
                <c:pt idx="134">
                  <c:v>451.6</c:v>
                </c:pt>
                <c:pt idx="135">
                  <c:v>459.4</c:v>
                </c:pt>
                <c:pt idx="136">
                  <c:v>467.7</c:v>
                </c:pt>
                <c:pt idx="137">
                  <c:v>477.5</c:v>
                </c:pt>
                <c:pt idx="138">
                  <c:v>486.2</c:v>
                </c:pt>
                <c:pt idx="139">
                  <c:v>492.8</c:v>
                </c:pt>
                <c:pt idx="140">
                  <c:v>499.8</c:v>
                </c:pt>
                <c:pt idx="141">
                  <c:v>508.8</c:v>
                </c:pt>
                <c:pt idx="142">
                  <c:v>516.79999999999995</c:v>
                </c:pt>
                <c:pt idx="143">
                  <c:v>525.5</c:v>
                </c:pt>
                <c:pt idx="144">
                  <c:v>532.9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7D-46AF-B0FA-93CF73B3B1D8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Sheet1!$B$1:$B$145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37D-46AF-B0FA-93CF73B3B1D8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Sheet1!$C$1:$C$145</c:f>
              <c:numCache>
                <c:formatCode>General</c:formatCode>
                <c:ptCount val="145"/>
                <c:pt idx="0">
                  <c:v>1</c:v>
                </c:pt>
                <c:pt idx="1">
                  <c:v>1.1428571428571428</c:v>
                </c:pt>
                <c:pt idx="2">
                  <c:v>1.4285714285714286</c:v>
                </c:pt>
                <c:pt idx="3">
                  <c:v>1.4285714285714286</c:v>
                </c:pt>
                <c:pt idx="4">
                  <c:v>1.5714285714285714</c:v>
                </c:pt>
                <c:pt idx="5">
                  <c:v>2</c:v>
                </c:pt>
                <c:pt idx="6">
                  <c:v>2.1428571428571428</c:v>
                </c:pt>
                <c:pt idx="7">
                  <c:v>2.5714285714285716</c:v>
                </c:pt>
                <c:pt idx="8">
                  <c:v>2.7142857142857144</c:v>
                </c:pt>
                <c:pt idx="9">
                  <c:v>2.7142857142857144</c:v>
                </c:pt>
                <c:pt idx="10">
                  <c:v>2.7142857142857144</c:v>
                </c:pt>
                <c:pt idx="11">
                  <c:v>3.4285714285714284</c:v>
                </c:pt>
                <c:pt idx="12">
                  <c:v>3.5714285714285716</c:v>
                </c:pt>
                <c:pt idx="13">
                  <c:v>3.8571428571428572</c:v>
                </c:pt>
                <c:pt idx="14">
                  <c:v>4</c:v>
                </c:pt>
                <c:pt idx="15">
                  <c:v>4.1428571428571432</c:v>
                </c:pt>
                <c:pt idx="16">
                  <c:v>4.4285714285714288</c:v>
                </c:pt>
                <c:pt idx="17">
                  <c:v>4.5714285714285712</c:v>
                </c:pt>
                <c:pt idx="18">
                  <c:v>5</c:v>
                </c:pt>
                <c:pt idx="19">
                  <c:v>5</c:v>
                </c:pt>
                <c:pt idx="20">
                  <c:v>5.5714285714285712</c:v>
                </c:pt>
                <c:pt idx="21">
                  <c:v>5.8571428571428568</c:v>
                </c:pt>
                <c:pt idx="22">
                  <c:v>6.2857142857142856</c:v>
                </c:pt>
                <c:pt idx="23">
                  <c:v>6.7142857142857144</c:v>
                </c:pt>
                <c:pt idx="24">
                  <c:v>7.1428571428571432</c:v>
                </c:pt>
                <c:pt idx="25">
                  <c:v>8</c:v>
                </c:pt>
                <c:pt idx="26">
                  <c:v>8.2857142857142865</c:v>
                </c:pt>
                <c:pt idx="27">
                  <c:v>9.2857142857142865</c:v>
                </c:pt>
                <c:pt idx="28">
                  <c:v>9.5714285714285712</c:v>
                </c:pt>
                <c:pt idx="29">
                  <c:v>10.714285714285714</c:v>
                </c:pt>
                <c:pt idx="30">
                  <c:v>11.285714285714286</c:v>
                </c:pt>
                <c:pt idx="31">
                  <c:v>11.857142857142858</c:v>
                </c:pt>
                <c:pt idx="32">
                  <c:v>12.428571428571429</c:v>
                </c:pt>
                <c:pt idx="33">
                  <c:v>13.285714285714286</c:v>
                </c:pt>
                <c:pt idx="34">
                  <c:v>13.857142857142858</c:v>
                </c:pt>
                <c:pt idx="35">
                  <c:v>15.285714285714286</c:v>
                </c:pt>
                <c:pt idx="36">
                  <c:v>16.285714285714285</c:v>
                </c:pt>
                <c:pt idx="37">
                  <c:v>17.285714285714285</c:v>
                </c:pt>
                <c:pt idx="38">
                  <c:v>18.142857142857142</c:v>
                </c:pt>
                <c:pt idx="39">
                  <c:v>19.285714285714285</c:v>
                </c:pt>
                <c:pt idx="40">
                  <c:v>19.857142857142858</c:v>
                </c:pt>
                <c:pt idx="41">
                  <c:v>20.857142857142858</c:v>
                </c:pt>
                <c:pt idx="42">
                  <c:v>22</c:v>
                </c:pt>
                <c:pt idx="43">
                  <c:v>22.571428571428573</c:v>
                </c:pt>
                <c:pt idx="44">
                  <c:v>23.428571428571427</c:v>
                </c:pt>
                <c:pt idx="45">
                  <c:v>23.857142857142858</c:v>
                </c:pt>
                <c:pt idx="46">
                  <c:v>25.571428571428573</c:v>
                </c:pt>
                <c:pt idx="47">
                  <c:v>27</c:v>
                </c:pt>
                <c:pt idx="48">
                  <c:v>27.571428571428573</c:v>
                </c:pt>
                <c:pt idx="49">
                  <c:v>28.714285714285715</c:v>
                </c:pt>
                <c:pt idx="50">
                  <c:v>29.285714285714285</c:v>
                </c:pt>
                <c:pt idx="51">
                  <c:v>30.857142857142858</c:v>
                </c:pt>
                <c:pt idx="52">
                  <c:v>31.714285714285715</c:v>
                </c:pt>
                <c:pt idx="53">
                  <c:v>33.285714285714285</c:v>
                </c:pt>
                <c:pt idx="54">
                  <c:v>35.285714285714285</c:v>
                </c:pt>
                <c:pt idx="55">
                  <c:v>36.428571428571431</c:v>
                </c:pt>
                <c:pt idx="56">
                  <c:v>38.428571428571431</c:v>
                </c:pt>
                <c:pt idx="57">
                  <c:v>40.571428571428569</c:v>
                </c:pt>
                <c:pt idx="58">
                  <c:v>41.857142857142854</c:v>
                </c:pt>
                <c:pt idx="59">
                  <c:v>43.571428571428569</c:v>
                </c:pt>
                <c:pt idx="60">
                  <c:v>45.428571428571431</c:v>
                </c:pt>
                <c:pt idx="61">
                  <c:v>47.285714285714285</c:v>
                </c:pt>
                <c:pt idx="62">
                  <c:v>49.428571428571431</c:v>
                </c:pt>
                <c:pt idx="63">
                  <c:v>50.857142857142854</c:v>
                </c:pt>
                <c:pt idx="64">
                  <c:v>52.857142857142854</c:v>
                </c:pt>
                <c:pt idx="65">
                  <c:v>54</c:v>
                </c:pt>
                <c:pt idx="66">
                  <c:v>55.714285714285715</c:v>
                </c:pt>
                <c:pt idx="67">
                  <c:v>57.714285714285715</c:v>
                </c:pt>
                <c:pt idx="68">
                  <c:v>59.285714285714285</c:v>
                </c:pt>
                <c:pt idx="69">
                  <c:v>60.142857142857146</c:v>
                </c:pt>
                <c:pt idx="70">
                  <c:v>62</c:v>
                </c:pt>
                <c:pt idx="71">
                  <c:v>64</c:v>
                </c:pt>
                <c:pt idx="72">
                  <c:v>66</c:v>
                </c:pt>
                <c:pt idx="73">
                  <c:v>68.714285714285708</c:v>
                </c:pt>
                <c:pt idx="74">
                  <c:v>70.857142857142861</c:v>
                </c:pt>
                <c:pt idx="75">
                  <c:v>72.142857142857139</c:v>
                </c:pt>
                <c:pt idx="76">
                  <c:v>74.571428571428569</c:v>
                </c:pt>
                <c:pt idx="77">
                  <c:v>76.428571428571431</c:v>
                </c:pt>
                <c:pt idx="78">
                  <c:v>78.857142857142861</c:v>
                </c:pt>
                <c:pt idx="79">
                  <c:v>80.857142857142861</c:v>
                </c:pt>
                <c:pt idx="80">
                  <c:v>82.285714285714292</c:v>
                </c:pt>
                <c:pt idx="81">
                  <c:v>83.714285714285708</c:v>
                </c:pt>
                <c:pt idx="82">
                  <c:v>86.142857142857139</c:v>
                </c:pt>
                <c:pt idx="83">
                  <c:v>87.428571428571431</c:v>
                </c:pt>
                <c:pt idx="84">
                  <c:v>88.285714285714292</c:v>
                </c:pt>
                <c:pt idx="85">
                  <c:v>89.285714285714292</c:v>
                </c:pt>
                <c:pt idx="86">
                  <c:v>91</c:v>
                </c:pt>
                <c:pt idx="87">
                  <c:v>93.142857142857139</c:v>
                </c:pt>
                <c:pt idx="88">
                  <c:v>95.428571428571431</c:v>
                </c:pt>
                <c:pt idx="89">
                  <c:v>97.428571428571431</c:v>
                </c:pt>
                <c:pt idx="90">
                  <c:v>99.285714285714292</c:v>
                </c:pt>
                <c:pt idx="91">
                  <c:v>101.42857142857143</c:v>
                </c:pt>
                <c:pt idx="92">
                  <c:v>103.42857142857143</c:v>
                </c:pt>
                <c:pt idx="93">
                  <c:v>106</c:v>
                </c:pt>
                <c:pt idx="94">
                  <c:v>108.85714285714286</c:v>
                </c:pt>
                <c:pt idx="95">
                  <c:v>111.42857142857143</c:v>
                </c:pt>
                <c:pt idx="96">
                  <c:v>114.14285714285714</c:v>
                </c:pt>
                <c:pt idx="97">
                  <c:v>116.71428571428571</c:v>
                </c:pt>
                <c:pt idx="98">
                  <c:v>120</c:v>
                </c:pt>
                <c:pt idx="99">
                  <c:v>123.14285714285714</c:v>
                </c:pt>
                <c:pt idx="100">
                  <c:v>125.14285714285714</c:v>
                </c:pt>
                <c:pt idx="101">
                  <c:v>127.42857142857143</c:v>
                </c:pt>
                <c:pt idx="102">
                  <c:v>129.71428571428572</c:v>
                </c:pt>
                <c:pt idx="103">
                  <c:v>134.42857142857142</c:v>
                </c:pt>
                <c:pt idx="104">
                  <c:v>137.57142857142858</c:v>
                </c:pt>
                <c:pt idx="105">
                  <c:v>140.42857142857142</c:v>
                </c:pt>
                <c:pt idx="106">
                  <c:v>143.28571428571428</c:v>
                </c:pt>
                <c:pt idx="107">
                  <c:v>148.14285714285714</c:v>
                </c:pt>
                <c:pt idx="108">
                  <c:v>152.28571428571428</c:v>
                </c:pt>
                <c:pt idx="109">
                  <c:v>155.28571428571428</c:v>
                </c:pt>
                <c:pt idx="110">
                  <c:v>158.42857142857142</c:v>
                </c:pt>
                <c:pt idx="111">
                  <c:v>162.57142857142858</c:v>
                </c:pt>
                <c:pt idx="112">
                  <c:v>165.71428571428572</c:v>
                </c:pt>
                <c:pt idx="113">
                  <c:v>169.14285714285714</c:v>
                </c:pt>
                <c:pt idx="114">
                  <c:v>172.71428571428572</c:v>
                </c:pt>
                <c:pt idx="115">
                  <c:v>176.57142857142858</c:v>
                </c:pt>
                <c:pt idx="116">
                  <c:v>180.14285714285714</c:v>
                </c:pt>
                <c:pt idx="117">
                  <c:v>184.14285714285714</c:v>
                </c:pt>
                <c:pt idx="118">
                  <c:v>188.85714285714286</c:v>
                </c:pt>
                <c:pt idx="119">
                  <c:v>191.71428571428572</c:v>
                </c:pt>
                <c:pt idx="120">
                  <c:v>194.71428571428572</c:v>
                </c:pt>
                <c:pt idx="121">
                  <c:v>198.71428571428572</c:v>
                </c:pt>
                <c:pt idx="122">
                  <c:v>201.71428571428572</c:v>
                </c:pt>
                <c:pt idx="123">
                  <c:v>205.42857142857142</c:v>
                </c:pt>
                <c:pt idx="124">
                  <c:v>208.14285714285714</c:v>
                </c:pt>
                <c:pt idx="125">
                  <c:v>212.42857142857142</c:v>
                </c:pt>
                <c:pt idx="126">
                  <c:v>217.28571428571428</c:v>
                </c:pt>
                <c:pt idx="127">
                  <c:v>220.57142857142858</c:v>
                </c:pt>
                <c:pt idx="128">
                  <c:v>224.14285714285714</c:v>
                </c:pt>
                <c:pt idx="129">
                  <c:v>227.28571428571428</c:v>
                </c:pt>
                <c:pt idx="130">
                  <c:v>230.85714285714286</c:v>
                </c:pt>
                <c:pt idx="131">
                  <c:v>234</c:v>
                </c:pt>
                <c:pt idx="132">
                  <c:v>238.14285714285714</c:v>
                </c:pt>
                <c:pt idx="133">
                  <c:v>242.71428571428572</c:v>
                </c:pt>
                <c:pt idx="134">
                  <c:v>247.42857142857142</c:v>
                </c:pt>
                <c:pt idx="135">
                  <c:v>250.57142857142858</c:v>
                </c:pt>
                <c:pt idx="136">
                  <c:v>254.71428571428572</c:v>
                </c:pt>
                <c:pt idx="137">
                  <c:v>258.42857142857144</c:v>
                </c:pt>
                <c:pt idx="138">
                  <c:v>263</c:v>
                </c:pt>
                <c:pt idx="139">
                  <c:v>267.71428571428572</c:v>
                </c:pt>
                <c:pt idx="140">
                  <c:v>271.28571428571428</c:v>
                </c:pt>
                <c:pt idx="141">
                  <c:v>277.57142857142856</c:v>
                </c:pt>
                <c:pt idx="142">
                  <c:v>282.28571428571428</c:v>
                </c:pt>
                <c:pt idx="143">
                  <c:v>285.85714285714283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37D-46AF-B0FA-93CF73B3B1D8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Sheet1!$D$1:$D$145</c:f>
              <c:numCache>
                <c:formatCode>General</c:formatCode>
                <c:ptCount val="14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1.2</c:v>
                </c:pt>
                <c:pt idx="7">
                  <c:v>1.2</c:v>
                </c:pt>
                <c:pt idx="8">
                  <c:v>1.3</c:v>
                </c:pt>
                <c:pt idx="9">
                  <c:v>1.4</c:v>
                </c:pt>
                <c:pt idx="10">
                  <c:v>1.4</c:v>
                </c:pt>
                <c:pt idx="11">
                  <c:v>1.4</c:v>
                </c:pt>
                <c:pt idx="12">
                  <c:v>1.4</c:v>
                </c:pt>
                <c:pt idx="13">
                  <c:v>1.5</c:v>
                </c:pt>
                <c:pt idx="14">
                  <c:v>1.6</c:v>
                </c:pt>
                <c:pt idx="15">
                  <c:v>1.6</c:v>
                </c:pt>
                <c:pt idx="16">
                  <c:v>1.6</c:v>
                </c:pt>
                <c:pt idx="17">
                  <c:v>1.7</c:v>
                </c:pt>
                <c:pt idx="18">
                  <c:v>1.7</c:v>
                </c:pt>
                <c:pt idx="19">
                  <c:v>1.9</c:v>
                </c:pt>
                <c:pt idx="20">
                  <c:v>2.1</c:v>
                </c:pt>
                <c:pt idx="21">
                  <c:v>2.4</c:v>
                </c:pt>
                <c:pt idx="22">
                  <c:v>2.6</c:v>
                </c:pt>
                <c:pt idx="23">
                  <c:v>2.8</c:v>
                </c:pt>
                <c:pt idx="24">
                  <c:v>2.9</c:v>
                </c:pt>
                <c:pt idx="25">
                  <c:v>3.1</c:v>
                </c:pt>
                <c:pt idx="26">
                  <c:v>3.2</c:v>
                </c:pt>
                <c:pt idx="27">
                  <c:v>3.5</c:v>
                </c:pt>
                <c:pt idx="28">
                  <c:v>4</c:v>
                </c:pt>
                <c:pt idx="29">
                  <c:v>4.2</c:v>
                </c:pt>
                <c:pt idx="30">
                  <c:v>4.5999999999999996</c:v>
                </c:pt>
                <c:pt idx="31">
                  <c:v>4.7</c:v>
                </c:pt>
                <c:pt idx="32">
                  <c:v>4.9000000000000004</c:v>
                </c:pt>
                <c:pt idx="33">
                  <c:v>5</c:v>
                </c:pt>
                <c:pt idx="34">
                  <c:v>5.0999999999999996</c:v>
                </c:pt>
                <c:pt idx="35">
                  <c:v>5.2</c:v>
                </c:pt>
                <c:pt idx="36">
                  <c:v>5.3</c:v>
                </c:pt>
                <c:pt idx="37">
                  <c:v>5.6</c:v>
                </c:pt>
                <c:pt idx="38">
                  <c:v>5.8</c:v>
                </c:pt>
                <c:pt idx="39">
                  <c:v>6.2</c:v>
                </c:pt>
                <c:pt idx="40">
                  <c:v>6.4</c:v>
                </c:pt>
                <c:pt idx="41">
                  <c:v>6.9</c:v>
                </c:pt>
                <c:pt idx="42">
                  <c:v>7.3</c:v>
                </c:pt>
                <c:pt idx="43">
                  <c:v>7.6</c:v>
                </c:pt>
                <c:pt idx="44">
                  <c:v>7.9</c:v>
                </c:pt>
                <c:pt idx="45">
                  <c:v>8.1</c:v>
                </c:pt>
                <c:pt idx="46">
                  <c:v>8.4</c:v>
                </c:pt>
                <c:pt idx="47">
                  <c:v>8.5</c:v>
                </c:pt>
                <c:pt idx="48">
                  <c:v>8.6999999999999993</c:v>
                </c:pt>
                <c:pt idx="49">
                  <c:v>9</c:v>
                </c:pt>
                <c:pt idx="50">
                  <c:v>9.5</c:v>
                </c:pt>
                <c:pt idx="51">
                  <c:v>10.199999999999999</c:v>
                </c:pt>
                <c:pt idx="52">
                  <c:v>10.7</c:v>
                </c:pt>
                <c:pt idx="53">
                  <c:v>11</c:v>
                </c:pt>
                <c:pt idx="54">
                  <c:v>11.5</c:v>
                </c:pt>
                <c:pt idx="55">
                  <c:v>11.9</c:v>
                </c:pt>
                <c:pt idx="56">
                  <c:v>12.8</c:v>
                </c:pt>
                <c:pt idx="57">
                  <c:v>13.3</c:v>
                </c:pt>
                <c:pt idx="58">
                  <c:v>14</c:v>
                </c:pt>
                <c:pt idx="59">
                  <c:v>14.8</c:v>
                </c:pt>
                <c:pt idx="60">
                  <c:v>15.2</c:v>
                </c:pt>
                <c:pt idx="61">
                  <c:v>16.399999999999999</c:v>
                </c:pt>
                <c:pt idx="62">
                  <c:v>16.899999999999999</c:v>
                </c:pt>
                <c:pt idx="63">
                  <c:v>17.3</c:v>
                </c:pt>
                <c:pt idx="64">
                  <c:v>18.399999999999999</c:v>
                </c:pt>
                <c:pt idx="65">
                  <c:v>18.7</c:v>
                </c:pt>
                <c:pt idx="66">
                  <c:v>19.3</c:v>
                </c:pt>
                <c:pt idx="67">
                  <c:v>20</c:v>
                </c:pt>
                <c:pt idx="68">
                  <c:v>20.7</c:v>
                </c:pt>
                <c:pt idx="69">
                  <c:v>21.8</c:v>
                </c:pt>
                <c:pt idx="70">
                  <c:v>22.5</c:v>
                </c:pt>
                <c:pt idx="71">
                  <c:v>23.3</c:v>
                </c:pt>
                <c:pt idx="72">
                  <c:v>24</c:v>
                </c:pt>
                <c:pt idx="73">
                  <c:v>24.9</c:v>
                </c:pt>
                <c:pt idx="74">
                  <c:v>25.5</c:v>
                </c:pt>
                <c:pt idx="75">
                  <c:v>26.3</c:v>
                </c:pt>
                <c:pt idx="76">
                  <c:v>27.7</c:v>
                </c:pt>
                <c:pt idx="77">
                  <c:v>28.7</c:v>
                </c:pt>
                <c:pt idx="78">
                  <c:v>29.9</c:v>
                </c:pt>
                <c:pt idx="79">
                  <c:v>30.6</c:v>
                </c:pt>
                <c:pt idx="80">
                  <c:v>32.1</c:v>
                </c:pt>
                <c:pt idx="81">
                  <c:v>33.299999999999997</c:v>
                </c:pt>
                <c:pt idx="82">
                  <c:v>34.4</c:v>
                </c:pt>
                <c:pt idx="83">
                  <c:v>35.6</c:v>
                </c:pt>
                <c:pt idx="84">
                  <c:v>36.6</c:v>
                </c:pt>
                <c:pt idx="85">
                  <c:v>37.6</c:v>
                </c:pt>
                <c:pt idx="86">
                  <c:v>38.6</c:v>
                </c:pt>
                <c:pt idx="87">
                  <c:v>39.6</c:v>
                </c:pt>
                <c:pt idx="88">
                  <c:v>40.700000000000003</c:v>
                </c:pt>
                <c:pt idx="89">
                  <c:v>42.1</c:v>
                </c:pt>
                <c:pt idx="90">
                  <c:v>42.9</c:v>
                </c:pt>
                <c:pt idx="91">
                  <c:v>44</c:v>
                </c:pt>
                <c:pt idx="92">
                  <c:v>46.1</c:v>
                </c:pt>
                <c:pt idx="93">
                  <c:v>48.1</c:v>
                </c:pt>
                <c:pt idx="94">
                  <c:v>49.9</c:v>
                </c:pt>
                <c:pt idx="95">
                  <c:v>50.6</c:v>
                </c:pt>
                <c:pt idx="96">
                  <c:v>52</c:v>
                </c:pt>
                <c:pt idx="97">
                  <c:v>53.2</c:v>
                </c:pt>
                <c:pt idx="98">
                  <c:v>55.2</c:v>
                </c:pt>
                <c:pt idx="99">
                  <c:v>56.7</c:v>
                </c:pt>
                <c:pt idx="100">
                  <c:v>58.5</c:v>
                </c:pt>
                <c:pt idx="101">
                  <c:v>60.3</c:v>
                </c:pt>
                <c:pt idx="102">
                  <c:v>62.1</c:v>
                </c:pt>
                <c:pt idx="103">
                  <c:v>63.5</c:v>
                </c:pt>
                <c:pt idx="104">
                  <c:v>64.900000000000006</c:v>
                </c:pt>
                <c:pt idx="105">
                  <c:v>66</c:v>
                </c:pt>
                <c:pt idx="106">
                  <c:v>67.599999999999994</c:v>
                </c:pt>
                <c:pt idx="107">
                  <c:v>69.599999999999994</c:v>
                </c:pt>
                <c:pt idx="108">
                  <c:v>71.5</c:v>
                </c:pt>
                <c:pt idx="109">
                  <c:v>73.3</c:v>
                </c:pt>
                <c:pt idx="110">
                  <c:v>74.5</c:v>
                </c:pt>
                <c:pt idx="111">
                  <c:v>77</c:v>
                </c:pt>
                <c:pt idx="112">
                  <c:v>78.400000000000006</c:v>
                </c:pt>
                <c:pt idx="113">
                  <c:v>80.3</c:v>
                </c:pt>
                <c:pt idx="114">
                  <c:v>82.6</c:v>
                </c:pt>
                <c:pt idx="115">
                  <c:v>84.3</c:v>
                </c:pt>
                <c:pt idx="116">
                  <c:v>86.1</c:v>
                </c:pt>
                <c:pt idx="117">
                  <c:v>88.1</c:v>
                </c:pt>
                <c:pt idx="118">
                  <c:v>90</c:v>
                </c:pt>
                <c:pt idx="119">
                  <c:v>92.3</c:v>
                </c:pt>
                <c:pt idx="120">
                  <c:v>94.4</c:v>
                </c:pt>
                <c:pt idx="121">
                  <c:v>96.2</c:v>
                </c:pt>
                <c:pt idx="122">
                  <c:v>98.2</c:v>
                </c:pt>
                <c:pt idx="123">
                  <c:v>101</c:v>
                </c:pt>
                <c:pt idx="124">
                  <c:v>102.9</c:v>
                </c:pt>
                <c:pt idx="125">
                  <c:v>105.2</c:v>
                </c:pt>
                <c:pt idx="126">
                  <c:v>107.4</c:v>
                </c:pt>
                <c:pt idx="127">
                  <c:v>109.6</c:v>
                </c:pt>
                <c:pt idx="128">
                  <c:v>111.4</c:v>
                </c:pt>
                <c:pt idx="129">
                  <c:v>112.8</c:v>
                </c:pt>
                <c:pt idx="130">
                  <c:v>115.8</c:v>
                </c:pt>
                <c:pt idx="131">
                  <c:v>118.2</c:v>
                </c:pt>
                <c:pt idx="132">
                  <c:v>120.8</c:v>
                </c:pt>
                <c:pt idx="133">
                  <c:v>123.3</c:v>
                </c:pt>
                <c:pt idx="134">
                  <c:v>125.9</c:v>
                </c:pt>
                <c:pt idx="135">
                  <c:v>128.1</c:v>
                </c:pt>
                <c:pt idx="136">
                  <c:v>130.19999999999999</c:v>
                </c:pt>
                <c:pt idx="137">
                  <c:v>133.19999999999999</c:v>
                </c:pt>
                <c:pt idx="138">
                  <c:v>135.69999999999999</c:v>
                </c:pt>
                <c:pt idx="139">
                  <c:v>138.30000000000001</c:v>
                </c:pt>
                <c:pt idx="140">
                  <c:v>141.5</c:v>
                </c:pt>
                <c:pt idx="141">
                  <c:v>144.30000000000001</c:v>
                </c:pt>
                <c:pt idx="142">
                  <c:v>147.1</c:v>
                </c:pt>
                <c:pt idx="143">
                  <c:v>149</c:v>
                </c:pt>
                <c:pt idx="144">
                  <c:v>151.80000000000001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37D-46AF-B0FA-93CF73B3B1D8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Sheet1!$E$1:$E$145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E37D-46AF-B0FA-93CF73B3B1D8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Sheet1!$F$1:$F$145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E37D-46AF-B0FA-93CF73B3B1D8}"/>
            </c:ext>
          </c:extLst>
        </c:ser>
        <c:ser>
          <c:idx val="6"/>
          <c:order val="6"/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Sheet1!$G$1:$G$145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E37D-46AF-B0FA-93CF73B3B1D8}"/>
            </c:ext>
          </c:extLst>
        </c:ser>
        <c:ser>
          <c:idx val="7"/>
          <c:order val="7"/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Sheet1!$H$1:$H$145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7D-46AF-B0FA-93CF73B3B1D8}"/>
            </c:ext>
          </c:extLst>
        </c:ser>
        <c:ser>
          <c:idx val="8"/>
          <c:order val="8"/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Sheet1!$I$1:$I$145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7D-46AF-B0FA-93CF73B3B1D8}"/>
            </c:ext>
          </c:extLst>
        </c:ser>
        <c:ser>
          <c:idx val="9"/>
          <c:order val="9"/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Sheet1!$K$1:$K$204</c:f>
              <c:numCache>
                <c:formatCode>General</c:formatCode>
                <c:ptCount val="204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  <c:pt idx="72">
                  <c:v>360</c:v>
                </c:pt>
                <c:pt idx="73">
                  <c:v>365</c:v>
                </c:pt>
                <c:pt idx="74">
                  <c:v>370</c:v>
                </c:pt>
                <c:pt idx="75">
                  <c:v>375</c:v>
                </c:pt>
                <c:pt idx="76">
                  <c:v>380</c:v>
                </c:pt>
                <c:pt idx="77">
                  <c:v>385</c:v>
                </c:pt>
                <c:pt idx="78">
                  <c:v>390</c:v>
                </c:pt>
                <c:pt idx="79">
                  <c:v>395</c:v>
                </c:pt>
                <c:pt idx="80">
                  <c:v>400</c:v>
                </c:pt>
                <c:pt idx="81">
                  <c:v>405</c:v>
                </c:pt>
                <c:pt idx="82">
                  <c:v>410</c:v>
                </c:pt>
                <c:pt idx="83">
                  <c:v>415</c:v>
                </c:pt>
                <c:pt idx="84">
                  <c:v>420</c:v>
                </c:pt>
                <c:pt idx="85">
                  <c:v>425</c:v>
                </c:pt>
                <c:pt idx="86">
                  <c:v>430</c:v>
                </c:pt>
                <c:pt idx="87">
                  <c:v>435</c:v>
                </c:pt>
                <c:pt idx="88">
                  <c:v>440</c:v>
                </c:pt>
                <c:pt idx="89">
                  <c:v>445</c:v>
                </c:pt>
                <c:pt idx="90">
                  <c:v>450</c:v>
                </c:pt>
                <c:pt idx="91">
                  <c:v>455</c:v>
                </c:pt>
                <c:pt idx="92">
                  <c:v>460</c:v>
                </c:pt>
                <c:pt idx="93">
                  <c:v>465</c:v>
                </c:pt>
                <c:pt idx="94">
                  <c:v>470</c:v>
                </c:pt>
                <c:pt idx="95">
                  <c:v>475</c:v>
                </c:pt>
                <c:pt idx="96">
                  <c:v>480</c:v>
                </c:pt>
                <c:pt idx="97">
                  <c:v>485</c:v>
                </c:pt>
                <c:pt idx="98">
                  <c:v>490</c:v>
                </c:pt>
                <c:pt idx="99">
                  <c:v>495</c:v>
                </c:pt>
                <c:pt idx="100">
                  <c:v>500</c:v>
                </c:pt>
                <c:pt idx="101">
                  <c:v>505</c:v>
                </c:pt>
                <c:pt idx="102">
                  <c:v>510</c:v>
                </c:pt>
                <c:pt idx="103">
                  <c:v>515</c:v>
                </c:pt>
                <c:pt idx="104">
                  <c:v>520</c:v>
                </c:pt>
                <c:pt idx="105">
                  <c:v>525</c:v>
                </c:pt>
                <c:pt idx="106">
                  <c:v>530</c:v>
                </c:pt>
                <c:pt idx="107">
                  <c:v>535</c:v>
                </c:pt>
                <c:pt idx="108">
                  <c:v>540</c:v>
                </c:pt>
                <c:pt idx="109">
                  <c:v>545</c:v>
                </c:pt>
                <c:pt idx="110">
                  <c:v>550</c:v>
                </c:pt>
                <c:pt idx="111">
                  <c:v>555</c:v>
                </c:pt>
                <c:pt idx="112">
                  <c:v>560</c:v>
                </c:pt>
                <c:pt idx="113">
                  <c:v>565</c:v>
                </c:pt>
                <c:pt idx="114">
                  <c:v>570</c:v>
                </c:pt>
                <c:pt idx="115">
                  <c:v>575</c:v>
                </c:pt>
                <c:pt idx="116">
                  <c:v>580</c:v>
                </c:pt>
                <c:pt idx="117">
                  <c:v>585</c:v>
                </c:pt>
                <c:pt idx="118">
                  <c:v>590</c:v>
                </c:pt>
                <c:pt idx="119">
                  <c:v>595</c:v>
                </c:pt>
                <c:pt idx="120">
                  <c:v>600</c:v>
                </c:pt>
                <c:pt idx="121">
                  <c:v>605</c:v>
                </c:pt>
                <c:pt idx="122">
                  <c:v>610</c:v>
                </c:pt>
                <c:pt idx="123">
                  <c:v>615</c:v>
                </c:pt>
                <c:pt idx="124">
                  <c:v>620</c:v>
                </c:pt>
                <c:pt idx="125">
                  <c:v>625</c:v>
                </c:pt>
                <c:pt idx="126">
                  <c:v>630</c:v>
                </c:pt>
                <c:pt idx="127">
                  <c:v>635</c:v>
                </c:pt>
                <c:pt idx="128">
                  <c:v>640</c:v>
                </c:pt>
                <c:pt idx="129">
                  <c:v>645</c:v>
                </c:pt>
                <c:pt idx="130">
                  <c:v>650</c:v>
                </c:pt>
                <c:pt idx="131">
                  <c:v>655</c:v>
                </c:pt>
                <c:pt idx="132">
                  <c:v>660</c:v>
                </c:pt>
                <c:pt idx="133">
                  <c:v>665</c:v>
                </c:pt>
                <c:pt idx="134">
                  <c:v>670</c:v>
                </c:pt>
                <c:pt idx="135">
                  <c:v>675</c:v>
                </c:pt>
                <c:pt idx="136">
                  <c:v>680</c:v>
                </c:pt>
                <c:pt idx="137">
                  <c:v>685</c:v>
                </c:pt>
                <c:pt idx="138">
                  <c:v>690</c:v>
                </c:pt>
                <c:pt idx="139">
                  <c:v>695</c:v>
                </c:pt>
                <c:pt idx="140">
                  <c:v>700</c:v>
                </c:pt>
                <c:pt idx="141">
                  <c:v>705</c:v>
                </c:pt>
                <c:pt idx="142">
                  <c:v>710</c:v>
                </c:pt>
                <c:pt idx="143">
                  <c:v>715</c:v>
                </c:pt>
                <c:pt idx="144">
                  <c:v>720</c:v>
                </c:pt>
                <c:pt idx="145">
                  <c:v>725</c:v>
                </c:pt>
                <c:pt idx="146">
                  <c:v>730</c:v>
                </c:pt>
                <c:pt idx="147">
                  <c:v>735</c:v>
                </c:pt>
                <c:pt idx="148">
                  <c:v>740</c:v>
                </c:pt>
                <c:pt idx="149">
                  <c:v>745</c:v>
                </c:pt>
                <c:pt idx="150">
                  <c:v>750</c:v>
                </c:pt>
                <c:pt idx="151">
                  <c:v>755</c:v>
                </c:pt>
                <c:pt idx="152">
                  <c:v>760</c:v>
                </c:pt>
                <c:pt idx="153">
                  <c:v>765</c:v>
                </c:pt>
                <c:pt idx="154">
                  <c:v>770</c:v>
                </c:pt>
                <c:pt idx="155">
                  <c:v>775</c:v>
                </c:pt>
                <c:pt idx="156">
                  <c:v>780</c:v>
                </c:pt>
                <c:pt idx="157">
                  <c:v>785</c:v>
                </c:pt>
                <c:pt idx="158">
                  <c:v>790</c:v>
                </c:pt>
                <c:pt idx="159">
                  <c:v>795</c:v>
                </c:pt>
                <c:pt idx="160">
                  <c:v>800</c:v>
                </c:pt>
                <c:pt idx="161">
                  <c:v>805</c:v>
                </c:pt>
                <c:pt idx="162">
                  <c:v>810</c:v>
                </c:pt>
                <c:pt idx="163">
                  <c:v>815</c:v>
                </c:pt>
                <c:pt idx="164">
                  <c:v>820</c:v>
                </c:pt>
                <c:pt idx="165">
                  <c:v>825</c:v>
                </c:pt>
                <c:pt idx="166">
                  <c:v>830</c:v>
                </c:pt>
                <c:pt idx="167">
                  <c:v>835</c:v>
                </c:pt>
                <c:pt idx="168">
                  <c:v>840</c:v>
                </c:pt>
                <c:pt idx="169">
                  <c:v>845</c:v>
                </c:pt>
                <c:pt idx="170">
                  <c:v>850</c:v>
                </c:pt>
                <c:pt idx="171">
                  <c:v>855</c:v>
                </c:pt>
                <c:pt idx="172">
                  <c:v>860</c:v>
                </c:pt>
                <c:pt idx="173">
                  <c:v>865</c:v>
                </c:pt>
                <c:pt idx="174">
                  <c:v>870</c:v>
                </c:pt>
                <c:pt idx="175">
                  <c:v>875</c:v>
                </c:pt>
                <c:pt idx="176">
                  <c:v>880</c:v>
                </c:pt>
                <c:pt idx="177">
                  <c:v>885</c:v>
                </c:pt>
                <c:pt idx="178">
                  <c:v>890</c:v>
                </c:pt>
                <c:pt idx="179">
                  <c:v>895</c:v>
                </c:pt>
                <c:pt idx="180">
                  <c:v>900</c:v>
                </c:pt>
                <c:pt idx="181">
                  <c:v>905</c:v>
                </c:pt>
                <c:pt idx="182">
                  <c:v>910</c:v>
                </c:pt>
                <c:pt idx="183">
                  <c:v>915</c:v>
                </c:pt>
                <c:pt idx="184">
                  <c:v>920</c:v>
                </c:pt>
                <c:pt idx="185">
                  <c:v>925</c:v>
                </c:pt>
                <c:pt idx="186">
                  <c:v>930</c:v>
                </c:pt>
                <c:pt idx="187">
                  <c:v>935</c:v>
                </c:pt>
                <c:pt idx="188">
                  <c:v>940</c:v>
                </c:pt>
                <c:pt idx="189">
                  <c:v>945</c:v>
                </c:pt>
                <c:pt idx="190">
                  <c:v>950</c:v>
                </c:pt>
                <c:pt idx="191">
                  <c:v>955</c:v>
                </c:pt>
                <c:pt idx="192">
                  <c:v>960</c:v>
                </c:pt>
                <c:pt idx="193">
                  <c:v>965</c:v>
                </c:pt>
                <c:pt idx="194">
                  <c:v>970</c:v>
                </c:pt>
                <c:pt idx="195">
                  <c:v>975</c:v>
                </c:pt>
                <c:pt idx="196">
                  <c:v>980</c:v>
                </c:pt>
                <c:pt idx="197">
                  <c:v>985</c:v>
                </c:pt>
                <c:pt idx="198">
                  <c:v>990</c:v>
                </c:pt>
                <c:pt idx="199">
                  <c:v>995</c:v>
                </c:pt>
                <c:pt idx="200">
                  <c:v>1000</c:v>
                </c:pt>
                <c:pt idx="201">
                  <c:v>1005</c:v>
                </c:pt>
                <c:pt idx="202">
                  <c:v>1010</c:v>
                </c:pt>
                <c:pt idx="203">
                  <c:v>1015</c:v>
                </c:pt>
              </c:numCache>
            </c:numRef>
          </c:cat>
          <c:val>
            <c:numRef>
              <c:f>Sheet1!$J$1:$J$145</c:f>
              <c:numCache>
                <c:formatCode>General</c:formatCode>
                <c:ptCount val="145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E37D-46AF-B0FA-93CF73B3B1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0614136"/>
        <c:axId val="590617016"/>
      </c:lineChart>
      <c:catAx>
        <c:axId val="590614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7016"/>
        <c:crosses val="autoZero"/>
        <c:auto val="1"/>
        <c:lblAlgn val="ctr"/>
        <c:lblOffset val="100"/>
        <c:tickMarkSkip val="5"/>
        <c:noMultiLvlLbl val="0"/>
      </c:catAx>
      <c:valAx>
        <c:axId val="590617016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614136"/>
        <c:crossesAt val="1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0.14938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1105"/>
          <a:ext cx="1565658" cy="46956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0.54855</cdr:x>
      <cdr:y>0.21124</cdr:y>
    </cdr:from>
    <cdr:to>
      <cdr:x>0.64779</cdr:x>
      <cdr:y>0.27697</cdr:y>
    </cdr:to>
    <cdr:sp macro="" textlink="">
      <cdr:nvSpPr>
        <cdr:cNvPr id="7" name="TextBox 6">
          <a:extLst xmlns:a="http://schemas.openxmlformats.org/drawingml/2006/main">
            <a:ext uri="{FF2B5EF4-FFF2-40B4-BE49-F238E27FC236}">
              <a16:creationId xmlns:a16="http://schemas.microsoft.com/office/drawing/2014/main" id="{96DF6C40-21B3-4A91-A63E-C114F8229476}"/>
            </a:ext>
          </a:extLst>
        </cdr:cNvPr>
        <cdr:cNvSpPr txBox="1"/>
      </cdr:nvSpPr>
      <cdr:spPr>
        <a:xfrm xmlns:a="http://schemas.openxmlformats.org/drawingml/2006/main">
          <a:off x="2543058" y="708015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0.76291</cdr:x>
      <cdr:y>0.23168</cdr:y>
    </cdr:from>
    <cdr:to>
      <cdr:x>0.86214</cdr:x>
      <cdr:y>0.29741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E0CFB7C4-016B-49B6-B8DE-68B343BA9AB0}"/>
            </a:ext>
          </a:extLst>
        </cdr:cNvPr>
        <cdr:cNvSpPr txBox="1"/>
      </cdr:nvSpPr>
      <cdr:spPr>
        <a:xfrm xmlns:a="http://schemas.openxmlformats.org/drawingml/2006/main">
          <a:off x="3536821" y="776514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k=4</a:t>
          </a:r>
        </a:p>
      </cdr:txBody>
    </cdr:sp>
  </cdr:relSizeAnchor>
  <cdr:relSizeAnchor xmlns:cdr="http://schemas.openxmlformats.org/drawingml/2006/chartDrawing">
    <cdr:from>
      <cdr:x>0.88031</cdr:x>
      <cdr:y>0.63572</cdr:y>
    </cdr:from>
    <cdr:to>
      <cdr:x>0.97955</cdr:x>
      <cdr:y>0.70145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4081106" y="2130749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k=7</a:t>
          </a:r>
        </a:p>
      </cdr:txBody>
    </cdr:sp>
  </cdr:relSizeAnchor>
  <cdr:relSizeAnchor xmlns:cdr="http://schemas.openxmlformats.org/drawingml/2006/chartDrawing">
    <cdr:from>
      <cdr:x>0.87752</cdr:x>
      <cdr:y>0.41727</cdr:y>
    </cdr:from>
    <cdr:to>
      <cdr:x>0.97675</cdr:x>
      <cdr:y>0.483</cdr:y>
    </cdr:to>
    <cdr:sp macro="" textlink="">
      <cdr:nvSpPr>
        <cdr:cNvPr id="10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4068147" y="1398555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k=6</a:t>
          </a:r>
        </a:p>
      </cdr:txBody>
    </cdr:sp>
  </cdr:relSizeAnchor>
  <cdr:relSizeAnchor xmlns:cdr="http://schemas.openxmlformats.org/drawingml/2006/chartDrawing">
    <cdr:from>
      <cdr:x>0.76151</cdr:x>
      <cdr:y>0.32641</cdr:y>
    </cdr:from>
    <cdr:to>
      <cdr:x>0.86075</cdr:x>
      <cdr:y>0.39214</cdr:y>
    </cdr:to>
    <cdr:sp macro="" textlink="">
      <cdr:nvSpPr>
        <cdr:cNvPr id="11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3530342" y="1094014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</c:userShapes>
</file>

<file path=word/drawings/drawing10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- 30%</a:t>
          </a:r>
        </a:p>
        <a:p xmlns:a="http://schemas.openxmlformats.org/drawingml/2006/main">
          <a:r>
            <a:rPr lang="en-US" sz="900" b="1" baseline="0"/>
            <a:t>Quarantine level- 5</a:t>
          </a:r>
        </a:p>
        <a:p xmlns:a="http://schemas.openxmlformats.org/drawingml/2006/main">
          <a:r>
            <a:rPr lang="en-US" sz="900" b="1" baseline="0"/>
            <a:t>Starting from - 400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0.55163</cdr:x>
      <cdr:y>0.12974</cdr:y>
    </cdr:from>
    <cdr:to>
      <cdr:x>0.60522</cdr:x>
      <cdr:y>0.86585</cdr:y>
    </cdr:to>
    <cdr:sp macro="" textlink="">
      <cdr:nvSpPr>
        <cdr:cNvPr id="18" name="TextBox 1">
          <a:extLst xmlns:a="http://schemas.openxmlformats.org/drawingml/2006/main">
            <a:ext uri="{FF2B5EF4-FFF2-40B4-BE49-F238E27FC236}">
              <a16:creationId xmlns:a16="http://schemas.microsoft.com/office/drawing/2014/main" id="{21D8FE4F-EBB9-49BC-AE27-07F6873A162F}"/>
            </a:ext>
          </a:extLst>
        </cdr:cNvPr>
        <cdr:cNvSpPr txBox="1"/>
      </cdr:nvSpPr>
      <cdr:spPr>
        <a:xfrm xmlns:a="http://schemas.openxmlformats.org/drawingml/2006/main">
          <a:off x="2557358" y="422312"/>
          <a:ext cx="248408" cy="239611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11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0.14585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0207"/>
          <a:ext cx="1565658" cy="44454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</a:t>
          </a:r>
          <a:r>
            <a:rPr lang="he-IL" sz="900" b="1" baseline="0"/>
            <a:t>1000</a:t>
          </a:r>
          <a:endParaRPr lang="en-US" sz="900" b="1" baseline="0"/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</a:t>
          </a:r>
          <a:r>
            <a:rPr lang="he-IL" sz="900" b="1" baseline="0"/>
            <a:t>70</a:t>
          </a:r>
          <a:r>
            <a:rPr lang="en-US" sz="900" b="1" baseline="0"/>
            <a:t>%</a:t>
          </a:r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0.86075</cdr:x>
      <cdr:y>0.22462</cdr:y>
    </cdr:from>
    <cdr:to>
      <cdr:x>0.95999</cdr:x>
      <cdr:y>0.2923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341B3768-A6AF-45B9-93D4-C081174B1F31}"/>
            </a:ext>
          </a:extLst>
        </cdr:cNvPr>
        <cdr:cNvSpPr txBox="1"/>
      </cdr:nvSpPr>
      <cdr:spPr>
        <a:xfrm xmlns:a="http://schemas.openxmlformats.org/drawingml/2006/main">
          <a:off x="3990411" y="731147"/>
          <a:ext cx="460074" cy="22030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0.86634</cdr:x>
      <cdr:y>0.55506</cdr:y>
    </cdr:from>
    <cdr:to>
      <cdr:x>0.96558</cdr:x>
      <cdr:y>0.62274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F284A5B3-B419-4F90-9280-4E9CBA7D56AA}"/>
            </a:ext>
          </a:extLst>
        </cdr:cNvPr>
        <cdr:cNvSpPr txBox="1"/>
      </cdr:nvSpPr>
      <cdr:spPr>
        <a:xfrm xmlns:a="http://schemas.openxmlformats.org/drawingml/2006/main">
          <a:off x="4016329" y="1806773"/>
          <a:ext cx="460073" cy="22030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  <cdr:relSizeAnchor xmlns:cdr="http://schemas.openxmlformats.org/drawingml/2006/chartDrawing">
    <cdr:from>
      <cdr:x>0.85935</cdr:x>
      <cdr:y>0.6944</cdr:y>
    </cdr:from>
    <cdr:to>
      <cdr:x>0.95859</cdr:x>
      <cdr:y>0.76208</cdr:y>
    </cdr:to>
    <cdr:sp macro="" textlink="">
      <cdr:nvSpPr>
        <cdr:cNvPr id="12" name="TextBox 1">
          <a:extLst xmlns:a="http://schemas.openxmlformats.org/drawingml/2006/main">
            <a:ext uri="{FF2B5EF4-FFF2-40B4-BE49-F238E27FC236}">
              <a16:creationId xmlns:a16="http://schemas.microsoft.com/office/drawing/2014/main" id="{1DE20DA9-CE71-44BE-9972-EC890EA2E363}"/>
            </a:ext>
          </a:extLst>
        </cdr:cNvPr>
        <cdr:cNvSpPr txBox="1"/>
      </cdr:nvSpPr>
      <cdr:spPr>
        <a:xfrm xmlns:a="http://schemas.openxmlformats.org/drawingml/2006/main">
          <a:off x="3983913" y="2260341"/>
          <a:ext cx="460073" cy="22030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k=6</a:t>
          </a:r>
        </a:p>
      </cdr:txBody>
    </cdr:sp>
  </cdr:relSizeAnchor>
  <cdr:relSizeAnchor xmlns:cdr="http://schemas.openxmlformats.org/drawingml/2006/chartDrawing">
    <cdr:from>
      <cdr:x>0.86913</cdr:x>
      <cdr:y>0.40775</cdr:y>
    </cdr:from>
    <cdr:to>
      <cdr:x>0.96837</cdr:x>
      <cdr:y>0.47543</cdr:y>
    </cdr:to>
    <cdr:sp macro="" textlink="">
      <cdr:nvSpPr>
        <cdr:cNvPr id="13" name="TextBox 1">
          <a:extLst xmlns:a="http://schemas.openxmlformats.org/drawingml/2006/main">
            <a:ext uri="{FF2B5EF4-FFF2-40B4-BE49-F238E27FC236}">
              <a16:creationId xmlns:a16="http://schemas.microsoft.com/office/drawing/2014/main" id="{0A8533D9-B012-46DD-805B-6D34CE32D9CC}"/>
            </a:ext>
          </a:extLst>
        </cdr:cNvPr>
        <cdr:cNvSpPr txBox="1"/>
      </cdr:nvSpPr>
      <cdr:spPr>
        <a:xfrm xmlns:a="http://schemas.openxmlformats.org/drawingml/2006/main">
          <a:off x="4029269" y="1327279"/>
          <a:ext cx="460073" cy="22030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k=3</a:t>
          </a:r>
        </a:p>
      </cdr:txBody>
    </cdr:sp>
  </cdr:relSizeAnchor>
</c:userShapes>
</file>

<file path=word/drawings/drawing12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-70%</a:t>
          </a:r>
        </a:p>
        <a:p xmlns:a="http://schemas.openxmlformats.org/drawingml/2006/main">
          <a:r>
            <a:rPr lang="en-US" sz="900" b="1" baseline="0"/>
            <a:t>Quarantine level- 6</a:t>
          </a:r>
        </a:p>
        <a:p xmlns:a="http://schemas.openxmlformats.org/drawingml/2006/main">
          <a:r>
            <a:rPr lang="en-US" sz="900" b="1" baseline="0"/>
            <a:t>Quarantine start- 200</a:t>
          </a:r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0.30472</cdr:x>
      <cdr:y>0.13757</cdr:y>
    </cdr:from>
    <cdr:to>
      <cdr:x>0.35756</cdr:x>
      <cdr:y>0.86347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8DFA0605-B399-40A6-8A9E-E8E918A3AEE3}"/>
            </a:ext>
          </a:extLst>
        </cdr:cNvPr>
        <cdr:cNvSpPr txBox="1"/>
      </cdr:nvSpPr>
      <cdr:spPr>
        <a:xfrm xmlns:a="http://schemas.openxmlformats.org/drawingml/2006/main">
          <a:off x="1412655" y="447817"/>
          <a:ext cx="244980" cy="236285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13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- 20%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0.21259</cdr:x>
      <cdr:y>0.21322</cdr:y>
    </cdr:from>
    <cdr:to>
      <cdr:x>0.31045</cdr:x>
      <cdr:y>0.27996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75DF3003-7557-4CCB-92F0-8D31B06545B7}"/>
            </a:ext>
          </a:extLst>
        </cdr:cNvPr>
        <cdr:cNvSpPr txBox="1"/>
      </cdr:nvSpPr>
      <cdr:spPr>
        <a:xfrm xmlns:a="http://schemas.openxmlformats.org/drawingml/2006/main">
          <a:off x="985551" y="694057"/>
          <a:ext cx="453663" cy="21724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0.87752</cdr:x>
      <cdr:y>0.21666</cdr:y>
    </cdr:from>
    <cdr:to>
      <cdr:x>0.97538</cdr:x>
      <cdr:y>0.2834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77263490-6118-4F76-BCBC-B9B9487242DC}"/>
            </a:ext>
          </a:extLst>
        </cdr:cNvPr>
        <cdr:cNvSpPr txBox="1"/>
      </cdr:nvSpPr>
      <cdr:spPr>
        <a:xfrm xmlns:a="http://schemas.openxmlformats.org/drawingml/2006/main">
          <a:off x="4068147" y="705239"/>
          <a:ext cx="453663" cy="21724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k=7</a:t>
          </a:r>
        </a:p>
      </cdr:txBody>
    </cdr:sp>
  </cdr:relSizeAnchor>
</c:userShapes>
</file>

<file path=word/drawings/drawing14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- 80%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0.86111</cdr:x>
      <cdr:y>0.68499</cdr:y>
    </cdr:from>
    <cdr:to>
      <cdr:x>0.95897</cdr:x>
      <cdr:y>0.75173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75DF3003-7557-4CCB-92F0-8D31B06545B7}"/>
            </a:ext>
          </a:extLst>
        </cdr:cNvPr>
        <cdr:cNvSpPr txBox="1"/>
      </cdr:nvSpPr>
      <cdr:spPr>
        <a:xfrm xmlns:a="http://schemas.openxmlformats.org/drawingml/2006/main">
          <a:off x="3992091" y="2229715"/>
          <a:ext cx="453675" cy="21724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k=0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r>
            <a:rPr lang="en-US" sz="900" b="1" baseline="0"/>
            <a:t>Quarantine level- 6</a:t>
          </a:r>
        </a:p>
        <a:p xmlns:a="http://schemas.openxmlformats.org/drawingml/2006/main">
          <a:pPr marL="0" marR="0" lvl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r>
            <a:rPr lang="en-US" sz="900" b="1" baseline="0">
              <a:effectLst/>
              <a:latin typeface="+mn-lt"/>
              <a:ea typeface="+mn-ea"/>
              <a:cs typeface="+mn-cs"/>
            </a:rPr>
            <a:t>Starts from - 200</a:t>
          </a:r>
          <a:endParaRPr lang="en-US" sz="900" b="1">
            <a:effectLst/>
          </a:endParaRP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0.3142</cdr:x>
      <cdr:y>0.11002</cdr:y>
    </cdr:from>
    <cdr:to>
      <cdr:x>0.36854</cdr:x>
      <cdr:y>0.85649</cdr:y>
    </cdr:to>
    <cdr:sp macro="" textlink="">
      <cdr:nvSpPr>
        <cdr:cNvPr id="12" name="TextBox 1">
          <a:extLst xmlns:a="http://schemas.openxmlformats.org/drawingml/2006/main">
            <a:ext uri="{FF2B5EF4-FFF2-40B4-BE49-F238E27FC236}">
              <a16:creationId xmlns:a16="http://schemas.microsoft.com/office/drawing/2014/main" id="{FE431FC5-512F-4539-A3BB-93F73FD98385}"/>
            </a:ext>
          </a:extLst>
        </cdr:cNvPr>
        <cdr:cNvSpPr txBox="1"/>
      </cdr:nvSpPr>
      <cdr:spPr>
        <a:xfrm xmlns:a="http://schemas.openxmlformats.org/drawingml/2006/main">
          <a:off x="1709577" y="358117"/>
          <a:ext cx="295674" cy="242984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0.14585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0207"/>
          <a:ext cx="1565658" cy="44454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- 30%</a:t>
          </a:r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0.71679</cdr:x>
      <cdr:y>0.20272</cdr:y>
    </cdr:from>
    <cdr:to>
      <cdr:x>0.81603</cdr:x>
      <cdr:y>0.2704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341B3768-A6AF-45B9-93D4-C081174B1F31}"/>
            </a:ext>
          </a:extLst>
        </cdr:cNvPr>
        <cdr:cNvSpPr txBox="1"/>
      </cdr:nvSpPr>
      <cdr:spPr>
        <a:xfrm xmlns:a="http://schemas.openxmlformats.org/drawingml/2006/main">
          <a:off x="3322994" y="659881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0.85516</cdr:x>
      <cdr:y>0.356</cdr:y>
    </cdr:from>
    <cdr:to>
      <cdr:x>0.9544</cdr:x>
      <cdr:y>0.42368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F284A5B3-B419-4F90-9280-4E9CBA7D56AA}"/>
            </a:ext>
          </a:extLst>
        </cdr:cNvPr>
        <cdr:cNvSpPr txBox="1"/>
      </cdr:nvSpPr>
      <cdr:spPr>
        <a:xfrm xmlns:a="http://schemas.openxmlformats.org/drawingml/2006/main">
          <a:off x="3964473" y="1158810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  <cdr:relSizeAnchor xmlns:cdr="http://schemas.openxmlformats.org/drawingml/2006/chartDrawing">
    <cdr:from>
      <cdr:x>0.87892</cdr:x>
      <cdr:y>0.60084</cdr:y>
    </cdr:from>
    <cdr:to>
      <cdr:x>0.97816</cdr:x>
      <cdr:y>0.66852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943CBD97-135D-4A0A-9C89-F3A83759A6F4}"/>
            </a:ext>
          </a:extLst>
        </cdr:cNvPr>
        <cdr:cNvSpPr txBox="1"/>
      </cdr:nvSpPr>
      <cdr:spPr>
        <a:xfrm xmlns:a="http://schemas.openxmlformats.org/drawingml/2006/main">
          <a:off x="4074626" y="1955800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k=6</a:t>
          </a:r>
        </a:p>
      </cdr:txBody>
    </cdr:sp>
  </cdr:relSizeAnchor>
  <cdr:relSizeAnchor xmlns:cdr="http://schemas.openxmlformats.org/drawingml/2006/chartDrawing">
    <cdr:from>
      <cdr:x>0.87752</cdr:x>
      <cdr:y>0.69241</cdr:y>
    </cdr:from>
    <cdr:to>
      <cdr:x>0.97676</cdr:x>
      <cdr:y>0.76009</cdr:y>
    </cdr:to>
    <cdr:sp macro="" textlink="">
      <cdr:nvSpPr>
        <cdr:cNvPr id="10" name="TextBox 1">
          <a:extLst xmlns:a="http://schemas.openxmlformats.org/drawingml/2006/main">
            <a:ext uri="{FF2B5EF4-FFF2-40B4-BE49-F238E27FC236}">
              <a16:creationId xmlns:a16="http://schemas.microsoft.com/office/drawing/2014/main" id="{A9818185-231E-4850-BBB4-6013182CADCB}"/>
            </a:ext>
          </a:extLst>
        </cdr:cNvPr>
        <cdr:cNvSpPr txBox="1"/>
      </cdr:nvSpPr>
      <cdr:spPr>
        <a:xfrm xmlns:a="http://schemas.openxmlformats.org/drawingml/2006/main">
          <a:off x="4068147" y="2253861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k=7</a:t>
          </a:r>
        </a:p>
      </cdr:txBody>
    </cdr:sp>
  </cdr:relSizeAnchor>
  <cdr:relSizeAnchor xmlns:cdr="http://schemas.openxmlformats.org/drawingml/2006/chartDrawing">
    <cdr:from>
      <cdr:x>0.73496</cdr:x>
      <cdr:y>0.29429</cdr:y>
    </cdr:from>
    <cdr:to>
      <cdr:x>0.8342</cdr:x>
      <cdr:y>0.36197</cdr:y>
    </cdr:to>
    <cdr:sp macro="" textlink="">
      <cdr:nvSpPr>
        <cdr:cNvPr id="11" name="TextBox 1">
          <a:extLst xmlns:a="http://schemas.openxmlformats.org/drawingml/2006/main">
            <a:ext uri="{FF2B5EF4-FFF2-40B4-BE49-F238E27FC236}">
              <a16:creationId xmlns:a16="http://schemas.microsoft.com/office/drawing/2014/main" id="{45F8B3BD-AB96-4A3E-A1E6-09A5AE1CA97E}"/>
            </a:ext>
          </a:extLst>
        </cdr:cNvPr>
        <cdr:cNvSpPr txBox="1"/>
      </cdr:nvSpPr>
      <cdr:spPr>
        <a:xfrm xmlns:a="http://schemas.openxmlformats.org/drawingml/2006/main">
          <a:off x="3407229" y="957943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</a:t>
          </a:r>
          <a:r>
            <a:rPr lang="he-IL" sz="1100"/>
            <a:t>4</a:t>
          </a:r>
          <a:endParaRPr lang="en-US" sz="1100"/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0.14938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1105"/>
          <a:ext cx="1565658" cy="46956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- 70%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0.54855</cdr:x>
      <cdr:y>0.21124</cdr:y>
    </cdr:from>
    <cdr:to>
      <cdr:x>0.64779</cdr:x>
      <cdr:y>0.27697</cdr:y>
    </cdr:to>
    <cdr:sp macro="" textlink="">
      <cdr:nvSpPr>
        <cdr:cNvPr id="7" name="TextBox 6">
          <a:extLst xmlns:a="http://schemas.openxmlformats.org/drawingml/2006/main">
            <a:ext uri="{FF2B5EF4-FFF2-40B4-BE49-F238E27FC236}">
              <a16:creationId xmlns:a16="http://schemas.microsoft.com/office/drawing/2014/main" id="{96DF6C40-21B3-4A91-A63E-C114F8229476}"/>
            </a:ext>
          </a:extLst>
        </cdr:cNvPr>
        <cdr:cNvSpPr txBox="1"/>
      </cdr:nvSpPr>
      <cdr:spPr>
        <a:xfrm xmlns:a="http://schemas.openxmlformats.org/drawingml/2006/main">
          <a:off x="2543058" y="708015"/>
          <a:ext cx="460051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0.87612</cdr:x>
      <cdr:y>0.46753</cdr:y>
    </cdr:from>
    <cdr:to>
      <cdr:x>0.97536</cdr:x>
      <cdr:y>0.53326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4061648" y="1567011"/>
          <a:ext cx="460074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k=7</a:t>
          </a:r>
        </a:p>
      </cdr:txBody>
    </cdr:sp>
  </cdr:relSizeAnchor>
  <cdr:relSizeAnchor xmlns:cdr="http://schemas.openxmlformats.org/drawingml/2006/chartDrawing">
    <cdr:from>
      <cdr:x>0.85096</cdr:x>
      <cdr:y>0.36121</cdr:y>
    </cdr:from>
    <cdr:to>
      <cdr:x>0.95019</cdr:x>
      <cdr:y>0.42694</cdr:y>
    </cdr:to>
    <cdr:sp macro="" textlink="">
      <cdr:nvSpPr>
        <cdr:cNvPr id="10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3945040" y="1210651"/>
          <a:ext cx="460027" cy="22030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k=6</a:t>
          </a:r>
        </a:p>
      </cdr:txBody>
    </cdr:sp>
  </cdr:relSizeAnchor>
  <cdr:relSizeAnchor xmlns:cdr="http://schemas.openxmlformats.org/drawingml/2006/chartDrawing">
    <cdr:from>
      <cdr:x>0.85096</cdr:x>
      <cdr:y>0.20655</cdr:y>
    </cdr:from>
    <cdr:to>
      <cdr:x>0.9502</cdr:x>
      <cdr:y>0.27228</cdr:y>
    </cdr:to>
    <cdr:sp macro="" textlink="">
      <cdr:nvSpPr>
        <cdr:cNvPr id="11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3945027" y="692291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- 70%</a:t>
          </a:r>
        </a:p>
        <a:p xmlns:a="http://schemas.openxmlformats.org/drawingml/2006/main">
          <a:r>
            <a:rPr lang="en-US" sz="900" b="1" baseline="0"/>
            <a:t>Quarantine level- 7</a:t>
          </a:r>
        </a:p>
        <a:p xmlns:a="http://schemas.openxmlformats.org/drawingml/2006/main">
          <a:r>
            <a:rPr lang="en-US" sz="900" b="1" baseline="0"/>
            <a:t>Stating from - 100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0.06943</cdr:x>
      <cdr:y>0.91884</cdr:y>
    </cdr:from>
    <cdr:to>
      <cdr:x>0.35724</cdr:x>
      <cdr:y>1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1885" y="2990910"/>
          <a:ext cx="1334277" cy="26418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3000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r>
            <a:rPr lang="en-US" sz="900" b="1" baseline="0"/>
            <a:t>Quarantine level- </a:t>
          </a:r>
        </a:p>
        <a:p xmlns:a="http://schemas.openxmlformats.org/drawingml/2006/main">
          <a:pPr marL="0" marR="0" lvl="0" indent="0" defTabSz="91440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/>
          </a:pPr>
          <a:endParaRPr lang="en-US" sz="900" b="1">
            <a:effectLst/>
          </a:endParaRP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8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9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10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0.18701</cdr:x>
      <cdr:y>0.11997</cdr:y>
    </cdr:from>
    <cdr:to>
      <cdr:x>0.24135</cdr:x>
      <cdr:y>0.86644</cdr:y>
    </cdr:to>
    <cdr:sp macro="" textlink="">
      <cdr:nvSpPr>
        <cdr:cNvPr id="12" name="TextBox 1">
          <a:extLst xmlns:a="http://schemas.openxmlformats.org/drawingml/2006/main">
            <a:ext uri="{FF2B5EF4-FFF2-40B4-BE49-F238E27FC236}">
              <a16:creationId xmlns:a16="http://schemas.microsoft.com/office/drawing/2014/main" id="{FE431FC5-512F-4539-A3BB-93F73FD98385}"/>
            </a:ext>
          </a:extLst>
        </cdr:cNvPr>
        <cdr:cNvSpPr txBox="1"/>
      </cdr:nvSpPr>
      <cdr:spPr>
        <a:xfrm xmlns:a="http://schemas.openxmlformats.org/drawingml/2006/main">
          <a:off x="854891" y="385095"/>
          <a:ext cx="248408" cy="239611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0.14938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1105"/>
          <a:ext cx="1565658" cy="46956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0.85604</cdr:x>
      <cdr:y>0.30017</cdr:y>
    </cdr:from>
    <cdr:to>
      <cdr:x>0.95528</cdr:x>
      <cdr:y>0.3659</cdr:y>
    </cdr:to>
    <cdr:sp macro="" textlink="">
      <cdr:nvSpPr>
        <cdr:cNvPr id="7" name="TextBox 6">
          <a:extLst xmlns:a="http://schemas.openxmlformats.org/drawingml/2006/main">
            <a:ext uri="{FF2B5EF4-FFF2-40B4-BE49-F238E27FC236}">
              <a16:creationId xmlns:a16="http://schemas.microsoft.com/office/drawing/2014/main" id="{96DF6C40-21B3-4A91-A63E-C114F8229476}"/>
            </a:ext>
          </a:extLst>
        </cdr:cNvPr>
        <cdr:cNvSpPr txBox="1"/>
      </cdr:nvSpPr>
      <cdr:spPr>
        <a:xfrm xmlns:a="http://schemas.openxmlformats.org/drawingml/2006/main">
          <a:off x="3968568" y="1006071"/>
          <a:ext cx="460073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0.85655</cdr:x>
      <cdr:y>0.63765</cdr:y>
    </cdr:from>
    <cdr:to>
      <cdr:x>0.95579</cdr:x>
      <cdr:y>0.70338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3970933" y="2137216"/>
          <a:ext cx="460074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  <cdr:relSizeAnchor xmlns:cdr="http://schemas.openxmlformats.org/drawingml/2006/chartDrawing">
    <cdr:from>
      <cdr:x>0.85236</cdr:x>
      <cdr:y>0.50233</cdr:y>
    </cdr:from>
    <cdr:to>
      <cdr:x>0.95159</cdr:x>
      <cdr:y>0.56806</cdr:y>
    </cdr:to>
    <cdr:sp macro="" textlink="">
      <cdr:nvSpPr>
        <cdr:cNvPr id="10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3951520" y="1683660"/>
          <a:ext cx="460027" cy="22030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k=3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r>
            <a:rPr lang="en-US" sz="900" b="1" baseline="0"/>
            <a:t>Quarantine level	- 5</a:t>
          </a:r>
        </a:p>
        <a:p xmlns:a="http://schemas.openxmlformats.org/drawingml/2006/main">
          <a:r>
            <a:rPr lang="en-US" sz="900" b="1" baseline="0"/>
            <a:t>Starting from - 350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0.48739</cdr:x>
      <cdr:y>0.15771</cdr:y>
    </cdr:from>
    <cdr:to>
      <cdr:x>0.54173</cdr:x>
      <cdr:y>0.90418</cdr:y>
    </cdr:to>
    <cdr:sp macro="" textlink="">
      <cdr:nvSpPr>
        <cdr:cNvPr id="7" name="TextBox 1"/>
        <cdr:cNvSpPr txBox="1"/>
      </cdr:nvSpPr>
      <cdr:spPr>
        <a:xfrm xmlns:a="http://schemas.openxmlformats.org/drawingml/2006/main">
          <a:off x="2228054" y="506233"/>
          <a:ext cx="248408" cy="239611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r>
            <a:rPr lang="en-US" sz="900" b="1" baseline="0"/>
            <a:t>Quarantine level- 7</a:t>
          </a:r>
        </a:p>
        <a:p xmlns:a="http://schemas.openxmlformats.org/drawingml/2006/main">
          <a:r>
            <a:rPr lang="en-US" sz="900" b="1" baseline="0"/>
            <a:t>Starting from - 100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0.66228</cdr:x>
      <cdr:y>0.00928</cdr:y>
    </cdr:from>
    <cdr:to>
      <cdr:x>1</cdr:x>
      <cdr:y>0.30326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621197" y="30587"/>
          <a:ext cx="1846577" cy="9685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- 50%</a:t>
          </a:r>
        </a:p>
        <a:p xmlns:a="http://schemas.openxmlformats.org/drawingml/2006/main">
          <a:r>
            <a:rPr lang="en-US" sz="900" b="1" baseline="0"/>
            <a:t>Quarantine level	</a:t>
          </a:r>
        </a:p>
        <a:p xmlns:a="http://schemas.openxmlformats.org/drawingml/2006/main">
          <a:r>
            <a:rPr lang="en-US" sz="900" b="1" baseline="0"/>
            <a:t>Starting from - 100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8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9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10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11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0.18829</cdr:x>
      <cdr:y>0.12785</cdr:y>
    </cdr:from>
    <cdr:to>
      <cdr:x>0.24263</cdr:x>
      <cdr:y>0.87432</cdr:y>
    </cdr:to>
    <cdr:sp macro="" textlink="">
      <cdr:nvSpPr>
        <cdr:cNvPr id="12" name="TextBox 1">
          <a:extLst xmlns:a="http://schemas.openxmlformats.org/drawingml/2006/main">
            <a:ext uri="{FF2B5EF4-FFF2-40B4-BE49-F238E27FC236}">
              <a16:creationId xmlns:a16="http://schemas.microsoft.com/office/drawing/2014/main" id="{E002028E-2A13-47C8-AA13-AAB85C1EC62C}"/>
            </a:ext>
          </a:extLst>
        </cdr:cNvPr>
        <cdr:cNvSpPr txBox="1"/>
      </cdr:nvSpPr>
      <cdr:spPr>
        <a:xfrm xmlns:a="http://schemas.openxmlformats.org/drawingml/2006/main">
          <a:off x="872891" y="416167"/>
          <a:ext cx="251918" cy="242982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en-US" sz="900" baseline="0">
            <a:solidFill>
              <a:srgbClr val="FF0000"/>
            </a:solidFill>
          </a:endParaRP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  <a:br>
            <a:rPr lang="en-US" sz="900" baseline="0">
              <a:solidFill>
                <a:srgbClr val="FF0000"/>
              </a:solidFill>
            </a:rPr>
          </a:br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  <a:p xmlns:a="http://schemas.openxmlformats.org/drawingml/2006/main">
          <a:r>
            <a:rPr lang="en-US" sz="900" baseline="0">
              <a:solidFill>
                <a:srgbClr val="FF0000"/>
              </a:solidFill>
            </a:rPr>
            <a:t>|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0.66228</cdr:x>
      <cdr:y>0.00928</cdr:y>
    </cdr:from>
    <cdr:to>
      <cdr:x>1</cdr:x>
      <cdr:y>0.14938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98EBAD54-E377-481B-8472-FC338EE54531}"/>
            </a:ext>
          </a:extLst>
        </cdr:cNvPr>
        <cdr:cNvSpPr txBox="1"/>
      </cdr:nvSpPr>
      <cdr:spPr>
        <a:xfrm xmlns:a="http://schemas.openxmlformats.org/drawingml/2006/main">
          <a:off x="3070307" y="31105"/>
          <a:ext cx="1565658" cy="46956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900" b="1"/>
            <a:t>Creatures:</a:t>
          </a:r>
          <a:r>
            <a:rPr lang="en-US" sz="900" b="1" baseline="0"/>
            <a:t> 1000</a:t>
          </a:r>
        </a:p>
        <a:p xmlns:a="http://schemas.openxmlformats.org/drawingml/2006/main">
          <a:r>
            <a:rPr lang="en-US" sz="900" b="1"/>
            <a:t>Contagion</a:t>
          </a:r>
          <a:r>
            <a:rPr lang="en-US" sz="900" b="1" baseline="0"/>
            <a:t> Prob - 30%</a:t>
          </a:r>
        </a:p>
        <a:p xmlns:a="http://schemas.openxmlformats.org/drawingml/2006/main">
          <a:endParaRPr lang="en-US" sz="900" b="1" baseline="0"/>
        </a:p>
        <a:p xmlns:a="http://schemas.openxmlformats.org/drawingml/2006/main">
          <a:endParaRPr lang="en-US" sz="900" baseline="0"/>
        </a:p>
      </cdr:txBody>
    </cdr:sp>
  </cdr:relSizeAnchor>
  <cdr:relSizeAnchor xmlns:cdr="http://schemas.openxmlformats.org/drawingml/2006/chartDrawing">
    <cdr:from>
      <cdr:x>0.73403</cdr:x>
      <cdr:y>0.11458</cdr:y>
    </cdr:from>
    <cdr:to>
      <cdr:x>0.97986</cdr:x>
      <cdr:y>0.29977</cdr:y>
    </cdr:to>
    <cdr:sp macro="" textlink="">
      <cdr:nvSpPr>
        <cdr:cNvPr id="3" name="TextBox 2">
          <a:extLst xmlns:a="http://schemas.openxmlformats.org/drawingml/2006/main">
            <a:ext uri="{FF2B5EF4-FFF2-40B4-BE49-F238E27FC236}">
              <a16:creationId xmlns:a16="http://schemas.microsoft.com/office/drawing/2014/main" id="{621D1360-BAEB-4B65-A8DE-D9FDD9535092}"/>
            </a:ext>
          </a:extLst>
        </cdr:cNvPr>
        <cdr:cNvSpPr txBox="1"/>
      </cdr:nvSpPr>
      <cdr:spPr>
        <a:xfrm xmlns:a="http://schemas.openxmlformats.org/drawingml/2006/main">
          <a:off x="3355975" y="314325"/>
          <a:ext cx="1123950" cy="508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0.65486</cdr:x>
      <cdr:y>0.06134</cdr:y>
    </cdr:from>
    <cdr:to>
      <cdr:x>0.85625</cdr:x>
      <cdr:y>0.39931</cdr:y>
    </cdr:to>
    <cdr:sp macro="" textlink="">
      <cdr:nvSpPr>
        <cdr:cNvPr id="4" name="TextBox 3">
          <a:extLst xmlns:a="http://schemas.openxmlformats.org/drawingml/2006/main">
            <a:ext uri="{FF2B5EF4-FFF2-40B4-BE49-F238E27FC236}">
              <a16:creationId xmlns:a16="http://schemas.microsoft.com/office/drawing/2014/main" id="{1F3B3D18-5602-4CD3-B052-645D554A5704}"/>
            </a:ext>
          </a:extLst>
        </cdr:cNvPr>
        <cdr:cNvSpPr txBox="1"/>
      </cdr:nvSpPr>
      <cdr:spPr>
        <a:xfrm xmlns:a="http://schemas.openxmlformats.org/drawingml/2006/main">
          <a:off x="2994025" y="168275"/>
          <a:ext cx="920750" cy="9271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</cdr:x>
      <cdr:y>0.02662</cdr:y>
    </cdr:from>
    <cdr:to>
      <cdr:x>0.17639</cdr:x>
      <cdr:y>0.10764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A5123092-E06A-494F-9185-60D4940C0114}"/>
            </a:ext>
          </a:extLst>
        </cdr:cNvPr>
        <cdr:cNvSpPr txBox="1"/>
      </cdr:nvSpPr>
      <cdr:spPr>
        <a:xfrm xmlns:a="http://schemas.openxmlformats.org/drawingml/2006/main">
          <a:off x="0" y="73025"/>
          <a:ext cx="806450" cy="2222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 b="1"/>
            <a:t>Creatures</a:t>
          </a:r>
        </a:p>
      </cdr:txBody>
    </cdr:sp>
  </cdr:relSizeAnchor>
  <cdr:relSizeAnchor xmlns:cdr="http://schemas.openxmlformats.org/drawingml/2006/chartDrawing">
    <cdr:from>
      <cdr:x>0.07083</cdr:x>
      <cdr:y>0.90929</cdr:y>
    </cdr:from>
    <cdr:to>
      <cdr:x>0.35864</cdr:x>
      <cdr:y>0.99045</cdr:y>
    </cdr:to>
    <cdr:sp macro="" textlink="">
      <cdr:nvSpPr>
        <cdr:cNvPr id="6" name="TextBox 1">
          <a:extLst xmlns:a="http://schemas.openxmlformats.org/drawingml/2006/main">
            <a:ext uri="{FF2B5EF4-FFF2-40B4-BE49-F238E27FC236}">
              <a16:creationId xmlns:a16="http://schemas.microsoft.com/office/drawing/2014/main" id="{84D5F22E-4D17-4B56-9BA9-7413F0BDFF34}"/>
            </a:ext>
          </a:extLst>
        </cdr:cNvPr>
        <cdr:cNvSpPr txBox="1"/>
      </cdr:nvSpPr>
      <cdr:spPr>
        <a:xfrm xmlns:a="http://schemas.openxmlformats.org/drawingml/2006/main">
          <a:off x="323458" y="2629992"/>
          <a:ext cx="1314285" cy="2347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 b="1"/>
            <a:t>Generations </a:t>
          </a:r>
        </a:p>
      </cdr:txBody>
    </cdr:sp>
  </cdr:relSizeAnchor>
  <cdr:relSizeAnchor xmlns:cdr="http://schemas.openxmlformats.org/drawingml/2006/chartDrawing">
    <cdr:from>
      <cdr:x>0.85604</cdr:x>
      <cdr:y>0.46063</cdr:y>
    </cdr:from>
    <cdr:to>
      <cdr:x>0.95528</cdr:x>
      <cdr:y>0.52636</cdr:y>
    </cdr:to>
    <cdr:sp macro="" textlink="">
      <cdr:nvSpPr>
        <cdr:cNvPr id="7" name="TextBox 6">
          <a:extLst xmlns:a="http://schemas.openxmlformats.org/drawingml/2006/main">
            <a:ext uri="{FF2B5EF4-FFF2-40B4-BE49-F238E27FC236}">
              <a16:creationId xmlns:a16="http://schemas.microsoft.com/office/drawing/2014/main" id="{96DF6C40-21B3-4A91-A63E-C114F8229476}"/>
            </a:ext>
          </a:extLst>
        </cdr:cNvPr>
        <cdr:cNvSpPr txBox="1"/>
      </cdr:nvSpPr>
      <cdr:spPr>
        <a:xfrm xmlns:a="http://schemas.openxmlformats.org/drawingml/2006/main">
          <a:off x="4173803" y="1543882"/>
          <a:ext cx="483865" cy="22030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k=0</a:t>
          </a:r>
        </a:p>
      </cdr:txBody>
    </cdr:sp>
  </cdr:relSizeAnchor>
  <cdr:relSizeAnchor xmlns:cdr="http://schemas.openxmlformats.org/drawingml/2006/chartDrawing">
    <cdr:from>
      <cdr:x>0.84894</cdr:x>
      <cdr:y>0.71692</cdr:y>
    </cdr:from>
    <cdr:to>
      <cdr:x>0.94817</cdr:x>
      <cdr:y>0.78265</cdr:y>
    </cdr:to>
    <cdr:sp macro="" textlink="">
      <cdr:nvSpPr>
        <cdr:cNvPr id="10" name="TextBox 1">
          <a:extLst xmlns:a="http://schemas.openxmlformats.org/drawingml/2006/main">
            <a:ext uri="{FF2B5EF4-FFF2-40B4-BE49-F238E27FC236}">
              <a16:creationId xmlns:a16="http://schemas.microsoft.com/office/drawing/2014/main" id="{95C71F7C-B635-47D3-BCB8-D63243C237EF}"/>
            </a:ext>
          </a:extLst>
        </cdr:cNvPr>
        <cdr:cNvSpPr txBox="1"/>
      </cdr:nvSpPr>
      <cdr:spPr>
        <a:xfrm xmlns:a="http://schemas.openxmlformats.org/drawingml/2006/main">
          <a:off x="4139206" y="2402902"/>
          <a:ext cx="483817" cy="22030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k=5</a:t>
          </a:r>
        </a:p>
      </cdr:txBody>
    </cdr:sp>
  </cdr:relSizeAnchor>
  <cdr:relSizeAnchor xmlns:cdr="http://schemas.openxmlformats.org/drawingml/2006/chartDrawing">
    <cdr:from>
      <cdr:x>0.84766</cdr:x>
      <cdr:y>0.62606</cdr:y>
    </cdr:from>
    <cdr:to>
      <cdr:x>0.9469</cdr:x>
      <cdr:y>0.69179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DE78E046-1A90-41E0-9BF5-D773DCD8F6A0}"/>
            </a:ext>
          </a:extLst>
        </cdr:cNvPr>
        <cdr:cNvSpPr txBox="1"/>
      </cdr:nvSpPr>
      <cdr:spPr>
        <a:xfrm xmlns:a="http://schemas.openxmlformats.org/drawingml/2006/main">
          <a:off x="4132943" y="2098351"/>
          <a:ext cx="483865" cy="22030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n-US" sz="1100"/>
            <a:t>k=4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tf03444177</Template>
  <TotalTime>220</TotalTime>
  <Pages>10</Pages>
  <Words>337</Words>
  <Characters>1922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cohen ophir</dc:creator>
  <cp:lastModifiedBy>cohen ophir</cp:lastModifiedBy>
  <cp:revision>73</cp:revision>
  <dcterms:created xsi:type="dcterms:W3CDTF">2020-04-13T13:57:00Z</dcterms:created>
  <dcterms:modified xsi:type="dcterms:W3CDTF">2020-04-13T22:33:00Z</dcterms:modified>
  <cp:contentStatus/>
</cp:coreProperties>
</file>